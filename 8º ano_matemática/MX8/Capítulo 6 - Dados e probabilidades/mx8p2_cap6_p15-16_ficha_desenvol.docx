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ti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MTBlankEqn"/>
    <w:p w14:paraId="3DB08ED5" w14:textId="639ED635" w:rsidR="002D2899" w:rsidRDefault="00387E2C" w:rsidP="00162A96">
      <w:pPr>
        <w:pStyle w:val="TITULOFICHAS"/>
      </w:pPr>
      <w:r w:rsidRPr="00387E2C">
        <w:rPr>
          <w:position w:val="-18"/>
        </w:rPr>
        <w:object w:dxaOrig="279" w:dyaOrig="460" w14:anchorId="33EBAB45">
          <v:shape id="_x0000_i1028" type="#_x0000_t75" style="width:14.25pt;height:23.45pt" o:ole="">
            <v:imagedata r:id="rId11" o:title=""/>
          </v:shape>
          <o:OLEObject Type="Embed" ProgID="Equation.DSMT4" ShapeID="_x0000_i1028" DrawAspect="Content" ObjectID="_1756908977" r:id="rId12"/>
        </w:object>
      </w:r>
      <w:bookmarkEnd w:id="0"/>
    </w:p>
    <w:p w14:paraId="11E5AF33" w14:textId="0A3C12F9" w:rsidR="00C72BA7" w:rsidRPr="004B15C0" w:rsidRDefault="006C2C0F" w:rsidP="00162A96">
      <w:pPr>
        <w:pStyle w:val="TITULOFICHAS"/>
        <w:rPr>
          <w:rStyle w:val="TITULOFICHAS-alinea"/>
        </w:rPr>
      </w:pPr>
      <w:proofErr w:type="spellStart"/>
      <w:r w:rsidRPr="006C2C0F">
        <w:t>Ficha</w:t>
      </w:r>
      <w:proofErr w:type="spellEnd"/>
      <w:r w:rsidRPr="006C2C0F">
        <w:t xml:space="preserve"> de </w:t>
      </w:r>
      <w:proofErr w:type="spellStart"/>
      <w:r w:rsidRPr="006C2C0F">
        <w:t>desenvolvimento</w:t>
      </w:r>
      <w:proofErr w:type="spellEnd"/>
    </w:p>
    <w:p w14:paraId="337EE635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3646493B" wp14:editId="3BAA55C0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2244F4FF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BE9B9E7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08D86EC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07DC175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3738869" w14:textId="77777777" w:rsidR="00DB2ED5" w:rsidRPr="00DB2ED5" w:rsidRDefault="00DB2ED5" w:rsidP="00F654D4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| </w:t>
                                  </w:r>
                                  <w:r w:rsidR="00F654D4">
                                    <w:rPr>
                                      <w:sz w:val="16"/>
                                    </w:rPr>
                                    <w:t>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251E9A5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A778DBD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78560DA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2E17932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EF31928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F18CA87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51254D73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213309B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53C649A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8EC4DED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C7638BD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E6B9AFB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1F190C72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6493B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2244F4FF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BE9B9E7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08D86EC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07DC175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3738869" w14:textId="77777777" w:rsidR="00DB2ED5" w:rsidRPr="00DB2ED5" w:rsidRDefault="00DB2ED5" w:rsidP="00F654D4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| </w:t>
                            </w:r>
                            <w:r w:rsidR="00F654D4">
                              <w:rPr>
                                <w:sz w:val="16"/>
                              </w:rPr>
                              <w:t>8</w:t>
                            </w:r>
                            <w:r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251E9A5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A778DBD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78560DA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2E17932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EF31928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6F18CA87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51254D73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213309B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53C649A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8EC4DED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C7638BD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E6B9AFB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1F190C72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CD377B2" w14:textId="3914E7C6" w:rsidR="00E93F07" w:rsidRDefault="006C2C0F" w:rsidP="00447486">
      <w:pPr>
        <w:pStyle w:val="QUESTAO1"/>
        <w:spacing w:after="16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D0616C3" wp14:editId="6DA43431">
                <wp:extent cx="216000" cy="216000"/>
                <wp:effectExtent l="0" t="0" r="0" b="0"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3269FD" w14:textId="77777777" w:rsidR="006C2C0F" w:rsidRPr="00086D19" w:rsidRDefault="006C2C0F" w:rsidP="006C2C0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D0616C3" id="Oval 10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B3269FD" w14:textId="77777777" w:rsidR="006C2C0F" w:rsidRPr="00086D19" w:rsidRDefault="006C2C0F" w:rsidP="006C2C0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DB5886">
        <w:t xml:space="preserve">Na </w:t>
      </w:r>
      <w:r w:rsidR="00C45FF0">
        <w:t xml:space="preserve">tabela seguinte, estão as idades </w:t>
      </w:r>
      <w:r w:rsidR="00FE53FA">
        <w:t>dos alunos</w:t>
      </w:r>
      <w:r w:rsidR="0042403E">
        <w:t xml:space="preserve"> que frequentam o 3.º ciclo n</w:t>
      </w:r>
      <w:r w:rsidR="00A60EBE">
        <w:t xml:space="preserve">a escola </w:t>
      </w:r>
      <w:r w:rsidR="00A60764">
        <w:t>da Rita</w:t>
      </w:r>
      <w:r w:rsidR="00892247">
        <w:t xml:space="preserve">. </w:t>
      </w:r>
      <w:r w:rsidR="00BB58D4">
        <w:t xml:space="preserve">O número de alunos com </w:t>
      </w:r>
      <w:r w:rsidR="005C16D3">
        <w:t xml:space="preserve">15 anos está representado pela </w:t>
      </w:r>
      <w:r w:rsidR="00130148">
        <w:t xml:space="preserve">letra </w:t>
      </w:r>
      <m:oMath>
        <m:r>
          <w:rPr>
            <w:rFonts w:ascii="Cambria Math" w:hAnsi="Cambria Math"/>
          </w:rPr>
          <m:t>a</m:t>
        </m:r>
      </m:oMath>
      <w:r w:rsidR="00E93F07">
        <w:t>.</w:t>
      </w:r>
    </w:p>
    <w:tbl>
      <w:tblPr>
        <w:tblStyle w:val="TabelacomGrelha"/>
        <w:tblW w:w="6314" w:type="dxa"/>
        <w:tblInd w:w="1101" w:type="dxa"/>
        <w:tblLook w:val="04A0" w:firstRow="1" w:lastRow="0" w:firstColumn="1" w:lastColumn="0" w:noHBand="0" w:noVBand="1"/>
      </w:tblPr>
      <w:tblGrid>
        <w:gridCol w:w="2064"/>
        <w:gridCol w:w="850"/>
        <w:gridCol w:w="850"/>
        <w:gridCol w:w="850"/>
        <w:gridCol w:w="850"/>
        <w:gridCol w:w="850"/>
      </w:tblGrid>
      <w:tr w:rsidR="006810E2" w14:paraId="39F5F4C1" w14:textId="77777777" w:rsidTr="007567B5">
        <w:trPr>
          <w:trHeight w:val="397"/>
        </w:trPr>
        <w:tc>
          <w:tcPr>
            <w:tcW w:w="2064" w:type="dxa"/>
            <w:shd w:val="clear" w:color="auto" w:fill="F7E9E9"/>
            <w:vAlign w:val="center"/>
          </w:tcPr>
          <w:p w14:paraId="63A7B851" w14:textId="52762C9A" w:rsidR="006810E2" w:rsidRPr="006810E2" w:rsidRDefault="006810E2" w:rsidP="006810E2">
            <w:pPr>
              <w:pStyle w:val="QUESTAO1"/>
              <w:spacing w:before="0"/>
              <w:ind w:left="0" w:firstLine="0"/>
              <w:rPr>
                <w:b/>
                <w:bCs/>
              </w:rPr>
            </w:pPr>
            <w:r w:rsidRPr="006810E2">
              <w:rPr>
                <w:b/>
                <w:bCs/>
              </w:rPr>
              <w:t>Idades</w:t>
            </w:r>
          </w:p>
        </w:tc>
        <w:tc>
          <w:tcPr>
            <w:tcW w:w="850" w:type="dxa"/>
            <w:vAlign w:val="center"/>
          </w:tcPr>
          <w:p w14:paraId="3456E154" w14:textId="1EC9B10F" w:rsidR="006810E2" w:rsidRDefault="006810E2" w:rsidP="006810E2">
            <w:pPr>
              <w:pStyle w:val="QUESTAO1"/>
              <w:spacing w:before="0"/>
              <w:ind w:left="0" w:firstLine="0"/>
              <w:jc w:val="center"/>
            </w:pPr>
            <w:r>
              <w:t>12</w:t>
            </w:r>
          </w:p>
        </w:tc>
        <w:tc>
          <w:tcPr>
            <w:tcW w:w="850" w:type="dxa"/>
            <w:vAlign w:val="center"/>
          </w:tcPr>
          <w:p w14:paraId="040F2E8F" w14:textId="4F19A4A7" w:rsidR="006810E2" w:rsidRDefault="006810E2" w:rsidP="006810E2">
            <w:pPr>
              <w:pStyle w:val="QUESTAO1"/>
              <w:spacing w:before="0"/>
              <w:ind w:left="0" w:firstLine="0"/>
              <w:jc w:val="center"/>
            </w:pPr>
            <w:r>
              <w:t>13</w:t>
            </w:r>
          </w:p>
        </w:tc>
        <w:tc>
          <w:tcPr>
            <w:tcW w:w="850" w:type="dxa"/>
            <w:vAlign w:val="center"/>
          </w:tcPr>
          <w:p w14:paraId="5579CBA9" w14:textId="7A9AE4F1" w:rsidR="006810E2" w:rsidRDefault="006810E2" w:rsidP="006810E2">
            <w:pPr>
              <w:pStyle w:val="QUESTAO1"/>
              <w:spacing w:before="0"/>
              <w:ind w:left="0" w:firstLine="0"/>
              <w:jc w:val="center"/>
            </w:pPr>
            <w:r>
              <w:t>14</w:t>
            </w:r>
          </w:p>
        </w:tc>
        <w:tc>
          <w:tcPr>
            <w:tcW w:w="850" w:type="dxa"/>
            <w:vAlign w:val="center"/>
          </w:tcPr>
          <w:p w14:paraId="3C86F693" w14:textId="7E2C82DB" w:rsidR="006810E2" w:rsidRDefault="006810E2" w:rsidP="006810E2">
            <w:pPr>
              <w:pStyle w:val="QUESTAO1"/>
              <w:spacing w:before="0"/>
              <w:ind w:left="0" w:firstLine="0"/>
              <w:jc w:val="center"/>
            </w:pPr>
            <w:r>
              <w:t>15</w:t>
            </w:r>
          </w:p>
        </w:tc>
        <w:tc>
          <w:tcPr>
            <w:tcW w:w="850" w:type="dxa"/>
            <w:vAlign w:val="center"/>
          </w:tcPr>
          <w:p w14:paraId="20AE39A0" w14:textId="340B9ACA" w:rsidR="006810E2" w:rsidRDefault="006810E2" w:rsidP="006810E2">
            <w:pPr>
              <w:pStyle w:val="QUESTAO1"/>
              <w:spacing w:before="0"/>
              <w:ind w:left="0" w:firstLine="0"/>
              <w:jc w:val="center"/>
            </w:pPr>
            <w:r>
              <w:t>16</w:t>
            </w:r>
          </w:p>
        </w:tc>
      </w:tr>
      <w:tr w:rsidR="006810E2" w14:paraId="0CE801CF" w14:textId="77777777" w:rsidTr="007567B5">
        <w:trPr>
          <w:trHeight w:val="454"/>
        </w:trPr>
        <w:tc>
          <w:tcPr>
            <w:tcW w:w="2064" w:type="dxa"/>
            <w:shd w:val="clear" w:color="auto" w:fill="F7E9E9"/>
            <w:vAlign w:val="center"/>
          </w:tcPr>
          <w:p w14:paraId="2BBB689B" w14:textId="485251F3" w:rsidR="006810E2" w:rsidRPr="006810E2" w:rsidRDefault="006810E2" w:rsidP="006810E2">
            <w:pPr>
              <w:pStyle w:val="QUESTAO1"/>
              <w:spacing w:before="0"/>
              <w:ind w:left="0" w:firstLine="0"/>
              <w:rPr>
                <w:b/>
                <w:bCs/>
              </w:rPr>
            </w:pPr>
            <w:r w:rsidRPr="006810E2">
              <w:rPr>
                <w:b/>
                <w:bCs/>
              </w:rPr>
              <w:t>Número de alunos</w:t>
            </w:r>
          </w:p>
        </w:tc>
        <w:tc>
          <w:tcPr>
            <w:tcW w:w="850" w:type="dxa"/>
            <w:vAlign w:val="center"/>
          </w:tcPr>
          <w:p w14:paraId="4FA8C9A4" w14:textId="7D9FB697" w:rsidR="006810E2" w:rsidRDefault="0015010C" w:rsidP="006810E2">
            <w:pPr>
              <w:pStyle w:val="QUESTAO1"/>
              <w:spacing w:before="0"/>
              <w:ind w:left="0" w:firstLine="0"/>
              <w:jc w:val="center"/>
            </w:pPr>
            <w:r>
              <w:t>6</w:t>
            </w:r>
            <w:r w:rsidR="00EE4D22">
              <w:t>4</w:t>
            </w:r>
          </w:p>
        </w:tc>
        <w:tc>
          <w:tcPr>
            <w:tcW w:w="850" w:type="dxa"/>
            <w:vAlign w:val="center"/>
          </w:tcPr>
          <w:p w14:paraId="194C6F6C" w14:textId="78AD51B1" w:rsidR="006810E2" w:rsidRDefault="00EE4D22" w:rsidP="006810E2">
            <w:pPr>
              <w:pStyle w:val="QUESTAO1"/>
              <w:spacing w:before="0"/>
              <w:ind w:left="0" w:firstLine="0"/>
              <w:jc w:val="center"/>
            </w:pPr>
            <w:r>
              <w:t>61</w:t>
            </w:r>
          </w:p>
        </w:tc>
        <w:tc>
          <w:tcPr>
            <w:tcW w:w="850" w:type="dxa"/>
            <w:vAlign w:val="center"/>
          </w:tcPr>
          <w:p w14:paraId="245B49B8" w14:textId="2241B0D2" w:rsidR="006810E2" w:rsidRDefault="0015010C" w:rsidP="006810E2">
            <w:pPr>
              <w:pStyle w:val="QUESTAO1"/>
              <w:spacing w:before="0"/>
              <w:ind w:left="0" w:firstLine="0"/>
              <w:jc w:val="center"/>
            </w:pPr>
            <w:r>
              <w:t>62</w:t>
            </w:r>
          </w:p>
        </w:tc>
        <w:tc>
          <w:tcPr>
            <w:tcW w:w="850" w:type="dxa"/>
            <w:vAlign w:val="center"/>
          </w:tcPr>
          <w:p w14:paraId="5D27D642" w14:textId="32B60288" w:rsidR="006810E2" w:rsidRDefault="0015010C" w:rsidP="006810E2">
            <w:pPr>
              <w:pStyle w:val="QUESTAO1"/>
              <w:spacing w:before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850" w:type="dxa"/>
            <w:vAlign w:val="center"/>
          </w:tcPr>
          <w:p w14:paraId="5C538794" w14:textId="6E59D86C" w:rsidR="006810E2" w:rsidRPr="006810E2" w:rsidRDefault="00EE4D22" w:rsidP="006810E2">
            <w:pPr>
              <w:pStyle w:val="QUESTAO1"/>
              <w:spacing w:before="0"/>
              <w:ind w:left="0" w:firstLine="0"/>
              <w:jc w:val="center"/>
            </w:pPr>
            <w:r>
              <w:t>13</w:t>
            </w:r>
          </w:p>
        </w:tc>
      </w:tr>
    </w:tbl>
    <w:p w14:paraId="6AE90467" w14:textId="77777777" w:rsidR="00E93F07" w:rsidRDefault="00E93F07" w:rsidP="00E93F07">
      <w:pPr>
        <w:pStyle w:val="QUESTAO1"/>
        <w:spacing w:before="0"/>
        <w:ind w:hanging="28"/>
      </w:pPr>
    </w:p>
    <w:p w14:paraId="7499E376" w14:textId="55616297" w:rsidR="006A3B5E" w:rsidRDefault="00E93F07" w:rsidP="00E93F07">
      <w:pPr>
        <w:pStyle w:val="QUESTAO1"/>
        <w:spacing w:before="0"/>
        <w:ind w:hanging="28"/>
      </w:pPr>
      <w:r>
        <w:t xml:space="preserve">Sabe-se que a média </w:t>
      </w:r>
      <w:r w:rsidR="006A3B5E">
        <w:t xml:space="preserve">das idades dos alunos é </w:t>
      </w:r>
      <w:r w:rsidR="00DA6226">
        <w:t>13,</w:t>
      </w:r>
      <w:r w:rsidR="00932ED4">
        <w:t>548</w:t>
      </w:r>
      <w:r w:rsidR="00DA6226">
        <w:t>.</w:t>
      </w:r>
    </w:p>
    <w:p w14:paraId="00AC9389" w14:textId="4B243DBC" w:rsidR="007C4314" w:rsidRDefault="006A3B5E" w:rsidP="002E7379">
      <w:pPr>
        <w:pStyle w:val="QUESTAO1"/>
        <w:numPr>
          <w:ilvl w:val="1"/>
          <w:numId w:val="21"/>
        </w:numPr>
        <w:spacing w:before="160"/>
        <w:ind w:left="867" w:hanging="442"/>
      </w:pPr>
      <w:r>
        <w:t xml:space="preserve">Mostra </w:t>
      </w:r>
      <w:r w:rsidR="0042403E">
        <w:t xml:space="preserve">que </w:t>
      </w:r>
      <w:r w:rsidR="007C4314">
        <w:t xml:space="preserve">o valor de </w:t>
      </w:r>
      <m:oMath>
        <m:r>
          <w:rPr>
            <w:rFonts w:ascii="Cambria Math" w:hAnsi="Cambria Math"/>
          </w:rPr>
          <m:t>a</m:t>
        </m:r>
      </m:oMath>
      <w:r w:rsidR="007C4314">
        <w:t xml:space="preserve"> é </w:t>
      </w:r>
      <w:r w:rsidR="00932ED4">
        <w:t>5</w:t>
      </w:r>
      <w:r w:rsidR="002E7379">
        <w:t>0.</w:t>
      </w:r>
    </w:p>
    <w:p w14:paraId="22FB48F7" w14:textId="1AE0EB61" w:rsidR="00FC3EC6" w:rsidRDefault="007C4314" w:rsidP="0079545B">
      <w:pPr>
        <w:pStyle w:val="QUESTAO1"/>
        <w:numPr>
          <w:ilvl w:val="1"/>
          <w:numId w:val="21"/>
        </w:numPr>
        <w:spacing w:before="160"/>
        <w:ind w:left="867" w:hanging="442"/>
      </w:pPr>
      <w:r>
        <w:t xml:space="preserve">Determina </w:t>
      </w:r>
      <w:r w:rsidR="00FC3EC6">
        <w:t>a mediana e os quartis das idades dos alunos.</w:t>
      </w:r>
    </w:p>
    <w:p w14:paraId="393383DC" w14:textId="77777777" w:rsidR="00FB1216" w:rsidRDefault="00D33D01" w:rsidP="00AE0663">
      <w:pPr>
        <w:pStyle w:val="QUESTAO1"/>
        <w:numPr>
          <w:ilvl w:val="1"/>
          <w:numId w:val="21"/>
        </w:numPr>
        <w:spacing w:before="160"/>
        <w:ind w:left="867" w:hanging="442"/>
      </w:pPr>
      <w:r>
        <w:t>Indica o significado d</w:t>
      </w:r>
      <w:r w:rsidR="00FB1216">
        <w:t>a mediana das idades.</w:t>
      </w:r>
    </w:p>
    <w:p w14:paraId="2D22A6C8" w14:textId="76993C3F" w:rsidR="006A0215" w:rsidRDefault="006A0215" w:rsidP="00AE0663">
      <w:pPr>
        <w:pStyle w:val="QUESTAO1"/>
        <w:numPr>
          <w:ilvl w:val="1"/>
          <w:numId w:val="21"/>
        </w:numPr>
        <w:spacing w:before="160"/>
        <w:ind w:left="867" w:hanging="442"/>
      </w:pPr>
      <w:r>
        <w:t>Calcula a amplitude e a amplitude</w:t>
      </w:r>
      <w:r w:rsidR="00772F17">
        <w:t xml:space="preserve"> interquartil</w:t>
      </w:r>
      <w:r>
        <w:t xml:space="preserve"> das idades</w:t>
      </w:r>
      <w:r w:rsidR="00772F17">
        <w:t xml:space="preserve"> dos alunos</w:t>
      </w:r>
      <w:r>
        <w:t>.</w:t>
      </w:r>
    </w:p>
    <w:p w14:paraId="757FBEA8" w14:textId="330D8836" w:rsidR="006C2C0F" w:rsidRDefault="00784545" w:rsidP="006C2C0F">
      <w:pPr>
        <w:pStyle w:val="QUESTAO1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3788BA" wp14:editId="580C150F">
            <wp:simplePos x="0" y="0"/>
            <wp:positionH relativeFrom="column">
              <wp:posOffset>3726977</wp:posOffset>
            </wp:positionH>
            <wp:positionV relativeFrom="paragraph">
              <wp:posOffset>298450</wp:posOffset>
            </wp:positionV>
            <wp:extent cx="2311200" cy="1350000"/>
            <wp:effectExtent l="0" t="0" r="0" b="3175"/>
            <wp:wrapThrough wrapText="bothSides">
              <wp:wrapPolygon edited="0">
                <wp:start x="0" y="0"/>
                <wp:lineTo x="0" y="21346"/>
                <wp:lineTo x="21369" y="21346"/>
                <wp:lineTo x="21369" y="0"/>
                <wp:lineTo x="0" y="0"/>
              </wp:wrapPolygon>
            </wp:wrapThrough>
            <wp:docPr id="1439031908" name="Imagem 1" descr="Uma imagem com texto, Tipo de letra, captura de ecrã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31908" name="Imagem 1" descr="Uma imagem com texto, Tipo de letra, captura de ecrã, númer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1200" cy="135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C0F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D789E43" wp14:editId="27735E4F">
                <wp:extent cx="216000" cy="216000"/>
                <wp:effectExtent l="0" t="0" r="0" b="0"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21829" w14:textId="77777777" w:rsidR="006C2C0F" w:rsidRPr="00086D19" w:rsidRDefault="006C2C0F" w:rsidP="006C2C0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D789E43" id="Oval 1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2321829" w14:textId="77777777" w:rsidR="006C2C0F" w:rsidRPr="00086D19" w:rsidRDefault="006C2C0F" w:rsidP="006C2C0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6C2C0F" w:rsidRPr="004E7A84">
        <w:tab/>
      </w:r>
      <w:r w:rsidR="00A25010">
        <w:t xml:space="preserve">Numa turma </w:t>
      </w:r>
      <w:r w:rsidR="00912981">
        <w:t>medi</w:t>
      </w:r>
      <w:r w:rsidR="00E1711D">
        <w:t>ram</w:t>
      </w:r>
      <w:r w:rsidR="00912981">
        <w:t>-se</w:t>
      </w:r>
      <w:r w:rsidR="00012481">
        <w:t>, em centímetros,</w:t>
      </w:r>
      <w:r w:rsidR="00912981">
        <w:t xml:space="preserve"> as alturas</w:t>
      </w:r>
      <w:r w:rsidR="00FB677F">
        <w:t xml:space="preserve"> de</w:t>
      </w:r>
      <w:r w:rsidR="008B2DBC">
        <w:t xml:space="preserve">  </w:t>
      </w:r>
      <w:r w:rsidR="00FB677F">
        <w:t>2</w:t>
      </w:r>
      <w:r w:rsidR="00D33695">
        <w:t>5</w:t>
      </w:r>
      <w:r w:rsidR="008B2DBC">
        <w:t> </w:t>
      </w:r>
      <w:r w:rsidR="00D33695">
        <w:t>alunos</w:t>
      </w:r>
      <w:r w:rsidR="008B2DBC">
        <w:t> </w:t>
      </w:r>
      <w:r w:rsidR="00B56C85">
        <w:t xml:space="preserve">e organizaram-se </w:t>
      </w:r>
      <w:r w:rsidR="00E1711D">
        <w:t>os dados</w:t>
      </w:r>
      <w:r w:rsidR="00012481">
        <w:t xml:space="preserve"> </w:t>
      </w:r>
      <w:r w:rsidR="00B56C85">
        <w:t xml:space="preserve">no diagrama </w:t>
      </w:r>
      <w:r w:rsidR="00595B92">
        <w:t>de</w:t>
      </w:r>
      <w:r w:rsidR="00E3714D">
        <w:t> </w:t>
      </w:r>
      <w:r w:rsidR="00595B92">
        <w:t>caule</w:t>
      </w:r>
      <w:r w:rsidR="00E3714D">
        <w:noBreakHyphen/>
      </w:r>
      <w:r w:rsidR="00595B92">
        <w:t>e</w:t>
      </w:r>
      <w:r w:rsidR="000F4BDC">
        <w:t>-</w:t>
      </w:r>
      <w:r w:rsidR="00595B92">
        <w:t>folhas</w:t>
      </w:r>
      <w:r w:rsidR="000B48CD">
        <w:t xml:space="preserve"> ao lado</w:t>
      </w:r>
      <w:r w:rsidR="00B56C85">
        <w:t>.</w:t>
      </w:r>
    </w:p>
    <w:p w14:paraId="27468F5C" w14:textId="77777777" w:rsidR="0073137E" w:rsidRDefault="00463A64" w:rsidP="00784545">
      <w:pPr>
        <w:pStyle w:val="QUESTAO1"/>
        <w:tabs>
          <w:tab w:val="clear" w:pos="113"/>
        </w:tabs>
        <w:spacing w:before="80"/>
        <w:ind w:left="854" w:hanging="406"/>
      </w:pPr>
      <w:r w:rsidRPr="0073137E">
        <w:rPr>
          <w:b/>
          <w:bCs/>
        </w:rPr>
        <w:t>2.1.</w:t>
      </w:r>
      <w:r>
        <w:t xml:space="preserve"> Determina </w:t>
      </w:r>
      <w:r w:rsidR="0073137E">
        <w:t>a percentagem de alunos da turma com pelo menos 1,7 m de altura.</w:t>
      </w:r>
    </w:p>
    <w:p w14:paraId="56D58F78" w14:textId="21F7F0C9" w:rsidR="000F3A2E" w:rsidRDefault="0073137E" w:rsidP="00784545">
      <w:pPr>
        <w:pStyle w:val="QUESTAO1"/>
        <w:tabs>
          <w:tab w:val="clear" w:pos="113"/>
        </w:tabs>
        <w:spacing w:before="80"/>
        <w:ind w:left="840" w:hanging="392"/>
      </w:pPr>
      <w:r w:rsidRPr="00AE779E">
        <w:rPr>
          <w:b/>
          <w:bCs/>
        </w:rPr>
        <w:t>2.2.</w:t>
      </w:r>
      <w:r>
        <w:t xml:space="preserve"> </w:t>
      </w:r>
      <w:r w:rsidR="00AE779E">
        <w:t>Representa</w:t>
      </w:r>
      <w:r w:rsidR="00A67484">
        <w:t xml:space="preserve">, em </w:t>
      </w:r>
      <w:r w:rsidR="00A80859">
        <w:t>centímetros</w:t>
      </w:r>
      <w:r w:rsidR="00A67484">
        <w:t>,</w:t>
      </w:r>
      <w:r w:rsidR="00AE779E">
        <w:t xml:space="preserve"> as alturas das raparigas por um diagrama de extremos e quartis.</w:t>
      </w:r>
    </w:p>
    <w:p w14:paraId="6694A005" w14:textId="3FDD05A5" w:rsidR="00070B0D" w:rsidRDefault="006C2C0F" w:rsidP="00784545">
      <w:pPr>
        <w:pStyle w:val="QUESTAO1"/>
        <w:spacing w:before="30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4336D00" wp14:editId="53E978E8">
                <wp:extent cx="216000" cy="216000"/>
                <wp:effectExtent l="0" t="0" r="0" b="0"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2ABB9" w14:textId="77777777" w:rsidR="006C2C0F" w:rsidRPr="00086D19" w:rsidRDefault="006C2C0F" w:rsidP="006C2C0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4336D00" id="Oval 18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EE2ABB9" w14:textId="77777777" w:rsidR="006C2C0F" w:rsidRPr="00086D19" w:rsidRDefault="006C2C0F" w:rsidP="006C2C0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D65039">
        <w:t xml:space="preserve">Na estreia de um filme </w:t>
      </w:r>
      <w:r w:rsidR="00315B85">
        <w:t>fo</w:t>
      </w:r>
      <w:r w:rsidR="00912A2F">
        <w:t>ram</w:t>
      </w:r>
      <w:r w:rsidR="00D65039">
        <w:t xml:space="preserve"> </w:t>
      </w:r>
      <w:r w:rsidR="00256AED">
        <w:t>registado</w:t>
      </w:r>
      <w:r w:rsidR="00070B0D">
        <w:t>s</w:t>
      </w:r>
      <w:r w:rsidR="00256AED">
        <w:t xml:space="preserve"> o número de espe</w:t>
      </w:r>
      <w:r w:rsidR="00A80859">
        <w:t>c</w:t>
      </w:r>
      <w:r w:rsidR="00256AED">
        <w:t xml:space="preserve">tadores </w:t>
      </w:r>
      <w:r w:rsidR="003434AA">
        <w:t>por diferentes salas de cinema</w:t>
      </w:r>
      <w:r w:rsidR="00315B85">
        <w:t xml:space="preserve"> e </w:t>
      </w:r>
      <w:r w:rsidR="001D4757">
        <w:t>agrupados em classes</w:t>
      </w:r>
      <w:r w:rsidR="00315B85">
        <w:t>.</w:t>
      </w:r>
    </w:p>
    <w:p w14:paraId="2FD4F9BC" w14:textId="77777777" w:rsidR="004914F1" w:rsidRDefault="00315B85" w:rsidP="00070B0D">
      <w:pPr>
        <w:pStyle w:val="QUESTAO1"/>
        <w:spacing w:before="0"/>
      </w:pPr>
      <w:r>
        <w:t xml:space="preserve"> 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506"/>
        <w:gridCol w:w="1701"/>
        <w:gridCol w:w="1418"/>
        <w:gridCol w:w="2126"/>
      </w:tblGrid>
      <w:tr w:rsidR="00FA7142" w14:paraId="2F41AEAE" w14:textId="77777777" w:rsidTr="00F045F3">
        <w:trPr>
          <w:jc w:val="center"/>
        </w:trPr>
        <w:tc>
          <w:tcPr>
            <w:tcW w:w="1497" w:type="dxa"/>
            <w:shd w:val="clear" w:color="auto" w:fill="F7E9E9"/>
            <w:vAlign w:val="center"/>
          </w:tcPr>
          <w:p w14:paraId="7A312B18" w14:textId="21D30BBA" w:rsidR="004914F1" w:rsidRPr="001B4F4E" w:rsidRDefault="00712FDB" w:rsidP="00F045F3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</w:rPr>
            </w:pPr>
            <w:r w:rsidRPr="001B4F4E">
              <w:rPr>
                <w:b/>
                <w:bCs/>
              </w:rPr>
              <w:t>N.º de espe</w:t>
            </w:r>
            <w:r w:rsidR="0058350A">
              <w:rPr>
                <w:b/>
                <w:bCs/>
              </w:rPr>
              <w:t>c</w:t>
            </w:r>
            <w:r w:rsidRPr="001B4F4E">
              <w:rPr>
                <w:b/>
                <w:bCs/>
              </w:rPr>
              <w:t>ta</w:t>
            </w:r>
            <w:r w:rsidR="006F309A" w:rsidRPr="001B4F4E">
              <w:rPr>
                <w:b/>
                <w:bCs/>
              </w:rPr>
              <w:t>dores</w:t>
            </w:r>
          </w:p>
        </w:tc>
        <w:tc>
          <w:tcPr>
            <w:tcW w:w="1701" w:type="dxa"/>
            <w:shd w:val="clear" w:color="auto" w:fill="F7E9E9"/>
            <w:vAlign w:val="center"/>
          </w:tcPr>
          <w:p w14:paraId="4B4F34D9" w14:textId="6206273C" w:rsidR="004914F1" w:rsidRPr="001B4F4E" w:rsidRDefault="00FA7142" w:rsidP="00F045F3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</w:rPr>
            </w:pPr>
            <w:r w:rsidRPr="001B4F4E">
              <w:rPr>
                <w:b/>
                <w:bCs/>
              </w:rPr>
              <w:t>Frequência absoluta</w:t>
            </w:r>
          </w:p>
        </w:tc>
        <w:tc>
          <w:tcPr>
            <w:tcW w:w="1418" w:type="dxa"/>
            <w:shd w:val="clear" w:color="auto" w:fill="F7E9E9"/>
            <w:vAlign w:val="center"/>
          </w:tcPr>
          <w:p w14:paraId="38AB4FDC" w14:textId="2F9ADBFE" w:rsidR="004914F1" w:rsidRPr="001B4F4E" w:rsidRDefault="00FA7142" w:rsidP="00F045F3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</w:rPr>
            </w:pPr>
            <w:r w:rsidRPr="001B4F4E">
              <w:rPr>
                <w:b/>
                <w:bCs/>
              </w:rPr>
              <w:t>Frequência relativa</w:t>
            </w:r>
            <w:r w:rsidR="00B938B2">
              <w:rPr>
                <w:b/>
                <w:bCs/>
              </w:rPr>
              <w:t xml:space="preserve"> </w:t>
            </w:r>
            <w:r w:rsidR="0058350A">
              <w:rPr>
                <w:b/>
                <w:bCs/>
              </w:rPr>
              <w:t>(</w:t>
            </w:r>
            <w:r w:rsidR="00B938B2">
              <w:rPr>
                <w:b/>
                <w:bCs/>
              </w:rPr>
              <w:t>%</w:t>
            </w:r>
            <w:r w:rsidR="0058350A">
              <w:rPr>
                <w:b/>
                <w:bCs/>
              </w:rPr>
              <w:t>)</w:t>
            </w:r>
          </w:p>
        </w:tc>
        <w:tc>
          <w:tcPr>
            <w:tcW w:w="2126" w:type="dxa"/>
            <w:shd w:val="clear" w:color="auto" w:fill="F7E9E9"/>
            <w:vAlign w:val="center"/>
          </w:tcPr>
          <w:p w14:paraId="1F237B66" w14:textId="28D693C9" w:rsidR="004914F1" w:rsidRPr="001B4F4E" w:rsidRDefault="00FA7142" w:rsidP="00F045F3">
            <w:pPr>
              <w:pStyle w:val="QUESTAO1"/>
              <w:spacing w:before="40" w:after="40" w:line="240" w:lineRule="auto"/>
              <w:ind w:left="0" w:firstLine="0"/>
              <w:jc w:val="center"/>
              <w:rPr>
                <w:b/>
                <w:bCs/>
              </w:rPr>
            </w:pPr>
            <w:r w:rsidRPr="001B4F4E">
              <w:rPr>
                <w:b/>
                <w:bCs/>
              </w:rPr>
              <w:t>Frequência relativa acumulada</w:t>
            </w:r>
            <w:r w:rsidR="00B938B2">
              <w:rPr>
                <w:b/>
                <w:bCs/>
              </w:rPr>
              <w:t xml:space="preserve"> </w:t>
            </w:r>
            <w:r w:rsidR="0058350A">
              <w:rPr>
                <w:b/>
                <w:bCs/>
              </w:rPr>
              <w:t>(</w:t>
            </w:r>
            <w:r w:rsidR="00B938B2">
              <w:rPr>
                <w:b/>
                <w:bCs/>
              </w:rPr>
              <w:t>%</w:t>
            </w:r>
            <w:r w:rsidR="0058350A">
              <w:rPr>
                <w:b/>
                <w:bCs/>
              </w:rPr>
              <w:t>)</w:t>
            </w:r>
          </w:p>
        </w:tc>
      </w:tr>
      <w:tr w:rsidR="00FA7142" w14:paraId="56569BFB" w14:textId="77777777" w:rsidTr="00F045F3">
        <w:trPr>
          <w:jc w:val="center"/>
        </w:trPr>
        <w:tc>
          <w:tcPr>
            <w:tcW w:w="1497" w:type="dxa"/>
            <w:vAlign w:val="center"/>
          </w:tcPr>
          <w:p w14:paraId="05D70CA6" w14:textId="072B8B9C" w:rsidR="004914F1" w:rsidRDefault="00415548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50 a &lt; 80</w:t>
            </w:r>
          </w:p>
        </w:tc>
        <w:tc>
          <w:tcPr>
            <w:tcW w:w="1701" w:type="dxa"/>
            <w:vAlign w:val="center"/>
          </w:tcPr>
          <w:p w14:paraId="260D0211" w14:textId="2A89C109" w:rsidR="004914F1" w:rsidRDefault="00730298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1418" w:type="dxa"/>
            <w:vAlign w:val="center"/>
          </w:tcPr>
          <w:p w14:paraId="5C14FDC5" w14:textId="77777777" w:rsidR="004914F1" w:rsidRDefault="004914F1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  <w:tc>
          <w:tcPr>
            <w:tcW w:w="2126" w:type="dxa"/>
            <w:vAlign w:val="center"/>
          </w:tcPr>
          <w:p w14:paraId="2C58663A" w14:textId="77777777" w:rsidR="004914F1" w:rsidRDefault="004914F1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</w:tr>
      <w:tr w:rsidR="00FA7142" w14:paraId="139157E1" w14:textId="77777777" w:rsidTr="00F045F3">
        <w:trPr>
          <w:jc w:val="center"/>
        </w:trPr>
        <w:tc>
          <w:tcPr>
            <w:tcW w:w="1497" w:type="dxa"/>
            <w:vAlign w:val="center"/>
          </w:tcPr>
          <w:p w14:paraId="53AACF03" w14:textId="345E98E7" w:rsidR="004914F1" w:rsidRDefault="00415548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80 a &lt; 110</w:t>
            </w:r>
          </w:p>
        </w:tc>
        <w:tc>
          <w:tcPr>
            <w:tcW w:w="1701" w:type="dxa"/>
            <w:vAlign w:val="center"/>
          </w:tcPr>
          <w:p w14:paraId="5AD49655" w14:textId="77777777" w:rsidR="004914F1" w:rsidRDefault="004914F1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  <w:tc>
          <w:tcPr>
            <w:tcW w:w="1418" w:type="dxa"/>
            <w:vAlign w:val="center"/>
          </w:tcPr>
          <w:p w14:paraId="28981877" w14:textId="63C85D32" w:rsidR="004914F1" w:rsidRPr="00FD3BAF" w:rsidRDefault="00F045F3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15%</w:t>
            </w:r>
          </w:p>
        </w:tc>
        <w:tc>
          <w:tcPr>
            <w:tcW w:w="2126" w:type="dxa"/>
            <w:vAlign w:val="center"/>
          </w:tcPr>
          <w:p w14:paraId="6DEF620C" w14:textId="77777777" w:rsidR="004914F1" w:rsidRDefault="004914F1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</w:tr>
      <w:tr w:rsidR="00FA7142" w14:paraId="208225E6" w14:textId="77777777" w:rsidTr="00F045F3">
        <w:trPr>
          <w:jc w:val="center"/>
        </w:trPr>
        <w:tc>
          <w:tcPr>
            <w:tcW w:w="1497" w:type="dxa"/>
            <w:vAlign w:val="center"/>
          </w:tcPr>
          <w:p w14:paraId="49E50D68" w14:textId="49873026" w:rsidR="004914F1" w:rsidRDefault="00415548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 xml:space="preserve">110 a &lt; </w:t>
            </w:r>
            <w:r w:rsidR="001B4F4E">
              <w:t>140</w:t>
            </w:r>
          </w:p>
        </w:tc>
        <w:tc>
          <w:tcPr>
            <w:tcW w:w="1701" w:type="dxa"/>
            <w:vAlign w:val="center"/>
          </w:tcPr>
          <w:p w14:paraId="7340313C" w14:textId="77777777" w:rsidR="004914F1" w:rsidRDefault="004914F1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  <w:tc>
          <w:tcPr>
            <w:tcW w:w="1418" w:type="dxa"/>
            <w:vAlign w:val="center"/>
          </w:tcPr>
          <w:p w14:paraId="00ADBE91" w14:textId="77777777" w:rsidR="004914F1" w:rsidRDefault="004914F1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  <w:tc>
          <w:tcPr>
            <w:tcW w:w="2126" w:type="dxa"/>
            <w:vAlign w:val="center"/>
          </w:tcPr>
          <w:p w14:paraId="24746638" w14:textId="2BC1CBE8" w:rsidR="004914F1" w:rsidRPr="00AB1EB9" w:rsidRDefault="0006200E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46,25%</w:t>
            </w:r>
          </w:p>
        </w:tc>
      </w:tr>
      <w:tr w:rsidR="00FA7142" w14:paraId="1B0F6186" w14:textId="77777777" w:rsidTr="00F045F3">
        <w:trPr>
          <w:jc w:val="center"/>
        </w:trPr>
        <w:tc>
          <w:tcPr>
            <w:tcW w:w="1497" w:type="dxa"/>
            <w:vAlign w:val="center"/>
          </w:tcPr>
          <w:p w14:paraId="3BF4A655" w14:textId="21C325AC" w:rsidR="004914F1" w:rsidRDefault="001B4F4E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140 a &lt; 170</w:t>
            </w:r>
          </w:p>
        </w:tc>
        <w:tc>
          <w:tcPr>
            <w:tcW w:w="1701" w:type="dxa"/>
            <w:vAlign w:val="center"/>
          </w:tcPr>
          <w:p w14:paraId="339DEECC" w14:textId="28E59E8B" w:rsidR="004914F1" w:rsidRDefault="00FB73C7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20</w:t>
            </w:r>
          </w:p>
        </w:tc>
        <w:tc>
          <w:tcPr>
            <w:tcW w:w="1418" w:type="dxa"/>
            <w:vAlign w:val="center"/>
          </w:tcPr>
          <w:p w14:paraId="4CDED715" w14:textId="77777777" w:rsidR="004914F1" w:rsidRDefault="004914F1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  <w:tc>
          <w:tcPr>
            <w:tcW w:w="2126" w:type="dxa"/>
            <w:vAlign w:val="center"/>
          </w:tcPr>
          <w:p w14:paraId="1BEE2BB4" w14:textId="77777777" w:rsidR="004914F1" w:rsidRDefault="004914F1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</w:tr>
      <w:tr w:rsidR="00FA7142" w14:paraId="5091C17D" w14:textId="77777777" w:rsidTr="00F045F3">
        <w:trPr>
          <w:jc w:val="center"/>
        </w:trPr>
        <w:tc>
          <w:tcPr>
            <w:tcW w:w="1497" w:type="dxa"/>
            <w:vAlign w:val="center"/>
          </w:tcPr>
          <w:p w14:paraId="381D0FF2" w14:textId="50652FE2" w:rsidR="004914F1" w:rsidRDefault="001B4F4E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170 a &lt; 200</w:t>
            </w:r>
          </w:p>
        </w:tc>
        <w:tc>
          <w:tcPr>
            <w:tcW w:w="1701" w:type="dxa"/>
            <w:vAlign w:val="center"/>
          </w:tcPr>
          <w:p w14:paraId="4DF98E94" w14:textId="751CB255" w:rsidR="004914F1" w:rsidRDefault="00FB73C7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  <w:r>
              <w:t>23</w:t>
            </w:r>
          </w:p>
        </w:tc>
        <w:tc>
          <w:tcPr>
            <w:tcW w:w="1418" w:type="dxa"/>
            <w:vAlign w:val="center"/>
          </w:tcPr>
          <w:p w14:paraId="79DFB188" w14:textId="77777777" w:rsidR="004914F1" w:rsidRDefault="004914F1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  <w:tc>
          <w:tcPr>
            <w:tcW w:w="2126" w:type="dxa"/>
            <w:vAlign w:val="center"/>
          </w:tcPr>
          <w:p w14:paraId="15AAB295" w14:textId="77777777" w:rsidR="004914F1" w:rsidRDefault="004914F1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</w:tr>
      <w:tr w:rsidR="001B4F4E" w14:paraId="1E46EE4B" w14:textId="77777777" w:rsidTr="00F045F3">
        <w:trPr>
          <w:jc w:val="center"/>
        </w:trPr>
        <w:tc>
          <w:tcPr>
            <w:tcW w:w="1497" w:type="dxa"/>
            <w:shd w:val="clear" w:color="auto" w:fill="F7E9E9"/>
            <w:vAlign w:val="center"/>
          </w:tcPr>
          <w:p w14:paraId="7B95CDB1" w14:textId="704D2A5F" w:rsidR="001B4F4E" w:rsidRDefault="001B4F4E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  <w:r w:rsidRPr="00F045F3">
              <w:t>Total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D010C8B" w14:textId="327AEAB8" w:rsidR="001B4F4E" w:rsidRPr="00FD3BAF" w:rsidRDefault="00F045F3" w:rsidP="00F045F3">
            <w:pPr>
              <w:pStyle w:val="QUESTAO1"/>
              <w:tabs>
                <w:tab w:val="clear" w:pos="113"/>
              </w:tabs>
              <w:spacing w:before="40" w:after="40" w:line="240" w:lineRule="auto"/>
              <w:ind w:left="0" w:firstLine="0"/>
              <w:jc w:val="center"/>
            </w:pPr>
            <w:r>
              <w:t>80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C4AF31B" w14:textId="77777777" w:rsidR="001B4F4E" w:rsidRDefault="001B4F4E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125D3F02" w14:textId="77777777" w:rsidR="001B4F4E" w:rsidRDefault="001B4F4E" w:rsidP="00F045F3">
            <w:pPr>
              <w:pStyle w:val="QUESTAO1"/>
              <w:spacing w:before="40" w:after="40" w:line="240" w:lineRule="auto"/>
              <w:ind w:left="0" w:firstLine="0"/>
              <w:jc w:val="center"/>
            </w:pPr>
          </w:p>
        </w:tc>
      </w:tr>
    </w:tbl>
    <w:p w14:paraId="61D9EBC9" w14:textId="7C5DA9E6" w:rsidR="001D4757" w:rsidRDefault="00FB73C7" w:rsidP="000F70CD">
      <w:pPr>
        <w:pStyle w:val="QUESTAO1"/>
        <w:spacing w:before="160"/>
        <w:ind w:left="453" w:hanging="28"/>
      </w:pPr>
      <w:r w:rsidRPr="000F70CD">
        <w:rPr>
          <w:b/>
          <w:bCs/>
        </w:rPr>
        <w:t>3.1.</w:t>
      </w:r>
      <w:r>
        <w:t xml:space="preserve"> </w:t>
      </w:r>
      <w:r w:rsidR="000F70CD">
        <w:t>Completa a tabela.</w:t>
      </w:r>
    </w:p>
    <w:p w14:paraId="389FE148" w14:textId="334EBDD1" w:rsidR="000F70CD" w:rsidRDefault="000F70CD" w:rsidP="000F70CD">
      <w:pPr>
        <w:pStyle w:val="QUESTAO1"/>
        <w:spacing w:before="160"/>
        <w:ind w:left="453" w:hanging="28"/>
      </w:pPr>
      <w:r w:rsidRPr="00F00D4F">
        <w:rPr>
          <w:b/>
          <w:bCs/>
        </w:rPr>
        <w:t>3.2</w:t>
      </w:r>
      <w:r w:rsidRPr="0058350A">
        <w:rPr>
          <w:b/>
          <w:bCs/>
        </w:rPr>
        <w:t>.</w:t>
      </w:r>
      <w:r>
        <w:t xml:space="preserve"> </w:t>
      </w:r>
      <w:r w:rsidR="00F00D4F">
        <w:t xml:space="preserve">Indica a classe </w:t>
      </w:r>
      <w:r w:rsidR="0027790D">
        <w:t xml:space="preserve">a que pertence o 1.º quartil e a classe </w:t>
      </w:r>
      <w:r w:rsidR="00F00D4F">
        <w:t>mediana.</w:t>
      </w:r>
    </w:p>
    <w:p w14:paraId="54FF380A" w14:textId="0C186CE4" w:rsidR="00F00D4F" w:rsidRDefault="002C501C" w:rsidP="008B292A">
      <w:pPr>
        <w:pStyle w:val="QUESTAO1"/>
        <w:spacing w:before="160"/>
        <w:ind w:hanging="28"/>
        <w:rPr>
          <w:b/>
          <w:bCs/>
        </w:rPr>
      </w:pPr>
      <w:r w:rsidRPr="002C501C">
        <w:rPr>
          <w:b/>
          <w:bCs/>
        </w:rPr>
        <w:t xml:space="preserve">3.3. </w:t>
      </w:r>
      <w:r w:rsidRPr="0062615D">
        <w:t xml:space="preserve">Determina </w:t>
      </w:r>
      <w:r w:rsidR="00A9334E">
        <w:t>um</w:t>
      </w:r>
      <w:r w:rsidRPr="0062615D">
        <w:t xml:space="preserve"> valor </w:t>
      </w:r>
      <w:r w:rsidR="00A9334E">
        <w:t>aproximado</w:t>
      </w:r>
      <w:r w:rsidRPr="0062615D">
        <w:t xml:space="preserve"> às </w:t>
      </w:r>
      <w:r w:rsidR="0062615D">
        <w:t xml:space="preserve">unidades </w:t>
      </w:r>
      <w:r w:rsidR="0013395B" w:rsidRPr="0062615D">
        <w:t>do 3.º quartil</w:t>
      </w:r>
      <w:r w:rsidR="009220CA" w:rsidRPr="0062615D">
        <w:t xml:space="preserve"> e inter</w:t>
      </w:r>
      <w:r w:rsidR="0062615D" w:rsidRPr="0062615D">
        <w:t>preta o resultado obtido.</w:t>
      </w:r>
    </w:p>
    <w:p w14:paraId="7EEA1B5B" w14:textId="4F5D9C7F" w:rsidR="0013395B" w:rsidRDefault="0062615D" w:rsidP="00A80859">
      <w:pPr>
        <w:pStyle w:val="QUESTAO1"/>
        <w:spacing w:before="160"/>
        <w:ind w:left="840" w:hanging="414"/>
      </w:pPr>
      <w:r>
        <w:rPr>
          <w:b/>
          <w:bCs/>
        </w:rPr>
        <w:t xml:space="preserve">3.4. </w:t>
      </w:r>
      <w:r w:rsidR="00D22D82">
        <w:t xml:space="preserve">Constrói </w:t>
      </w:r>
      <w:r w:rsidR="00A90886">
        <w:t xml:space="preserve">o histograma </w:t>
      </w:r>
      <w:r w:rsidR="0064043D">
        <w:t>com as frequências relativas acumuladas e</w:t>
      </w:r>
      <w:r w:rsidR="00A13FFD">
        <w:t>, a partir deste, o diagrama de extremos e quartis.</w:t>
      </w:r>
    </w:p>
    <w:p w14:paraId="6653AA8B" w14:textId="403FE739" w:rsidR="00ED4273" w:rsidRDefault="00522956" w:rsidP="00454C54">
      <w:pPr>
        <w:pStyle w:val="QUESTAO11"/>
        <w:tabs>
          <w:tab w:val="clear" w:pos="425"/>
          <w:tab w:val="left" w:pos="4253"/>
          <w:tab w:val="left" w:pos="4820"/>
        </w:tabs>
        <w:spacing w:before="360" w:line="276" w:lineRule="auto"/>
        <w:ind w:left="426" w:hanging="426"/>
      </w:pPr>
      <w:r>
        <w:lastRenderedPageBreak/>
        <w:t xml:space="preserve">  </w:t>
      </w:r>
    </w:p>
    <w:p w14:paraId="6032FFF0" w14:textId="39E154F7" w:rsidR="00ED4273" w:rsidRDefault="00ED4273" w:rsidP="00454C54">
      <w:pPr>
        <w:pStyle w:val="QUESTAO11"/>
        <w:tabs>
          <w:tab w:val="clear" w:pos="425"/>
          <w:tab w:val="left" w:pos="4253"/>
          <w:tab w:val="left" w:pos="4820"/>
        </w:tabs>
        <w:spacing w:before="360" w:line="276" w:lineRule="auto"/>
        <w:ind w:left="426" w:hanging="426"/>
        <w:rPr>
          <w:noProof/>
        </w:rPr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F87779C" wp14:editId="1B047B5C">
                <wp:extent cx="216000" cy="216000"/>
                <wp:effectExtent l="0" t="0" r="0" b="0"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A0379" w14:textId="77777777" w:rsidR="00ED4273" w:rsidRPr="00086D19" w:rsidRDefault="00ED4273" w:rsidP="00ED427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F87779C" id="Oval 3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3AA0379" w14:textId="77777777" w:rsidR="00ED4273" w:rsidRPr="00086D19" w:rsidRDefault="00ED4273" w:rsidP="00ED427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tab/>
      </w:r>
      <w:r w:rsidR="00522956">
        <w:t>Considera</w:t>
      </w:r>
      <w:r w:rsidR="00335573">
        <w:t xml:space="preserve"> a experiência aleatória que consiste em </w:t>
      </w:r>
      <w:r w:rsidR="00924AF9">
        <w:t>rodar</w:t>
      </w:r>
      <w:r w:rsidR="00286A4D">
        <w:t>,</w:t>
      </w:r>
      <w:r w:rsidR="00924AF9">
        <w:t xml:space="preserve"> simultaneamente</w:t>
      </w:r>
      <w:r w:rsidR="00286A4D">
        <w:t>,</w:t>
      </w:r>
      <w:r w:rsidR="00924AF9">
        <w:t xml:space="preserve"> os ponteiros das rodas da sorte representadas na figura</w:t>
      </w:r>
      <w:r w:rsidR="00286A4D">
        <w:t xml:space="preserve"> e </w:t>
      </w:r>
      <w:r w:rsidR="001C5E89">
        <w:t>adiciona</w:t>
      </w:r>
      <w:r w:rsidR="00DE6A04">
        <w:t>r</w:t>
      </w:r>
      <w:r w:rsidR="001C5E89">
        <w:t xml:space="preserve"> os números obtidos.</w:t>
      </w:r>
      <w:r w:rsidR="00F72104" w:rsidRPr="00F72104">
        <w:rPr>
          <w:noProof/>
        </w:rPr>
        <w:t xml:space="preserve"> </w:t>
      </w:r>
    </w:p>
    <w:p w14:paraId="756C9433" w14:textId="2C0BEA94" w:rsidR="00335573" w:rsidRDefault="00ED4273" w:rsidP="00ED4273">
      <w:pPr>
        <w:pStyle w:val="QUESTAO11"/>
        <w:tabs>
          <w:tab w:val="clear" w:pos="425"/>
          <w:tab w:val="left" w:pos="4253"/>
          <w:tab w:val="left" w:pos="4820"/>
        </w:tabs>
        <w:spacing w:before="160" w:line="276" w:lineRule="auto"/>
        <w:ind w:left="425" w:hanging="425"/>
        <w:jc w:val="center"/>
      </w:pPr>
      <w:r>
        <w:rPr>
          <w:noProof/>
        </w:rPr>
        <w:drawing>
          <wp:inline distT="0" distB="0" distL="0" distR="0" wp14:anchorId="6E9DB637" wp14:editId="33645B36">
            <wp:extent cx="2570400" cy="1080000"/>
            <wp:effectExtent l="0" t="0" r="1905" b="6350"/>
            <wp:docPr id="13" name="Imagem 13" descr="Uma imagem com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Uma imagem com relógi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0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8A8A" w14:textId="55F60010" w:rsidR="001C5E89" w:rsidRDefault="00A849BD" w:rsidP="00ED4273">
      <w:pPr>
        <w:pStyle w:val="QUESTAO11"/>
        <w:tabs>
          <w:tab w:val="left" w:pos="4253"/>
          <w:tab w:val="left" w:pos="4820"/>
        </w:tabs>
        <w:spacing w:before="0" w:after="240"/>
        <w:ind w:left="425" w:firstLine="0"/>
      </w:pPr>
      <w:r w:rsidRPr="00CC5E8F">
        <w:rPr>
          <w:b/>
          <w:bCs w:val="0"/>
        </w:rPr>
        <w:t>4.1.</w:t>
      </w:r>
      <w:r>
        <w:t xml:space="preserve"> Completa a tabela.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</w:tblGrid>
      <w:tr w:rsidR="006D3370" w14:paraId="6981F348" w14:textId="77777777" w:rsidTr="00C3466D">
        <w:trPr>
          <w:trHeight w:val="454"/>
          <w:jc w:val="center"/>
        </w:trPr>
        <w:tc>
          <w:tcPr>
            <w:tcW w:w="850" w:type="dxa"/>
            <w:vAlign w:val="center"/>
          </w:tcPr>
          <w:p w14:paraId="0B4CC476" w14:textId="1857AE5D" w:rsidR="009C26D8" w:rsidRPr="0058350A" w:rsidRDefault="0058350A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  <w:rPr>
                <w:b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850" w:type="dxa"/>
            <w:shd w:val="clear" w:color="auto" w:fill="F7E9E9"/>
            <w:vAlign w:val="center"/>
          </w:tcPr>
          <w:p w14:paraId="1B1990F3" w14:textId="4F7C7266" w:rsidR="009C26D8" w:rsidRDefault="00A22463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  <w:tc>
          <w:tcPr>
            <w:tcW w:w="850" w:type="dxa"/>
            <w:shd w:val="clear" w:color="auto" w:fill="F7E9E9"/>
            <w:vAlign w:val="center"/>
          </w:tcPr>
          <w:p w14:paraId="3EDA88F4" w14:textId="65DA7760" w:rsidR="009C26D8" w:rsidRDefault="00A22463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850" w:type="dxa"/>
            <w:shd w:val="clear" w:color="auto" w:fill="F7E9E9"/>
            <w:vAlign w:val="center"/>
          </w:tcPr>
          <w:p w14:paraId="60C4C7D7" w14:textId="004038BD" w:rsidR="009C26D8" w:rsidRDefault="00A22463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850" w:type="dxa"/>
            <w:shd w:val="clear" w:color="auto" w:fill="F7E9E9"/>
            <w:vAlign w:val="center"/>
          </w:tcPr>
          <w:p w14:paraId="78335CB7" w14:textId="44BE363E" w:rsidR="009C26D8" w:rsidRDefault="006D3370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850" w:type="dxa"/>
            <w:shd w:val="clear" w:color="auto" w:fill="F7E9E9"/>
            <w:vAlign w:val="center"/>
          </w:tcPr>
          <w:p w14:paraId="6578E1F9" w14:textId="1DB7935E" w:rsidR="009C26D8" w:rsidRDefault="006D3370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A22463" w14:paraId="53C4AE56" w14:textId="77777777" w:rsidTr="00C3466D">
        <w:trPr>
          <w:trHeight w:val="454"/>
          <w:jc w:val="center"/>
        </w:trPr>
        <w:tc>
          <w:tcPr>
            <w:tcW w:w="850" w:type="dxa"/>
            <w:shd w:val="clear" w:color="auto" w:fill="F7E9E9"/>
            <w:vAlign w:val="center"/>
          </w:tcPr>
          <w:p w14:paraId="395F0B97" w14:textId="644B0131" w:rsidR="009C26D8" w:rsidRDefault="00A22463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E4C720E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25C04087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5B7852C8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320CB765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2CE47762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</w:tr>
      <w:tr w:rsidR="00A22463" w14:paraId="4422E55C" w14:textId="77777777" w:rsidTr="00C3466D">
        <w:trPr>
          <w:trHeight w:val="454"/>
          <w:jc w:val="center"/>
        </w:trPr>
        <w:tc>
          <w:tcPr>
            <w:tcW w:w="850" w:type="dxa"/>
            <w:shd w:val="clear" w:color="auto" w:fill="F7E9E9"/>
            <w:vAlign w:val="center"/>
          </w:tcPr>
          <w:p w14:paraId="3B60FAE0" w14:textId="061B0B3F" w:rsidR="009C26D8" w:rsidRDefault="00A22463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850" w:type="dxa"/>
            <w:vAlign w:val="center"/>
          </w:tcPr>
          <w:p w14:paraId="128530DB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1AAFEDFE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6A49F819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32BFB438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7F7199B6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</w:tr>
      <w:tr w:rsidR="00A22463" w14:paraId="42C3BCFC" w14:textId="77777777" w:rsidTr="00C3466D">
        <w:trPr>
          <w:trHeight w:val="454"/>
          <w:jc w:val="center"/>
        </w:trPr>
        <w:tc>
          <w:tcPr>
            <w:tcW w:w="850" w:type="dxa"/>
            <w:shd w:val="clear" w:color="auto" w:fill="F7E9E9"/>
            <w:vAlign w:val="center"/>
          </w:tcPr>
          <w:p w14:paraId="09C5D936" w14:textId="27DC5337" w:rsidR="009C26D8" w:rsidRDefault="00A22463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850" w:type="dxa"/>
            <w:vAlign w:val="center"/>
          </w:tcPr>
          <w:p w14:paraId="062A977B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2B01F944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05C4664C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5A9514C0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  <w:tc>
          <w:tcPr>
            <w:tcW w:w="850" w:type="dxa"/>
            <w:vAlign w:val="center"/>
          </w:tcPr>
          <w:p w14:paraId="2449EADC" w14:textId="77777777" w:rsidR="009C26D8" w:rsidRDefault="009C26D8" w:rsidP="009C26D8">
            <w:pPr>
              <w:pStyle w:val="QUESTAO11"/>
              <w:tabs>
                <w:tab w:val="left" w:pos="4253"/>
                <w:tab w:val="left" w:pos="4820"/>
              </w:tabs>
              <w:spacing w:before="0"/>
              <w:ind w:left="0" w:firstLine="0"/>
              <w:jc w:val="center"/>
            </w:pPr>
          </w:p>
        </w:tc>
      </w:tr>
    </w:tbl>
    <w:p w14:paraId="524ED763" w14:textId="77A89B50" w:rsidR="00A849BD" w:rsidRDefault="00FB548A" w:rsidP="008B292A">
      <w:pPr>
        <w:pStyle w:val="QUESTAO11"/>
        <w:tabs>
          <w:tab w:val="left" w:pos="4253"/>
          <w:tab w:val="left" w:pos="4820"/>
        </w:tabs>
        <w:spacing w:before="160"/>
        <w:ind w:left="425" w:firstLine="1"/>
      </w:pPr>
      <w:r w:rsidRPr="00CC5E8F">
        <w:rPr>
          <w:b/>
          <w:bCs w:val="0"/>
        </w:rPr>
        <w:t>4.2.</w:t>
      </w:r>
      <w:r>
        <w:t xml:space="preserve"> </w:t>
      </w:r>
      <w:r w:rsidR="00CA2EDC">
        <w:t>Constrói a tabela de probabilidade para a experiência</w:t>
      </w:r>
      <w:r>
        <w:t xml:space="preserve"> descrita.</w:t>
      </w:r>
    </w:p>
    <w:p w14:paraId="51DC191D" w14:textId="3E71FAA1" w:rsidR="00FB548A" w:rsidRDefault="00FB548A" w:rsidP="008B292A">
      <w:pPr>
        <w:pStyle w:val="QUESTAO11"/>
        <w:tabs>
          <w:tab w:val="left" w:pos="4253"/>
          <w:tab w:val="left" w:pos="4820"/>
        </w:tabs>
        <w:spacing w:before="160"/>
        <w:ind w:left="425" w:firstLine="1"/>
      </w:pPr>
      <w:r w:rsidRPr="00CC5E8F">
        <w:rPr>
          <w:b/>
          <w:bCs w:val="0"/>
        </w:rPr>
        <w:t>4.3.</w:t>
      </w:r>
      <w:r>
        <w:t xml:space="preserve"> </w:t>
      </w:r>
      <w:r w:rsidR="00CC5E8F">
        <w:t xml:space="preserve">Calcula a probabilidade de </w:t>
      </w:r>
      <w:r w:rsidR="00DA4685">
        <w:t xml:space="preserve">o valor absoluto da soma ser </w:t>
      </w:r>
      <w:r w:rsidR="000465EF">
        <w:t>3</w:t>
      </w:r>
      <w:r w:rsidR="00CC5E8F">
        <w:t>.</w:t>
      </w:r>
    </w:p>
    <w:p w14:paraId="0AF57C25" w14:textId="65988288" w:rsidR="00C23C70" w:rsidRPr="005A04EB" w:rsidRDefault="00C23C70" w:rsidP="005A04EB">
      <w:pPr>
        <w:pStyle w:val="QUESTAO11"/>
        <w:tabs>
          <w:tab w:val="left" w:pos="4253"/>
          <w:tab w:val="left" w:pos="4820"/>
        </w:tabs>
        <w:spacing w:before="160"/>
        <w:ind w:left="425" w:firstLine="426"/>
      </w:pPr>
      <w:r w:rsidRPr="005A04EB">
        <w:t xml:space="preserve">Apresenta o resultado </w:t>
      </w:r>
      <w:r w:rsidR="00D07E32">
        <w:t>na forma de</w:t>
      </w:r>
      <w:r w:rsidRPr="005A04EB">
        <w:t xml:space="preserve"> fração irredutível</w:t>
      </w:r>
      <w:r w:rsidR="00454C54">
        <w:t>.</w:t>
      </w:r>
    </w:p>
    <w:p w14:paraId="05469BDC" w14:textId="57D69883" w:rsidR="004D0AFD" w:rsidRDefault="004D0AFD" w:rsidP="008B292A">
      <w:pPr>
        <w:pStyle w:val="QUESTAO11"/>
        <w:tabs>
          <w:tab w:val="left" w:pos="4253"/>
          <w:tab w:val="left" w:pos="4820"/>
        </w:tabs>
        <w:spacing w:before="160"/>
        <w:ind w:left="425" w:firstLine="1"/>
      </w:pPr>
      <w:r w:rsidRPr="005A04EB">
        <w:rPr>
          <w:b/>
          <w:bCs w:val="0"/>
        </w:rPr>
        <w:t>4.4.</w:t>
      </w:r>
      <w:r>
        <w:t xml:space="preserve"> </w:t>
      </w:r>
      <w:r w:rsidR="000A711E">
        <w:t xml:space="preserve">Indica um acontecimento cuja probabilidade é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0A711E">
        <w:t>.</w:t>
      </w:r>
      <w:r w:rsidR="006B5512">
        <w:t xml:space="preserve"> </w:t>
      </w:r>
    </w:p>
    <w:p w14:paraId="53892B69" w14:textId="3AC4A3D8" w:rsidR="008A454B" w:rsidRDefault="008A454B" w:rsidP="007E0D87">
      <w:pPr>
        <w:pStyle w:val="QUESTAO11"/>
        <w:tabs>
          <w:tab w:val="left" w:pos="4253"/>
          <w:tab w:val="left" w:pos="4820"/>
        </w:tabs>
        <w:spacing w:before="0" w:line="360" w:lineRule="auto"/>
        <w:ind w:hanging="595"/>
      </w:pPr>
    </w:p>
    <w:p w14:paraId="4B1FF393" w14:textId="77777777" w:rsidR="00E607B4" w:rsidRDefault="005C20C8" w:rsidP="00454C54">
      <w:pPr>
        <w:pStyle w:val="QUESTAO11"/>
        <w:tabs>
          <w:tab w:val="clear" w:pos="113"/>
          <w:tab w:val="clear" w:pos="425"/>
          <w:tab w:val="left" w:pos="4253"/>
          <w:tab w:val="left" w:pos="4820"/>
        </w:tabs>
        <w:spacing w:line="276" w:lineRule="auto"/>
        <w:ind w:left="448" w:hanging="448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76ADEFF" wp14:editId="63D7E6A7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5D13F" w14:textId="77777777" w:rsidR="005C20C8" w:rsidRPr="00086D19" w:rsidRDefault="005C20C8" w:rsidP="005C20C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5</w:t>
                            </w: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76ADEFF" id="Oval 2" o:sp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vq1fgIAAGMFAAAOAAAAZHJzL2Uyb0RvYy54bWysVEtv2zAMvg/YfxB0X+10a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TZ/pbGOA3M+vI2AG59Wp6KY7VZCkdrCI76x6VZqam/HMm&#10;mWhqiiOkVC7NelUjatWHP8N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Ho76t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975D13F" w14:textId="77777777" w:rsidR="005C20C8" w:rsidRPr="00086D19" w:rsidRDefault="005C20C8" w:rsidP="005C20C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5</w:t>
                      </w: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8A6B4D">
        <w:t xml:space="preserve">  </w:t>
      </w:r>
      <w:r w:rsidR="006D1BBF">
        <w:t xml:space="preserve">A Inês e a Bárbara gostam de jogar o jogo do Rapa cujo pião </w:t>
      </w:r>
      <w:r w:rsidR="00A440DD">
        <w:t>está</w:t>
      </w:r>
      <w:r w:rsidR="006D1BBF">
        <w:t xml:space="preserve"> ilustrado na figura. Fizeram variadíssimos jogos e registaram </w:t>
      </w:r>
      <w:r w:rsidR="00065F17">
        <w:t xml:space="preserve">1500 vezes </w:t>
      </w:r>
      <w:r w:rsidR="006D1BBF">
        <w:t>a letra da face</w:t>
      </w:r>
      <w:r w:rsidR="00FC1035">
        <w:t xml:space="preserve"> do pião</w:t>
      </w:r>
      <w:r w:rsidR="006D1BBF">
        <w:t xml:space="preserve"> que ficava voltada para cima. </w:t>
      </w:r>
    </w:p>
    <w:p w14:paraId="199F4362" w14:textId="23D02326" w:rsidR="006D1BBF" w:rsidRDefault="00E607B4" w:rsidP="00E607B4">
      <w:pPr>
        <w:pStyle w:val="QUESTAO11"/>
        <w:tabs>
          <w:tab w:val="clear" w:pos="113"/>
          <w:tab w:val="clear" w:pos="425"/>
          <w:tab w:val="left" w:pos="4253"/>
          <w:tab w:val="left" w:pos="4820"/>
        </w:tabs>
        <w:spacing w:before="80" w:line="276" w:lineRule="auto"/>
        <w:ind w:left="448" w:hanging="448"/>
      </w:pPr>
      <w:r>
        <w:tab/>
      </w:r>
      <w:r w:rsidR="006D1BBF">
        <w:t>Com os resultados obtidos construíram o gráfico de barras</w:t>
      </w:r>
      <w:r w:rsidR="001A5A4A">
        <w:t xml:space="preserve"> a seguir </w:t>
      </w:r>
      <w:r w:rsidR="006D1BBF">
        <w:t>representado.</w:t>
      </w:r>
    </w:p>
    <w:p w14:paraId="5E2DDD52" w14:textId="5EA5C21D" w:rsidR="00042E80" w:rsidRDefault="00E954BD" w:rsidP="00DF12EC">
      <w:pPr>
        <w:pStyle w:val="QUESTAO11"/>
        <w:tabs>
          <w:tab w:val="clear" w:pos="113"/>
          <w:tab w:val="clear" w:pos="425"/>
          <w:tab w:val="left" w:pos="4253"/>
          <w:tab w:val="left" w:pos="4820"/>
        </w:tabs>
        <w:ind w:left="448" w:hanging="448"/>
        <w:jc w:val="center"/>
      </w:pPr>
      <w:r w:rsidRPr="00AE65FE">
        <w:rPr>
          <w:noProof/>
        </w:rPr>
        <w:drawing>
          <wp:anchor distT="0" distB="0" distL="114300" distR="114300" simplePos="0" relativeHeight="251658240" behindDoc="0" locked="0" layoutInCell="1" allowOverlap="1" wp14:anchorId="4AD98C9C" wp14:editId="3B520577">
            <wp:simplePos x="0" y="0"/>
            <wp:positionH relativeFrom="column">
              <wp:posOffset>4146550</wp:posOffset>
            </wp:positionH>
            <wp:positionV relativeFrom="paragraph">
              <wp:posOffset>320675</wp:posOffset>
            </wp:positionV>
            <wp:extent cx="2219325" cy="1774190"/>
            <wp:effectExtent l="0" t="0" r="0" b="0"/>
            <wp:wrapThrough wrapText="bothSides">
              <wp:wrapPolygon edited="0">
                <wp:start x="15574" y="464"/>
                <wp:lineTo x="14462" y="4639"/>
                <wp:lineTo x="12237" y="4870"/>
                <wp:lineTo x="10197" y="6726"/>
                <wp:lineTo x="10197" y="8349"/>
                <wp:lineTo x="9456" y="12060"/>
                <wp:lineTo x="0" y="13452"/>
                <wp:lineTo x="0" y="19018"/>
                <wp:lineTo x="3152" y="19714"/>
                <wp:lineTo x="9641" y="20641"/>
                <wp:lineTo x="10383" y="21105"/>
                <wp:lineTo x="12237" y="21105"/>
                <wp:lineTo x="15945" y="19946"/>
                <wp:lineTo x="16501" y="19482"/>
                <wp:lineTo x="18170" y="16699"/>
                <wp:lineTo x="18170" y="15771"/>
                <wp:lineTo x="19468" y="12060"/>
                <wp:lineTo x="19839" y="8349"/>
                <wp:lineTo x="18541" y="6262"/>
                <wp:lineTo x="17799" y="4639"/>
                <wp:lineTo x="17985" y="1855"/>
                <wp:lineTo x="17799" y="464"/>
                <wp:lineTo x="15574" y="464"/>
              </wp:wrapPolygon>
            </wp:wrapThrough>
            <wp:docPr id="1432408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08279" name="Imagem 1"/>
                    <pic:cNvPicPr/>
                  </pic:nvPicPr>
                  <pic:blipFill rotWithShape="1">
                    <a:blip r:embed="rId15"/>
                    <a:srcRect l="10057" r="-3875"/>
                    <a:stretch/>
                  </pic:blipFill>
                  <pic:spPr bwMode="auto">
                    <a:xfrm>
                      <a:off x="0" y="0"/>
                      <a:ext cx="2219325" cy="177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4549">
        <w:rPr>
          <w:noProof/>
        </w:rPr>
        <w:drawing>
          <wp:inline distT="0" distB="0" distL="0" distR="0" wp14:anchorId="17A1C7ED" wp14:editId="3FE25297">
            <wp:extent cx="3463200" cy="1990800"/>
            <wp:effectExtent l="0" t="0" r="444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3200" cy="19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C026" w14:textId="22F77A78" w:rsidR="006D1BBF" w:rsidRDefault="006D1BBF" w:rsidP="00DF12EC">
      <w:pPr>
        <w:pStyle w:val="QUESTAO11"/>
        <w:tabs>
          <w:tab w:val="clear" w:pos="113"/>
          <w:tab w:val="clear" w:pos="425"/>
          <w:tab w:val="left" w:pos="4253"/>
          <w:tab w:val="left" w:pos="4820"/>
        </w:tabs>
        <w:ind w:left="448" w:hanging="22"/>
      </w:pPr>
      <w:r w:rsidRPr="0047697E">
        <w:rPr>
          <w:b/>
          <w:bCs w:val="0"/>
        </w:rPr>
        <w:t>5.1.</w:t>
      </w:r>
      <w:r>
        <w:t xml:space="preserve"> Pode afirmar</w:t>
      </w:r>
      <w:r w:rsidR="00DF12EC">
        <w:t>-se</w:t>
      </w:r>
      <w:r>
        <w:t xml:space="preserve"> que o </w:t>
      </w:r>
      <w:r w:rsidR="00643717">
        <w:t>pião</w:t>
      </w:r>
      <w:r>
        <w:t xml:space="preserve"> é equilibrado? Justifica a tua resposta.</w:t>
      </w:r>
    </w:p>
    <w:p w14:paraId="35203877" w14:textId="01891198" w:rsidR="006D1BBF" w:rsidRDefault="006D1BBF" w:rsidP="00DF12EC">
      <w:pPr>
        <w:pStyle w:val="QUESTAO11"/>
        <w:tabs>
          <w:tab w:val="clear" w:pos="113"/>
          <w:tab w:val="clear" w:pos="425"/>
          <w:tab w:val="left" w:pos="4253"/>
          <w:tab w:val="left" w:pos="4820"/>
        </w:tabs>
        <w:ind w:left="448" w:hanging="22"/>
      </w:pPr>
      <w:r w:rsidRPr="00254279">
        <w:rPr>
          <w:b/>
          <w:bCs w:val="0"/>
        </w:rPr>
        <w:t>5.2.</w:t>
      </w:r>
      <w:r>
        <w:t xml:space="preserve"> Estima a probabilidade</w:t>
      </w:r>
      <w:r w:rsidR="000D2266">
        <w:t>, em percentagem,</w:t>
      </w:r>
      <w:r>
        <w:t xml:space="preserve"> </w:t>
      </w:r>
      <w:r w:rsidR="00923245">
        <w:t xml:space="preserve">de </w:t>
      </w:r>
      <w:r>
        <w:t xml:space="preserve">obter </w:t>
      </w:r>
      <w:r w:rsidR="00B212F3" w:rsidRPr="00D07E32">
        <w:rPr>
          <w:b/>
          <w:bCs w:val="0"/>
        </w:rPr>
        <w:t>D</w:t>
      </w:r>
      <w:r w:rsidR="008B6921">
        <w:t xml:space="preserve">, </w:t>
      </w:r>
      <w:r w:rsidR="008B6921" w:rsidRPr="008B6921">
        <w:rPr>
          <w:b/>
          <w:bCs w:val="0"/>
        </w:rPr>
        <w:t>D</w:t>
      </w:r>
      <w:r w:rsidR="008B6921">
        <w:t>eixa</w:t>
      </w:r>
      <w:r>
        <w:t>.</w:t>
      </w:r>
    </w:p>
    <w:p w14:paraId="3022EBB9" w14:textId="2B1241ED" w:rsidR="006D1BBF" w:rsidRDefault="006D1BBF" w:rsidP="00454C54">
      <w:pPr>
        <w:pStyle w:val="QUESTAO11"/>
        <w:tabs>
          <w:tab w:val="clear" w:pos="113"/>
          <w:tab w:val="clear" w:pos="425"/>
          <w:tab w:val="left" w:pos="4253"/>
          <w:tab w:val="left" w:pos="4820"/>
        </w:tabs>
        <w:ind w:left="826" w:hanging="400"/>
      </w:pPr>
      <w:r w:rsidRPr="00D754E8">
        <w:rPr>
          <w:b/>
          <w:bCs w:val="0"/>
        </w:rPr>
        <w:t>5.3.</w:t>
      </w:r>
      <w:r>
        <w:t xml:space="preserve"> </w:t>
      </w:r>
      <w:r w:rsidR="00BB2D70">
        <w:t>Se lançasse o pião 2000 vezes, q</w:t>
      </w:r>
      <w:r w:rsidR="00B41AE0">
        <w:t xml:space="preserve">ual </w:t>
      </w:r>
      <w:r w:rsidR="00E53AB5">
        <w:t>seria</w:t>
      </w:r>
      <w:r w:rsidR="00B41AE0">
        <w:t xml:space="preserve"> </w:t>
      </w:r>
      <w:r w:rsidR="00923245">
        <w:t xml:space="preserve">a </w:t>
      </w:r>
      <w:r>
        <w:t>estima</w:t>
      </w:r>
      <w:r w:rsidR="00B41AE0">
        <w:t>tiva para</w:t>
      </w:r>
      <w:r>
        <w:t xml:space="preserve"> o número de vezes que se obter</w:t>
      </w:r>
      <w:r w:rsidR="00923245">
        <w:t>ia</w:t>
      </w:r>
      <w:r>
        <w:t xml:space="preserve"> </w:t>
      </w:r>
      <w:r w:rsidR="005C35A2" w:rsidRPr="000F0F5E">
        <w:rPr>
          <w:b/>
          <w:bCs w:val="0"/>
        </w:rPr>
        <w:t>R</w:t>
      </w:r>
      <w:r w:rsidR="005C35A2">
        <w:t xml:space="preserve">, </w:t>
      </w:r>
      <w:r w:rsidR="005C35A2" w:rsidRPr="005C35A2">
        <w:rPr>
          <w:b/>
          <w:bCs w:val="0"/>
        </w:rPr>
        <w:t>R</w:t>
      </w:r>
      <w:r w:rsidR="005C35A2">
        <w:t>apa</w:t>
      </w:r>
      <w:r w:rsidR="009046D6">
        <w:t>?</w:t>
      </w:r>
    </w:p>
    <w:sectPr w:rsidR="006D1BBF" w:rsidSect="00B3235B">
      <w:headerReference w:type="even" r:id="rId17"/>
      <w:headerReference w:type="default" r:id="rId18"/>
      <w:pgSz w:w="11900" w:h="16840"/>
      <w:pgMar w:top="684" w:right="1134" w:bottom="1134" w:left="1134" w:header="568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E6CC0" w14:textId="77777777" w:rsidR="00D8357B" w:rsidRDefault="00D8357B" w:rsidP="00D177B5">
      <w:pPr>
        <w:spacing w:after="0" w:line="240" w:lineRule="auto"/>
      </w:pPr>
      <w:r>
        <w:separator/>
      </w:r>
    </w:p>
  </w:endnote>
  <w:endnote w:type="continuationSeparator" w:id="0">
    <w:p w14:paraId="6DCAD51A" w14:textId="77777777" w:rsidR="00D8357B" w:rsidRDefault="00D8357B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20551" w14:textId="77777777" w:rsidR="00D8357B" w:rsidRDefault="00D8357B" w:rsidP="00D177B5">
      <w:pPr>
        <w:spacing w:after="0" w:line="240" w:lineRule="auto"/>
      </w:pPr>
      <w:r>
        <w:separator/>
      </w:r>
    </w:p>
  </w:footnote>
  <w:footnote w:type="continuationSeparator" w:id="0">
    <w:p w14:paraId="3530CCE2" w14:textId="77777777" w:rsidR="00D8357B" w:rsidRDefault="00D8357B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2FB3E" w14:textId="25C5BCA5" w:rsidR="007A4811" w:rsidRDefault="00194BFE">
    <w:pPr>
      <w:pStyle w:val="Cabealho"/>
      <w:rPr>
        <w:lang w:val="pt-PT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4896" behindDoc="0" locked="0" layoutInCell="1" allowOverlap="1" wp14:anchorId="2DE2C4F5" wp14:editId="0F99F788">
          <wp:simplePos x="0" y="0"/>
          <wp:positionH relativeFrom="column">
            <wp:posOffset>-720090</wp:posOffset>
          </wp:positionH>
          <wp:positionV relativeFrom="paragraph">
            <wp:posOffset>-362585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5D5C0E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1A536" w14:textId="2257EC61" w:rsidR="007A4811" w:rsidRPr="00AE5CF6" w:rsidRDefault="002D2899" w:rsidP="00A6290F">
    <w:pPr>
      <w:pStyle w:val="Cabealho"/>
      <w:tabs>
        <w:tab w:val="clear" w:pos="4320"/>
      </w:tabs>
      <w:jc w:val="right"/>
      <w:rPr>
        <w:color w:val="E36C0A"/>
      </w:rPr>
    </w:pPr>
    <w:r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2848" behindDoc="0" locked="0" layoutInCell="1" allowOverlap="1" wp14:anchorId="22141869" wp14:editId="6E0328AB">
          <wp:simplePos x="0" y="0"/>
          <wp:positionH relativeFrom="column">
            <wp:posOffset>-729615</wp:posOffset>
          </wp:positionH>
          <wp:positionV relativeFrom="paragraph">
            <wp:posOffset>-372110</wp:posOffset>
          </wp:positionV>
          <wp:extent cx="7562850" cy="701040"/>
          <wp:effectExtent l="0" t="0" r="0" b="3810"/>
          <wp:wrapThrough wrapText="bothSides">
            <wp:wrapPolygon edited="0">
              <wp:start x="0" y="0"/>
              <wp:lineTo x="0" y="12326"/>
              <wp:lineTo x="1687" y="18783"/>
              <wp:lineTo x="1904" y="21130"/>
              <wp:lineTo x="3754" y="21130"/>
              <wp:lineTo x="3809" y="21130"/>
              <wp:lineTo x="4026" y="18783"/>
              <wp:lineTo x="21546" y="12326"/>
              <wp:lineTo x="21546" y="0"/>
              <wp:lineTo x="0" y="0"/>
            </wp:wrapPolygon>
          </wp:wrapThrough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701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18BFA3DF" wp14:editId="0AFE4E99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5919F9FB" wp14:editId="5497E714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4811"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6288BC63" wp14:editId="32AFFEC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5.9pt;height:15.9pt;visibility:visible" o:bullet="t">
        <v:imagedata r:id="rId1" o:title=""/>
      </v:shape>
    </w:pict>
  </w:numPicBullet>
  <w:numPicBullet w:numPicBulletId="1">
    <w:pict>
      <v:shape id="_x0000_i1045" type="#_x0000_t75" style="width:15.9pt;height:15.9pt;visibility:visible" o:bullet="t">
        <v:imagedata r:id="rId2" o:title=""/>
      </v:shape>
    </w:pict>
  </w:numPicBullet>
  <w:numPicBullet w:numPicBulletId="2">
    <w:pict>
      <v:shape id="_x0000_i1046" type="#_x0000_t75" style="width:15.9pt;height:15.9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92C033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1808D9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DD0DA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690191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78CD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E4048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F099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1C23F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E4AF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88E7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30F9D"/>
    <w:multiLevelType w:val="hybridMultilevel"/>
    <w:tmpl w:val="3C9800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3A214B4A"/>
    <w:multiLevelType w:val="multilevel"/>
    <w:tmpl w:val="FFA6153C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70" w:hanging="444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7" w15:restartNumberingAfterBreak="0">
    <w:nsid w:val="5BE10622"/>
    <w:multiLevelType w:val="hybridMultilevel"/>
    <w:tmpl w:val="D1704B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9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903055959">
    <w:abstractNumId w:val="15"/>
  </w:num>
  <w:num w:numId="2" w16cid:durableId="1954628420">
    <w:abstractNumId w:val="18"/>
  </w:num>
  <w:num w:numId="3" w16cid:durableId="21977521">
    <w:abstractNumId w:val="12"/>
  </w:num>
  <w:num w:numId="4" w16cid:durableId="120999658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9379896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4759659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8912120">
    <w:abstractNumId w:val="19"/>
  </w:num>
  <w:num w:numId="8" w16cid:durableId="2029795079">
    <w:abstractNumId w:val="14"/>
  </w:num>
  <w:num w:numId="9" w16cid:durableId="351222936">
    <w:abstractNumId w:val="9"/>
  </w:num>
  <w:num w:numId="10" w16cid:durableId="767118987">
    <w:abstractNumId w:val="7"/>
  </w:num>
  <w:num w:numId="11" w16cid:durableId="542135692">
    <w:abstractNumId w:val="6"/>
  </w:num>
  <w:num w:numId="12" w16cid:durableId="2087531280">
    <w:abstractNumId w:val="5"/>
  </w:num>
  <w:num w:numId="13" w16cid:durableId="534344742">
    <w:abstractNumId w:val="4"/>
  </w:num>
  <w:num w:numId="14" w16cid:durableId="160202675">
    <w:abstractNumId w:val="8"/>
  </w:num>
  <w:num w:numId="15" w16cid:durableId="1543444626">
    <w:abstractNumId w:val="3"/>
  </w:num>
  <w:num w:numId="16" w16cid:durableId="1485781436">
    <w:abstractNumId w:val="2"/>
  </w:num>
  <w:num w:numId="17" w16cid:durableId="1104686432">
    <w:abstractNumId w:val="1"/>
  </w:num>
  <w:num w:numId="18" w16cid:durableId="1952740228">
    <w:abstractNumId w:val="0"/>
  </w:num>
  <w:num w:numId="19" w16cid:durableId="900673677">
    <w:abstractNumId w:val="17"/>
  </w:num>
  <w:num w:numId="20" w16cid:durableId="750155734">
    <w:abstractNumId w:val="13"/>
  </w:num>
  <w:num w:numId="21" w16cid:durableId="9095783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496"/>
    <w:rsid w:val="00005881"/>
    <w:rsid w:val="00012481"/>
    <w:rsid w:val="000260FE"/>
    <w:rsid w:val="00026F67"/>
    <w:rsid w:val="00027838"/>
    <w:rsid w:val="000407C6"/>
    <w:rsid w:val="00042944"/>
    <w:rsid w:val="00042E80"/>
    <w:rsid w:val="000465EF"/>
    <w:rsid w:val="000541B6"/>
    <w:rsid w:val="0006200E"/>
    <w:rsid w:val="00062BD5"/>
    <w:rsid w:val="00065244"/>
    <w:rsid w:val="00065F17"/>
    <w:rsid w:val="00070B0D"/>
    <w:rsid w:val="000844D9"/>
    <w:rsid w:val="00084847"/>
    <w:rsid w:val="00085C11"/>
    <w:rsid w:val="00086D19"/>
    <w:rsid w:val="00087949"/>
    <w:rsid w:val="00091DDA"/>
    <w:rsid w:val="000A711E"/>
    <w:rsid w:val="000A78A5"/>
    <w:rsid w:val="000B148B"/>
    <w:rsid w:val="000B48CD"/>
    <w:rsid w:val="000B7012"/>
    <w:rsid w:val="000C37B1"/>
    <w:rsid w:val="000C6245"/>
    <w:rsid w:val="000D2266"/>
    <w:rsid w:val="000D413C"/>
    <w:rsid w:val="000D739D"/>
    <w:rsid w:val="000E6F7E"/>
    <w:rsid w:val="000F0F5E"/>
    <w:rsid w:val="000F1D5F"/>
    <w:rsid w:val="000F3806"/>
    <w:rsid w:val="000F3A2E"/>
    <w:rsid w:val="000F4BDC"/>
    <w:rsid w:val="000F5C16"/>
    <w:rsid w:val="000F70CD"/>
    <w:rsid w:val="00101ADB"/>
    <w:rsid w:val="00125686"/>
    <w:rsid w:val="00130148"/>
    <w:rsid w:val="00130517"/>
    <w:rsid w:val="00131497"/>
    <w:rsid w:val="0013395B"/>
    <w:rsid w:val="001425BC"/>
    <w:rsid w:val="0015010C"/>
    <w:rsid w:val="00152806"/>
    <w:rsid w:val="00153DEB"/>
    <w:rsid w:val="00162A96"/>
    <w:rsid w:val="00164A36"/>
    <w:rsid w:val="00174392"/>
    <w:rsid w:val="00182809"/>
    <w:rsid w:val="001849CD"/>
    <w:rsid w:val="001949C9"/>
    <w:rsid w:val="00194BFE"/>
    <w:rsid w:val="001959D8"/>
    <w:rsid w:val="001A5A4A"/>
    <w:rsid w:val="001A652A"/>
    <w:rsid w:val="001A7745"/>
    <w:rsid w:val="001B4F4E"/>
    <w:rsid w:val="001B679C"/>
    <w:rsid w:val="001C5DAF"/>
    <w:rsid w:val="001C5E89"/>
    <w:rsid w:val="001C7A1B"/>
    <w:rsid w:val="001D4757"/>
    <w:rsid w:val="001D4A4D"/>
    <w:rsid w:val="001D6742"/>
    <w:rsid w:val="001E4CE7"/>
    <w:rsid w:val="001E6F9B"/>
    <w:rsid w:val="001F0CD8"/>
    <w:rsid w:val="001F2730"/>
    <w:rsid w:val="00203059"/>
    <w:rsid w:val="002109D0"/>
    <w:rsid w:val="00221223"/>
    <w:rsid w:val="00223CE9"/>
    <w:rsid w:val="0022431E"/>
    <w:rsid w:val="0022472A"/>
    <w:rsid w:val="00226C3A"/>
    <w:rsid w:val="00227149"/>
    <w:rsid w:val="0023123F"/>
    <w:rsid w:val="00236710"/>
    <w:rsid w:val="00241938"/>
    <w:rsid w:val="00245779"/>
    <w:rsid w:val="00246AE5"/>
    <w:rsid w:val="0025008B"/>
    <w:rsid w:val="002519FE"/>
    <w:rsid w:val="00254279"/>
    <w:rsid w:val="002569B9"/>
    <w:rsid w:val="00256AED"/>
    <w:rsid w:val="00265C7E"/>
    <w:rsid w:val="00266005"/>
    <w:rsid w:val="00271F71"/>
    <w:rsid w:val="00274E47"/>
    <w:rsid w:val="0027790D"/>
    <w:rsid w:val="00286A4D"/>
    <w:rsid w:val="00287B17"/>
    <w:rsid w:val="002914B7"/>
    <w:rsid w:val="00295F4C"/>
    <w:rsid w:val="002A1042"/>
    <w:rsid w:val="002A199D"/>
    <w:rsid w:val="002B338B"/>
    <w:rsid w:val="002C4E04"/>
    <w:rsid w:val="002C501C"/>
    <w:rsid w:val="002D2899"/>
    <w:rsid w:val="002D5BFB"/>
    <w:rsid w:val="002E4C80"/>
    <w:rsid w:val="002E6EDD"/>
    <w:rsid w:val="002E7379"/>
    <w:rsid w:val="002F1ADA"/>
    <w:rsid w:val="002F2BF5"/>
    <w:rsid w:val="002F2F61"/>
    <w:rsid w:val="002F41AF"/>
    <w:rsid w:val="00300D0D"/>
    <w:rsid w:val="0030103E"/>
    <w:rsid w:val="003012AD"/>
    <w:rsid w:val="0030367A"/>
    <w:rsid w:val="00315B85"/>
    <w:rsid w:val="00335573"/>
    <w:rsid w:val="00335DAB"/>
    <w:rsid w:val="003434AA"/>
    <w:rsid w:val="00350A6D"/>
    <w:rsid w:val="00351281"/>
    <w:rsid w:val="00360BC9"/>
    <w:rsid w:val="0036406B"/>
    <w:rsid w:val="00365C7C"/>
    <w:rsid w:val="00371CF4"/>
    <w:rsid w:val="00387E2C"/>
    <w:rsid w:val="003949E3"/>
    <w:rsid w:val="003B338A"/>
    <w:rsid w:val="003D2977"/>
    <w:rsid w:val="003D42D1"/>
    <w:rsid w:val="003E2A77"/>
    <w:rsid w:val="003E4309"/>
    <w:rsid w:val="003E6113"/>
    <w:rsid w:val="003F0F45"/>
    <w:rsid w:val="003F5A65"/>
    <w:rsid w:val="00401547"/>
    <w:rsid w:val="004029A8"/>
    <w:rsid w:val="0040597E"/>
    <w:rsid w:val="004067E0"/>
    <w:rsid w:val="00410E53"/>
    <w:rsid w:val="00412CAA"/>
    <w:rsid w:val="00415548"/>
    <w:rsid w:val="0042403E"/>
    <w:rsid w:val="00426607"/>
    <w:rsid w:val="00427019"/>
    <w:rsid w:val="0042777D"/>
    <w:rsid w:val="00433136"/>
    <w:rsid w:val="0044282D"/>
    <w:rsid w:val="004453EA"/>
    <w:rsid w:val="00445942"/>
    <w:rsid w:val="00447486"/>
    <w:rsid w:val="00452587"/>
    <w:rsid w:val="00454C54"/>
    <w:rsid w:val="004602AB"/>
    <w:rsid w:val="004616C9"/>
    <w:rsid w:val="00463A64"/>
    <w:rsid w:val="004676B1"/>
    <w:rsid w:val="004760BE"/>
    <w:rsid w:val="00476446"/>
    <w:rsid w:val="0047697E"/>
    <w:rsid w:val="00480077"/>
    <w:rsid w:val="00490305"/>
    <w:rsid w:val="004914F1"/>
    <w:rsid w:val="00493BAA"/>
    <w:rsid w:val="004959D9"/>
    <w:rsid w:val="004A36BB"/>
    <w:rsid w:val="004A4A22"/>
    <w:rsid w:val="004B15C0"/>
    <w:rsid w:val="004B6713"/>
    <w:rsid w:val="004C44FD"/>
    <w:rsid w:val="004C62CE"/>
    <w:rsid w:val="004C7EA8"/>
    <w:rsid w:val="004D0AFD"/>
    <w:rsid w:val="004D0B7B"/>
    <w:rsid w:val="004D0C5D"/>
    <w:rsid w:val="004D23F5"/>
    <w:rsid w:val="004D6448"/>
    <w:rsid w:val="004E5822"/>
    <w:rsid w:val="004E7A84"/>
    <w:rsid w:val="004F47FE"/>
    <w:rsid w:val="004F4ED0"/>
    <w:rsid w:val="004F7D91"/>
    <w:rsid w:val="00505333"/>
    <w:rsid w:val="0050570D"/>
    <w:rsid w:val="00510026"/>
    <w:rsid w:val="0051176D"/>
    <w:rsid w:val="00520028"/>
    <w:rsid w:val="0052168E"/>
    <w:rsid w:val="00522956"/>
    <w:rsid w:val="00527D0C"/>
    <w:rsid w:val="0053054F"/>
    <w:rsid w:val="00552529"/>
    <w:rsid w:val="00554634"/>
    <w:rsid w:val="005608BA"/>
    <w:rsid w:val="00560EC5"/>
    <w:rsid w:val="0056333E"/>
    <w:rsid w:val="00564BCF"/>
    <w:rsid w:val="00567B0F"/>
    <w:rsid w:val="00570BCB"/>
    <w:rsid w:val="005720EB"/>
    <w:rsid w:val="005728B7"/>
    <w:rsid w:val="00580455"/>
    <w:rsid w:val="00580C18"/>
    <w:rsid w:val="00580ECD"/>
    <w:rsid w:val="0058350A"/>
    <w:rsid w:val="0058531B"/>
    <w:rsid w:val="005912DB"/>
    <w:rsid w:val="00595B92"/>
    <w:rsid w:val="00596566"/>
    <w:rsid w:val="005A04EB"/>
    <w:rsid w:val="005A06B8"/>
    <w:rsid w:val="005A31E2"/>
    <w:rsid w:val="005C16D3"/>
    <w:rsid w:val="005C20C8"/>
    <w:rsid w:val="005C35A2"/>
    <w:rsid w:val="005D240E"/>
    <w:rsid w:val="005D38D7"/>
    <w:rsid w:val="005D4074"/>
    <w:rsid w:val="005D4451"/>
    <w:rsid w:val="005D5FF5"/>
    <w:rsid w:val="005E1CF5"/>
    <w:rsid w:val="005E2F6C"/>
    <w:rsid w:val="006007F1"/>
    <w:rsid w:val="00616F7F"/>
    <w:rsid w:val="0062615D"/>
    <w:rsid w:val="00626873"/>
    <w:rsid w:val="00627293"/>
    <w:rsid w:val="0063038D"/>
    <w:rsid w:val="0064043D"/>
    <w:rsid w:val="00643717"/>
    <w:rsid w:val="00653546"/>
    <w:rsid w:val="006568A5"/>
    <w:rsid w:val="006810E2"/>
    <w:rsid w:val="00682499"/>
    <w:rsid w:val="00693559"/>
    <w:rsid w:val="00694159"/>
    <w:rsid w:val="006A0215"/>
    <w:rsid w:val="006A3B5E"/>
    <w:rsid w:val="006A3D4C"/>
    <w:rsid w:val="006A50CF"/>
    <w:rsid w:val="006A59C6"/>
    <w:rsid w:val="006B5512"/>
    <w:rsid w:val="006B7D11"/>
    <w:rsid w:val="006C2C0F"/>
    <w:rsid w:val="006C3C18"/>
    <w:rsid w:val="006D1BBF"/>
    <w:rsid w:val="006D3370"/>
    <w:rsid w:val="006D3A39"/>
    <w:rsid w:val="006D3C28"/>
    <w:rsid w:val="006D4D88"/>
    <w:rsid w:val="006E72C0"/>
    <w:rsid w:val="006F1321"/>
    <w:rsid w:val="006F309A"/>
    <w:rsid w:val="006F4F46"/>
    <w:rsid w:val="00702F0B"/>
    <w:rsid w:val="00712FDB"/>
    <w:rsid w:val="00715D47"/>
    <w:rsid w:val="00721AE5"/>
    <w:rsid w:val="00721BE9"/>
    <w:rsid w:val="00730298"/>
    <w:rsid w:val="0073137E"/>
    <w:rsid w:val="0073590B"/>
    <w:rsid w:val="00747DAE"/>
    <w:rsid w:val="00751EFB"/>
    <w:rsid w:val="00752AAD"/>
    <w:rsid w:val="007567B5"/>
    <w:rsid w:val="0076259D"/>
    <w:rsid w:val="007628BB"/>
    <w:rsid w:val="00772F17"/>
    <w:rsid w:val="00773ADD"/>
    <w:rsid w:val="00775685"/>
    <w:rsid w:val="00784545"/>
    <w:rsid w:val="00787FD3"/>
    <w:rsid w:val="00790F61"/>
    <w:rsid w:val="0079313A"/>
    <w:rsid w:val="00794549"/>
    <w:rsid w:val="00794D89"/>
    <w:rsid w:val="0079545B"/>
    <w:rsid w:val="007A211C"/>
    <w:rsid w:val="007A4811"/>
    <w:rsid w:val="007A5DAC"/>
    <w:rsid w:val="007B03B3"/>
    <w:rsid w:val="007B1BAC"/>
    <w:rsid w:val="007B66B9"/>
    <w:rsid w:val="007C335B"/>
    <w:rsid w:val="007C4314"/>
    <w:rsid w:val="007C5022"/>
    <w:rsid w:val="007C5A44"/>
    <w:rsid w:val="007D7AD3"/>
    <w:rsid w:val="007E0D87"/>
    <w:rsid w:val="007E7D6C"/>
    <w:rsid w:val="007F14DE"/>
    <w:rsid w:val="007F1917"/>
    <w:rsid w:val="007F276D"/>
    <w:rsid w:val="00813E36"/>
    <w:rsid w:val="00835C1D"/>
    <w:rsid w:val="00840629"/>
    <w:rsid w:val="008418E3"/>
    <w:rsid w:val="00854FA7"/>
    <w:rsid w:val="008704A8"/>
    <w:rsid w:val="00871045"/>
    <w:rsid w:val="00884BD6"/>
    <w:rsid w:val="00892247"/>
    <w:rsid w:val="008A454B"/>
    <w:rsid w:val="008A6B4D"/>
    <w:rsid w:val="008B292A"/>
    <w:rsid w:val="008B2DBC"/>
    <w:rsid w:val="008B6921"/>
    <w:rsid w:val="008C2B2F"/>
    <w:rsid w:val="008C3EF7"/>
    <w:rsid w:val="008C50B1"/>
    <w:rsid w:val="008E2813"/>
    <w:rsid w:val="008E2DC0"/>
    <w:rsid w:val="008F3880"/>
    <w:rsid w:val="0090122B"/>
    <w:rsid w:val="0090282A"/>
    <w:rsid w:val="009046D6"/>
    <w:rsid w:val="00904DE7"/>
    <w:rsid w:val="00912981"/>
    <w:rsid w:val="00912A2F"/>
    <w:rsid w:val="00914BE3"/>
    <w:rsid w:val="009220CA"/>
    <w:rsid w:val="00922AFF"/>
    <w:rsid w:val="00923245"/>
    <w:rsid w:val="00923321"/>
    <w:rsid w:val="009246FD"/>
    <w:rsid w:val="00924AF9"/>
    <w:rsid w:val="00927F3E"/>
    <w:rsid w:val="00930EC2"/>
    <w:rsid w:val="00932ED4"/>
    <w:rsid w:val="009420DC"/>
    <w:rsid w:val="009424E7"/>
    <w:rsid w:val="009519C0"/>
    <w:rsid w:val="009559C7"/>
    <w:rsid w:val="00960394"/>
    <w:rsid w:val="00963658"/>
    <w:rsid w:val="00967586"/>
    <w:rsid w:val="00984F46"/>
    <w:rsid w:val="009858A5"/>
    <w:rsid w:val="009C2264"/>
    <w:rsid w:val="009C26D8"/>
    <w:rsid w:val="009C2ABF"/>
    <w:rsid w:val="009D561F"/>
    <w:rsid w:val="009D69EE"/>
    <w:rsid w:val="009E04ED"/>
    <w:rsid w:val="009E654C"/>
    <w:rsid w:val="00A115C4"/>
    <w:rsid w:val="00A128F3"/>
    <w:rsid w:val="00A13FFD"/>
    <w:rsid w:val="00A158CE"/>
    <w:rsid w:val="00A173FF"/>
    <w:rsid w:val="00A22463"/>
    <w:rsid w:val="00A22A4E"/>
    <w:rsid w:val="00A25010"/>
    <w:rsid w:val="00A25439"/>
    <w:rsid w:val="00A406BD"/>
    <w:rsid w:val="00A440DD"/>
    <w:rsid w:val="00A448BD"/>
    <w:rsid w:val="00A47644"/>
    <w:rsid w:val="00A53784"/>
    <w:rsid w:val="00A60764"/>
    <w:rsid w:val="00A60EBE"/>
    <w:rsid w:val="00A6290F"/>
    <w:rsid w:val="00A6344F"/>
    <w:rsid w:val="00A649F4"/>
    <w:rsid w:val="00A67484"/>
    <w:rsid w:val="00A72A2F"/>
    <w:rsid w:val="00A748EA"/>
    <w:rsid w:val="00A80859"/>
    <w:rsid w:val="00A82518"/>
    <w:rsid w:val="00A849BD"/>
    <w:rsid w:val="00A85C3D"/>
    <w:rsid w:val="00A87044"/>
    <w:rsid w:val="00A878EE"/>
    <w:rsid w:val="00A90886"/>
    <w:rsid w:val="00A916B0"/>
    <w:rsid w:val="00A91AE6"/>
    <w:rsid w:val="00A9334E"/>
    <w:rsid w:val="00AA2A7C"/>
    <w:rsid w:val="00AB1EB9"/>
    <w:rsid w:val="00AB4A8F"/>
    <w:rsid w:val="00AC5908"/>
    <w:rsid w:val="00AC74EF"/>
    <w:rsid w:val="00AD26B9"/>
    <w:rsid w:val="00AD29FA"/>
    <w:rsid w:val="00AD2EB1"/>
    <w:rsid w:val="00AD5AA8"/>
    <w:rsid w:val="00AD69B6"/>
    <w:rsid w:val="00AD73B0"/>
    <w:rsid w:val="00AE0663"/>
    <w:rsid w:val="00AE5CF6"/>
    <w:rsid w:val="00AE65FE"/>
    <w:rsid w:val="00AE779E"/>
    <w:rsid w:val="00AF0B1B"/>
    <w:rsid w:val="00AF462C"/>
    <w:rsid w:val="00AF6F80"/>
    <w:rsid w:val="00B01D1D"/>
    <w:rsid w:val="00B06B4D"/>
    <w:rsid w:val="00B108B4"/>
    <w:rsid w:val="00B10F5E"/>
    <w:rsid w:val="00B14EE8"/>
    <w:rsid w:val="00B15F28"/>
    <w:rsid w:val="00B212F3"/>
    <w:rsid w:val="00B26A56"/>
    <w:rsid w:val="00B32118"/>
    <w:rsid w:val="00B3235B"/>
    <w:rsid w:val="00B35244"/>
    <w:rsid w:val="00B40527"/>
    <w:rsid w:val="00B41AE0"/>
    <w:rsid w:val="00B50C52"/>
    <w:rsid w:val="00B514FB"/>
    <w:rsid w:val="00B56C85"/>
    <w:rsid w:val="00B73A6C"/>
    <w:rsid w:val="00B848AE"/>
    <w:rsid w:val="00B9253F"/>
    <w:rsid w:val="00B938B2"/>
    <w:rsid w:val="00BA0B0F"/>
    <w:rsid w:val="00BA3142"/>
    <w:rsid w:val="00BA4776"/>
    <w:rsid w:val="00BA6BA9"/>
    <w:rsid w:val="00BB2D70"/>
    <w:rsid w:val="00BB57A9"/>
    <w:rsid w:val="00BB58D4"/>
    <w:rsid w:val="00BB77A9"/>
    <w:rsid w:val="00BB796E"/>
    <w:rsid w:val="00BC34E4"/>
    <w:rsid w:val="00BC36E5"/>
    <w:rsid w:val="00BC38D8"/>
    <w:rsid w:val="00BD7176"/>
    <w:rsid w:val="00BE0AAD"/>
    <w:rsid w:val="00BE18BB"/>
    <w:rsid w:val="00BE6E70"/>
    <w:rsid w:val="00BF0D28"/>
    <w:rsid w:val="00BF5DA5"/>
    <w:rsid w:val="00C012B1"/>
    <w:rsid w:val="00C04C98"/>
    <w:rsid w:val="00C11B28"/>
    <w:rsid w:val="00C1690D"/>
    <w:rsid w:val="00C22139"/>
    <w:rsid w:val="00C2303C"/>
    <w:rsid w:val="00C23320"/>
    <w:rsid w:val="00C23C70"/>
    <w:rsid w:val="00C274FC"/>
    <w:rsid w:val="00C27A60"/>
    <w:rsid w:val="00C33ED7"/>
    <w:rsid w:val="00C3466D"/>
    <w:rsid w:val="00C34871"/>
    <w:rsid w:val="00C410BD"/>
    <w:rsid w:val="00C45FF0"/>
    <w:rsid w:val="00C613F3"/>
    <w:rsid w:val="00C615BE"/>
    <w:rsid w:val="00C63363"/>
    <w:rsid w:val="00C725B0"/>
    <w:rsid w:val="00C72BA7"/>
    <w:rsid w:val="00C74234"/>
    <w:rsid w:val="00C77EB1"/>
    <w:rsid w:val="00C85CAF"/>
    <w:rsid w:val="00CA2EDC"/>
    <w:rsid w:val="00CA3B94"/>
    <w:rsid w:val="00CB3DD5"/>
    <w:rsid w:val="00CB67B9"/>
    <w:rsid w:val="00CB7024"/>
    <w:rsid w:val="00CC2620"/>
    <w:rsid w:val="00CC5E8F"/>
    <w:rsid w:val="00CC626A"/>
    <w:rsid w:val="00CC6822"/>
    <w:rsid w:val="00CD729E"/>
    <w:rsid w:val="00CE4C41"/>
    <w:rsid w:val="00CE51BE"/>
    <w:rsid w:val="00CE79A3"/>
    <w:rsid w:val="00CF07FF"/>
    <w:rsid w:val="00D01B93"/>
    <w:rsid w:val="00D07E32"/>
    <w:rsid w:val="00D177B5"/>
    <w:rsid w:val="00D22010"/>
    <w:rsid w:val="00D22D82"/>
    <w:rsid w:val="00D244D4"/>
    <w:rsid w:val="00D33695"/>
    <w:rsid w:val="00D33D01"/>
    <w:rsid w:val="00D37324"/>
    <w:rsid w:val="00D40B2F"/>
    <w:rsid w:val="00D50060"/>
    <w:rsid w:val="00D50BC3"/>
    <w:rsid w:val="00D57C37"/>
    <w:rsid w:val="00D61780"/>
    <w:rsid w:val="00D62E7B"/>
    <w:rsid w:val="00D65039"/>
    <w:rsid w:val="00D6520F"/>
    <w:rsid w:val="00D754E8"/>
    <w:rsid w:val="00D7603C"/>
    <w:rsid w:val="00D82537"/>
    <w:rsid w:val="00D8357B"/>
    <w:rsid w:val="00D97572"/>
    <w:rsid w:val="00DA4685"/>
    <w:rsid w:val="00DA4DE7"/>
    <w:rsid w:val="00DA6226"/>
    <w:rsid w:val="00DB2ED5"/>
    <w:rsid w:val="00DB4D58"/>
    <w:rsid w:val="00DB5886"/>
    <w:rsid w:val="00DC0750"/>
    <w:rsid w:val="00DC0757"/>
    <w:rsid w:val="00DC43A3"/>
    <w:rsid w:val="00DC5B66"/>
    <w:rsid w:val="00DC79EF"/>
    <w:rsid w:val="00DD1FEB"/>
    <w:rsid w:val="00DD6C10"/>
    <w:rsid w:val="00DE6A04"/>
    <w:rsid w:val="00DF12EC"/>
    <w:rsid w:val="00E1061E"/>
    <w:rsid w:val="00E1561C"/>
    <w:rsid w:val="00E1711D"/>
    <w:rsid w:val="00E212E0"/>
    <w:rsid w:val="00E3714D"/>
    <w:rsid w:val="00E42002"/>
    <w:rsid w:val="00E4687D"/>
    <w:rsid w:val="00E53AB5"/>
    <w:rsid w:val="00E607B4"/>
    <w:rsid w:val="00E62244"/>
    <w:rsid w:val="00E70E42"/>
    <w:rsid w:val="00E755D9"/>
    <w:rsid w:val="00E8151B"/>
    <w:rsid w:val="00E828DF"/>
    <w:rsid w:val="00E857AC"/>
    <w:rsid w:val="00E93F07"/>
    <w:rsid w:val="00E941C7"/>
    <w:rsid w:val="00E954BD"/>
    <w:rsid w:val="00EB4909"/>
    <w:rsid w:val="00EB5BB5"/>
    <w:rsid w:val="00ED0732"/>
    <w:rsid w:val="00ED1713"/>
    <w:rsid w:val="00ED2F98"/>
    <w:rsid w:val="00ED30E2"/>
    <w:rsid w:val="00ED4273"/>
    <w:rsid w:val="00ED458D"/>
    <w:rsid w:val="00EE0E1E"/>
    <w:rsid w:val="00EE4D22"/>
    <w:rsid w:val="00EF48BA"/>
    <w:rsid w:val="00F007C4"/>
    <w:rsid w:val="00F00D4F"/>
    <w:rsid w:val="00F045F3"/>
    <w:rsid w:val="00F1013F"/>
    <w:rsid w:val="00F1064A"/>
    <w:rsid w:val="00F1363F"/>
    <w:rsid w:val="00F35C87"/>
    <w:rsid w:val="00F363B7"/>
    <w:rsid w:val="00F50085"/>
    <w:rsid w:val="00F55EB4"/>
    <w:rsid w:val="00F57443"/>
    <w:rsid w:val="00F5791C"/>
    <w:rsid w:val="00F6474C"/>
    <w:rsid w:val="00F654D4"/>
    <w:rsid w:val="00F657A6"/>
    <w:rsid w:val="00F65E44"/>
    <w:rsid w:val="00F72104"/>
    <w:rsid w:val="00F72F19"/>
    <w:rsid w:val="00F749AB"/>
    <w:rsid w:val="00F75D18"/>
    <w:rsid w:val="00F77632"/>
    <w:rsid w:val="00F804DC"/>
    <w:rsid w:val="00F81987"/>
    <w:rsid w:val="00F844B3"/>
    <w:rsid w:val="00FA0314"/>
    <w:rsid w:val="00FA19DC"/>
    <w:rsid w:val="00FA7142"/>
    <w:rsid w:val="00FB1216"/>
    <w:rsid w:val="00FB3A45"/>
    <w:rsid w:val="00FB548A"/>
    <w:rsid w:val="00FB677F"/>
    <w:rsid w:val="00FB73C7"/>
    <w:rsid w:val="00FC1035"/>
    <w:rsid w:val="00FC157B"/>
    <w:rsid w:val="00FC23DC"/>
    <w:rsid w:val="00FC3EC6"/>
    <w:rsid w:val="00FC5AF9"/>
    <w:rsid w:val="00FD2F52"/>
    <w:rsid w:val="00FD3BAF"/>
    <w:rsid w:val="00FE3C2F"/>
    <w:rsid w:val="00FE53FA"/>
    <w:rsid w:val="00FE5902"/>
    <w:rsid w:val="00FE725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64648FF"/>
  <w14:defaultImageDpi w14:val="330"/>
  <w15:docId w15:val="{ED23C552-93EB-4BE2-BBC6-E2BCB66E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5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164A36"/>
    <w:pPr>
      <w:tabs>
        <w:tab w:val="left" w:pos="113"/>
      </w:tabs>
      <w:spacing w:before="36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164A36"/>
    <w:pPr>
      <w:tabs>
        <w:tab w:val="left" w:pos="113"/>
        <w:tab w:val="left" w:pos="425"/>
      </w:tabs>
      <w:spacing w:before="240" w:line="264" w:lineRule="auto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164A36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aliases w:val="Livre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aliases w:val="Livre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E62244"/>
    <w:pPr>
      <w:tabs>
        <w:tab w:val="left" w:pos="1134"/>
      </w:tabs>
      <w:spacing w:line="240" w:lineRule="auto"/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  <w:style w:type="paragraph" w:customStyle="1" w:styleId="QUESTAO11Texto">
    <w:name w:val="QUESTAO 1.1. Texto"/>
    <w:basedOn w:val="QUESTAO11"/>
    <w:qFormat/>
    <w:rsid w:val="005E2F6C"/>
    <w:pPr>
      <w:spacing w:before="0"/>
      <w:ind w:firstLine="0"/>
    </w:pPr>
  </w:style>
  <w:style w:type="paragraph" w:customStyle="1" w:styleId="muitypography-root">
    <w:name w:val="muitypography-root"/>
    <w:basedOn w:val="Normal"/>
    <w:rsid w:val="00246A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1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wmf"/><Relationship Id="rId5" Type="http://schemas.openxmlformats.org/officeDocument/2006/relationships/numbering" Target="numbering.xml"/><Relationship Id="rId15" Type="http://schemas.openxmlformats.org/officeDocument/2006/relationships/image" Target="media/image7.tif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770457-E0AD-4FFE-8709-78EF16375E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1708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6</dc:title>
  <dc:creator>MX8 - Porto Editora</dc:creator>
  <cp:lastPrinted>2023-08-01T12:30:00Z</cp:lastPrinted>
  <dcterms:created xsi:type="dcterms:W3CDTF">2023-01-28T19:11:00Z</dcterms:created>
  <dcterms:modified xsi:type="dcterms:W3CDTF">2023-09-22T16:30:00Z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