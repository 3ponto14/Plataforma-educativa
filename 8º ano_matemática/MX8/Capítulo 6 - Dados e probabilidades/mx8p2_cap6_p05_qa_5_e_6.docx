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57E5" w14:textId="28242FFF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0251EF">
        <w:rPr>
          <w:rStyle w:val="TITULOFICHAS-alinea"/>
          <w:sz w:val="18"/>
          <w:szCs w:val="18"/>
          <w:lang w:val="pt-PT"/>
        </w:rPr>
        <w:t>3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0251EF">
        <w:rPr>
          <w:rStyle w:val="TITULOFICHAS-alinea"/>
          <w:sz w:val="18"/>
          <w:szCs w:val="18"/>
          <w:lang w:val="pt-PT"/>
        </w:rPr>
        <w:t xml:space="preserve">Espaço amostral. </w:t>
      </w:r>
      <w:r w:rsidR="00F968A0">
        <w:rPr>
          <w:rStyle w:val="TITULOFICHAS-alinea"/>
          <w:sz w:val="18"/>
          <w:szCs w:val="18"/>
          <w:lang w:val="pt-PT"/>
        </w:rPr>
        <w:t>Acontecimentos</w:t>
      </w:r>
    </w:p>
    <w:p w14:paraId="18CF57E6" w14:textId="77777777" w:rsidR="00A448BD" w:rsidRPr="001F156B" w:rsidRDefault="00A448BD" w:rsidP="002E5E4D">
      <w:pPr>
        <w:pStyle w:val="TITULOFICHAS"/>
        <w:tabs>
          <w:tab w:val="left" w:pos="4962"/>
        </w:tabs>
        <w:ind w:left="-11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18CF580C" wp14:editId="18CF580D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CF58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8CF58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CF58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8CF58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F580C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CF58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8CF58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CF58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3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8CF58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8CF57E7" w14:textId="4D291B1C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D32C17">
        <w:rPr>
          <w:lang w:val="pt-PT"/>
        </w:rPr>
        <w:t>5</w:t>
      </w:r>
    </w:p>
    <w:p w14:paraId="26EE5371" w14:textId="475550D1" w:rsidR="000240F6" w:rsidRDefault="00C11B28" w:rsidP="00EA50D2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0E" wp14:editId="4EE5736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FE7B4D">
        <w:t xml:space="preserve">Para cada uma das seguintes experiências, indica se </w:t>
      </w:r>
      <w:r w:rsidR="0098713A">
        <w:t xml:space="preserve">é uma experiência aleatória ou </w:t>
      </w:r>
      <w:r w:rsidR="000A4AC1">
        <w:t xml:space="preserve">uma </w:t>
      </w:r>
      <w:r w:rsidR="0098713A">
        <w:t>experiência determinista</w:t>
      </w:r>
      <w:r w:rsidR="006F5D3C">
        <w:t xml:space="preserve">. </w:t>
      </w:r>
    </w:p>
    <w:p w14:paraId="18CF57E8" w14:textId="3419FF8F" w:rsidR="008F7EC7" w:rsidRDefault="00F143BD" w:rsidP="00F6026F">
      <w:pPr>
        <w:pStyle w:val="QUESTAO1"/>
        <w:numPr>
          <w:ilvl w:val="1"/>
          <w:numId w:val="19"/>
        </w:numPr>
        <w:spacing w:beforeLines="60" w:before="144" w:after="60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Atirar uma bola de ténis ao </w:t>
      </w:r>
      <w:r w:rsidR="007E5ECB">
        <w:rPr>
          <w:sz w:val="19"/>
          <w:szCs w:val="19"/>
        </w:rPr>
        <w:t>ar e verificar o que sucede.</w:t>
      </w:r>
    </w:p>
    <w:p w14:paraId="68145635" w14:textId="5BD3A60A" w:rsidR="007E5ECB" w:rsidRDefault="007E5ECB" w:rsidP="00F6026F">
      <w:pPr>
        <w:pStyle w:val="QUESTAO1"/>
        <w:numPr>
          <w:ilvl w:val="1"/>
          <w:numId w:val="19"/>
        </w:numPr>
        <w:spacing w:beforeLines="60" w:before="144" w:after="60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Lançar um dado </w:t>
      </w:r>
      <w:r w:rsidR="00A122A3">
        <w:rPr>
          <w:sz w:val="19"/>
          <w:szCs w:val="19"/>
        </w:rPr>
        <w:t xml:space="preserve">cúbico e </w:t>
      </w:r>
      <w:r w:rsidR="00D77F99">
        <w:rPr>
          <w:sz w:val="19"/>
          <w:szCs w:val="19"/>
        </w:rPr>
        <w:t>registar</w:t>
      </w:r>
      <w:r w:rsidR="00A122A3">
        <w:rPr>
          <w:sz w:val="19"/>
          <w:szCs w:val="19"/>
        </w:rPr>
        <w:t xml:space="preserve"> o número da face que fica voltada para cima.</w:t>
      </w:r>
    </w:p>
    <w:p w14:paraId="3DBA5B9C" w14:textId="0D5187EF" w:rsidR="00A122A3" w:rsidRDefault="00EE290F" w:rsidP="00F6026F">
      <w:pPr>
        <w:pStyle w:val="QUESTAO1"/>
        <w:numPr>
          <w:ilvl w:val="1"/>
          <w:numId w:val="19"/>
        </w:numPr>
        <w:spacing w:beforeLines="60" w:before="144" w:after="60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Escolher ao acaso uma bola de um saco com bolas numeradas e </w:t>
      </w:r>
      <w:r w:rsidR="00D77F99">
        <w:rPr>
          <w:sz w:val="19"/>
          <w:szCs w:val="19"/>
        </w:rPr>
        <w:t xml:space="preserve">registar </w:t>
      </w:r>
      <w:r>
        <w:rPr>
          <w:sz w:val="19"/>
          <w:szCs w:val="19"/>
        </w:rPr>
        <w:t>o número obtido.</w:t>
      </w:r>
    </w:p>
    <w:p w14:paraId="5731D72B" w14:textId="2519FFD5" w:rsidR="00EE290F" w:rsidRDefault="00D32C17" w:rsidP="00F6026F">
      <w:pPr>
        <w:pStyle w:val="QUESTAO1"/>
        <w:numPr>
          <w:ilvl w:val="1"/>
          <w:numId w:val="19"/>
        </w:numPr>
        <w:spacing w:beforeLines="60" w:before="144" w:after="60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Espetar </w:t>
      </w:r>
      <w:r w:rsidR="00C855C7">
        <w:rPr>
          <w:sz w:val="19"/>
          <w:szCs w:val="19"/>
        </w:rPr>
        <w:t>uma agulha num balão cheio de ar</w:t>
      </w:r>
      <w:r w:rsidR="00CE2398">
        <w:rPr>
          <w:sz w:val="19"/>
          <w:szCs w:val="19"/>
        </w:rPr>
        <w:t xml:space="preserve"> e observar o que sucede</w:t>
      </w:r>
      <w:r w:rsidR="00C855C7">
        <w:rPr>
          <w:sz w:val="19"/>
          <w:szCs w:val="19"/>
        </w:rPr>
        <w:t>.</w:t>
      </w:r>
    </w:p>
    <w:p w14:paraId="70DA08D9" w14:textId="0EB34010" w:rsidR="00236DAC" w:rsidRDefault="00CE2398" w:rsidP="00F6026F">
      <w:pPr>
        <w:pStyle w:val="QUESTAO1"/>
        <w:spacing w:beforeLines="60" w:before="144" w:after="60"/>
        <w:rPr>
          <w:sz w:val="19"/>
          <w:szCs w:val="19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5A6CE7B" wp14:editId="7B4C22DD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27CE7" w14:textId="4E63697E" w:rsidR="00CE2398" w:rsidRPr="00CE2398" w:rsidRDefault="00CE2398" w:rsidP="00CE2398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5A6CE7B" id="Oval 2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B27CE7" w14:textId="4E63697E" w:rsidR="00CE2398" w:rsidRPr="00CE2398" w:rsidRDefault="00CE2398" w:rsidP="00CE2398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rPr>
          <w:sz w:val="19"/>
          <w:szCs w:val="19"/>
        </w:rPr>
        <w:t xml:space="preserve"> </w:t>
      </w:r>
      <w:r w:rsidR="00EA50D2">
        <w:rPr>
          <w:sz w:val="19"/>
          <w:szCs w:val="19"/>
        </w:rPr>
        <w:t xml:space="preserve"> </w:t>
      </w:r>
      <w:r w:rsidR="00EA01C4">
        <w:rPr>
          <w:sz w:val="19"/>
          <w:szCs w:val="19"/>
        </w:rPr>
        <w:t xml:space="preserve">Considera a experiência </w:t>
      </w:r>
      <w:r w:rsidR="005C508D">
        <w:rPr>
          <w:sz w:val="19"/>
          <w:szCs w:val="19"/>
        </w:rPr>
        <w:t xml:space="preserve">aleatória </w:t>
      </w:r>
      <w:r w:rsidR="00EA01C4">
        <w:rPr>
          <w:sz w:val="19"/>
          <w:szCs w:val="19"/>
        </w:rPr>
        <w:t xml:space="preserve">que consiste em </w:t>
      </w:r>
      <w:r w:rsidR="002C2944">
        <w:rPr>
          <w:sz w:val="19"/>
          <w:szCs w:val="19"/>
        </w:rPr>
        <w:t xml:space="preserve">lançar </w:t>
      </w:r>
      <w:r w:rsidR="005C508D">
        <w:rPr>
          <w:sz w:val="19"/>
          <w:szCs w:val="19"/>
        </w:rPr>
        <w:t>um</w:t>
      </w:r>
      <w:r w:rsidR="002C2944">
        <w:rPr>
          <w:sz w:val="19"/>
          <w:szCs w:val="19"/>
        </w:rPr>
        <w:t xml:space="preserve"> dado </w:t>
      </w:r>
      <w:r w:rsidR="005B1B24">
        <w:rPr>
          <w:sz w:val="19"/>
          <w:szCs w:val="19"/>
        </w:rPr>
        <w:t xml:space="preserve">octaédrico com </w:t>
      </w:r>
      <w:r w:rsidR="001077BC">
        <w:rPr>
          <w:sz w:val="19"/>
          <w:szCs w:val="19"/>
        </w:rPr>
        <w:t xml:space="preserve">as </w:t>
      </w:r>
      <w:r w:rsidR="005B1B24">
        <w:rPr>
          <w:sz w:val="19"/>
          <w:szCs w:val="19"/>
        </w:rPr>
        <w:t>faces numeradas de 1 a 8</w:t>
      </w:r>
      <w:r w:rsidR="002C2944">
        <w:rPr>
          <w:sz w:val="19"/>
          <w:szCs w:val="19"/>
        </w:rPr>
        <w:t xml:space="preserve"> </w:t>
      </w:r>
      <w:r w:rsidR="005B1B24">
        <w:rPr>
          <w:sz w:val="19"/>
          <w:szCs w:val="19"/>
        </w:rPr>
        <w:t xml:space="preserve">e verificar o número da face que </w:t>
      </w:r>
      <w:r w:rsidR="00236DAC">
        <w:rPr>
          <w:sz w:val="19"/>
          <w:szCs w:val="19"/>
        </w:rPr>
        <w:t>fica voltada para baixo.</w:t>
      </w:r>
    </w:p>
    <w:p w14:paraId="5B77E860" w14:textId="41A0186C" w:rsidR="00B51862" w:rsidRDefault="00B51862" w:rsidP="00F6026F">
      <w:pPr>
        <w:pStyle w:val="QUESTAO1"/>
        <w:spacing w:beforeLines="60" w:before="144" w:after="60"/>
        <w:ind w:hanging="28"/>
        <w:rPr>
          <w:sz w:val="19"/>
          <w:szCs w:val="19"/>
        </w:rPr>
      </w:pPr>
      <w:r w:rsidRPr="00B51862">
        <w:rPr>
          <w:b/>
          <w:bCs/>
          <w:sz w:val="19"/>
          <w:szCs w:val="19"/>
        </w:rPr>
        <w:t>2.1.</w:t>
      </w:r>
      <w:r>
        <w:rPr>
          <w:sz w:val="19"/>
          <w:szCs w:val="19"/>
        </w:rPr>
        <w:t xml:space="preserve"> </w:t>
      </w:r>
      <w:r w:rsidR="00C55E60">
        <w:rPr>
          <w:sz w:val="19"/>
          <w:szCs w:val="19"/>
        </w:rPr>
        <w:t>Indica o espaço amostral.</w:t>
      </w:r>
    </w:p>
    <w:p w14:paraId="4162CFF8" w14:textId="70E27281" w:rsidR="00236DAC" w:rsidRDefault="00223347" w:rsidP="00F6026F">
      <w:pPr>
        <w:pStyle w:val="QUESTAO1"/>
        <w:spacing w:beforeLines="60" w:before="144" w:after="60"/>
        <w:ind w:hanging="28"/>
        <w:rPr>
          <w:sz w:val="19"/>
          <w:szCs w:val="19"/>
        </w:rPr>
      </w:pPr>
      <w:r w:rsidRPr="00223347">
        <w:rPr>
          <w:b/>
          <w:bCs/>
          <w:sz w:val="19"/>
          <w:szCs w:val="19"/>
        </w:rPr>
        <w:t>2.2.</w:t>
      </w:r>
      <w:r>
        <w:rPr>
          <w:sz w:val="19"/>
          <w:szCs w:val="19"/>
        </w:rPr>
        <w:t xml:space="preserve"> </w:t>
      </w:r>
      <w:r w:rsidR="00236DAC">
        <w:rPr>
          <w:sz w:val="19"/>
          <w:szCs w:val="19"/>
        </w:rPr>
        <w:t>Classifica cada um dos seguintes acontecimentos</w:t>
      </w:r>
      <w:r w:rsidR="001E7FB7">
        <w:rPr>
          <w:sz w:val="19"/>
          <w:szCs w:val="19"/>
        </w:rPr>
        <w:t>:</w:t>
      </w:r>
    </w:p>
    <w:tbl>
      <w:tblPr>
        <w:tblStyle w:val="TabelacomGrelha"/>
        <w:tblW w:w="7860" w:type="dxa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4"/>
        <w:gridCol w:w="4696"/>
      </w:tblGrid>
      <w:tr w:rsidR="00ED4045" w14:paraId="4EE515E4" w14:textId="77777777" w:rsidTr="00EA50D2">
        <w:tc>
          <w:tcPr>
            <w:tcW w:w="3164" w:type="dxa"/>
          </w:tcPr>
          <w:p w14:paraId="48328B91" w14:textId="77A130E7" w:rsidR="00ED4045" w:rsidRDefault="00ED4045" w:rsidP="00F6026F">
            <w:pPr>
              <w:pStyle w:val="QUESTAO1"/>
              <w:spacing w:beforeLines="60" w:before="144" w:after="60"/>
              <w:ind w:left="0" w:firstLine="0"/>
              <w:rPr>
                <w:sz w:val="19"/>
                <w:szCs w:val="19"/>
              </w:rPr>
            </w:pPr>
            <w:r w:rsidRPr="00ED4045">
              <w:rPr>
                <w:b/>
                <w:bCs/>
                <w:sz w:val="19"/>
                <w:szCs w:val="19"/>
              </w:rPr>
              <w:t>A:</w:t>
            </w:r>
            <w:r>
              <w:rPr>
                <w:sz w:val="19"/>
                <w:szCs w:val="19"/>
              </w:rPr>
              <w:t xml:space="preserve"> </w:t>
            </w:r>
            <w:r w:rsidR="001077BC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sair um número par</w:t>
            </w:r>
            <w:r w:rsidR="001077BC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  <w:tc>
          <w:tcPr>
            <w:tcW w:w="4696" w:type="dxa"/>
          </w:tcPr>
          <w:p w14:paraId="562119BC" w14:textId="4BF3CFCF" w:rsidR="00ED4045" w:rsidRDefault="00362735" w:rsidP="00F6026F">
            <w:pPr>
              <w:pStyle w:val="QUESTAO1"/>
              <w:spacing w:beforeLines="60" w:before="144" w:after="60"/>
              <w:ind w:left="0" w:hanging="28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B</w:t>
            </w:r>
            <w:r w:rsidR="00ED4045" w:rsidRPr="004922DC">
              <w:rPr>
                <w:b/>
                <w:bCs/>
                <w:sz w:val="19"/>
                <w:szCs w:val="19"/>
              </w:rPr>
              <w:t>:</w:t>
            </w:r>
            <w:r w:rsidR="00ED4045">
              <w:rPr>
                <w:sz w:val="19"/>
                <w:szCs w:val="19"/>
              </w:rPr>
              <w:t xml:space="preserve"> </w:t>
            </w:r>
            <w:r w:rsidR="001077BC">
              <w:rPr>
                <w:sz w:val="19"/>
                <w:szCs w:val="19"/>
              </w:rPr>
              <w:t>“</w:t>
            </w:r>
            <w:r w:rsidR="00ED4045">
              <w:rPr>
                <w:sz w:val="19"/>
                <w:szCs w:val="19"/>
              </w:rPr>
              <w:t>sair um número negativo</w:t>
            </w:r>
            <w:r w:rsidR="001077BC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</w:tr>
      <w:tr w:rsidR="00362735" w14:paraId="349ADB99" w14:textId="77777777" w:rsidTr="00EA50D2">
        <w:tc>
          <w:tcPr>
            <w:tcW w:w="3164" w:type="dxa"/>
          </w:tcPr>
          <w:p w14:paraId="6997F157" w14:textId="40D2BAD1" w:rsidR="00362735" w:rsidRPr="00ED4045" w:rsidRDefault="00362735" w:rsidP="00F6026F">
            <w:pPr>
              <w:pStyle w:val="QUESTAO1"/>
              <w:spacing w:beforeLines="60" w:before="144" w:after="60"/>
              <w:ind w:left="0" w:firstLine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C:</w:t>
            </w:r>
            <w:r w:rsidRPr="00B227B6">
              <w:rPr>
                <w:sz w:val="19"/>
                <w:szCs w:val="19"/>
              </w:rPr>
              <w:t xml:space="preserve"> </w:t>
            </w:r>
            <w:r w:rsidR="001077BC">
              <w:rPr>
                <w:sz w:val="19"/>
                <w:szCs w:val="19"/>
              </w:rPr>
              <w:t>“</w:t>
            </w:r>
            <w:r w:rsidR="00B227B6" w:rsidRPr="00B227B6">
              <w:rPr>
                <w:sz w:val="19"/>
                <w:szCs w:val="19"/>
              </w:rPr>
              <w:t>sa</w:t>
            </w:r>
            <w:r w:rsidR="00B227B6">
              <w:rPr>
                <w:sz w:val="19"/>
                <w:szCs w:val="19"/>
              </w:rPr>
              <w:t>ir um quadrado perfeito</w:t>
            </w:r>
            <w:r w:rsidR="001077BC">
              <w:rPr>
                <w:sz w:val="19"/>
                <w:szCs w:val="19"/>
              </w:rPr>
              <w:t>”</w:t>
            </w:r>
            <w:r w:rsidR="004C7C63">
              <w:rPr>
                <w:sz w:val="19"/>
                <w:szCs w:val="19"/>
              </w:rPr>
              <w:t>;</w:t>
            </w:r>
          </w:p>
        </w:tc>
        <w:tc>
          <w:tcPr>
            <w:tcW w:w="4696" w:type="dxa"/>
          </w:tcPr>
          <w:p w14:paraId="051292EA" w14:textId="78239CCD" w:rsidR="00362735" w:rsidRDefault="004C7C63" w:rsidP="005D6999">
            <w:pPr>
              <w:pStyle w:val="QUESTAO1"/>
              <w:spacing w:beforeLines="60" w:before="144"/>
              <w:ind w:left="0" w:hanging="28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D: </w:t>
            </w:r>
            <w:r w:rsidR="001077BC">
              <w:rPr>
                <w:b/>
                <w:bCs/>
                <w:sz w:val="19"/>
                <w:szCs w:val="19"/>
              </w:rPr>
              <w:t>“</w:t>
            </w:r>
            <w:r w:rsidRPr="008226E5">
              <w:rPr>
                <w:sz w:val="19"/>
                <w:szCs w:val="19"/>
              </w:rPr>
              <w:t>sair um número primo par</w:t>
            </w:r>
            <w:r w:rsidR="001077BC">
              <w:rPr>
                <w:sz w:val="19"/>
                <w:szCs w:val="19"/>
              </w:rPr>
              <w:t>”</w:t>
            </w:r>
            <w:r w:rsidR="00EA50D2">
              <w:rPr>
                <w:sz w:val="19"/>
                <w:szCs w:val="19"/>
              </w:rPr>
              <w:t>.</w:t>
            </w:r>
          </w:p>
        </w:tc>
      </w:tr>
    </w:tbl>
    <w:p w14:paraId="56AEF058" w14:textId="3730CAB1" w:rsidR="00197034" w:rsidRPr="00DE2566" w:rsidRDefault="00197034" w:rsidP="00197034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EE0671">
        <w:rPr>
          <w:lang w:val="pt-PT"/>
        </w:rPr>
        <w:t>6</w:t>
      </w:r>
    </w:p>
    <w:p w14:paraId="65A5C0EF" w14:textId="65DCB879" w:rsidR="00092C8D" w:rsidRDefault="00F6026F" w:rsidP="008226E5">
      <w:pPr>
        <w:pStyle w:val="QUESTAO1"/>
        <w:spacing w:after="16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185A2E7" wp14:editId="7962E756">
            <wp:simplePos x="0" y="0"/>
            <wp:positionH relativeFrom="column">
              <wp:posOffset>4613113</wp:posOffset>
            </wp:positionH>
            <wp:positionV relativeFrom="paragraph">
              <wp:posOffset>81280</wp:posOffset>
            </wp:positionV>
            <wp:extent cx="1746885" cy="2322830"/>
            <wp:effectExtent l="0" t="0" r="5715" b="1270"/>
            <wp:wrapThrough wrapText="bothSides">
              <wp:wrapPolygon edited="0">
                <wp:start x="0" y="0"/>
                <wp:lineTo x="0" y="21435"/>
                <wp:lineTo x="21435" y="21435"/>
                <wp:lineTo x="21435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3955" b="313"/>
                    <a:stretch/>
                  </pic:blipFill>
                  <pic:spPr bwMode="auto">
                    <a:xfrm>
                      <a:off x="0" y="0"/>
                      <a:ext cx="1746885" cy="232283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10" wp14:editId="6C700ED1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1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6D3B5B">
        <w:t>Num saco</w:t>
      </w:r>
      <w:r w:rsidR="00F4663E">
        <w:t xml:space="preserve"> colocaram-se 10 cartões numerados de 1 a 10</w:t>
      </w:r>
      <w:r w:rsidR="0031209D">
        <w:t>.</w:t>
      </w:r>
      <w:r w:rsidR="00F4663E">
        <w:t xml:space="preserve"> </w:t>
      </w:r>
    </w:p>
    <w:p w14:paraId="4AD7B9A5" w14:textId="56D6EFC7" w:rsidR="00D64B87" w:rsidRDefault="009916B2" w:rsidP="005D6999">
      <w:pPr>
        <w:pStyle w:val="QUESTAO1"/>
        <w:spacing w:before="0"/>
        <w:ind w:left="453" w:hanging="28"/>
      </w:pPr>
      <w:r>
        <w:t>O Rui</w:t>
      </w:r>
      <w:r w:rsidR="00264A8C">
        <w:t xml:space="preserve"> vai tirar ao acaso um cartão</w:t>
      </w:r>
      <w:r w:rsidR="005D6999">
        <w:t xml:space="preserve"> do saco</w:t>
      </w:r>
      <w:r w:rsidR="00264A8C">
        <w:t xml:space="preserve"> e regist</w:t>
      </w:r>
      <w:r w:rsidR="008407F6">
        <w:t>ar</w:t>
      </w:r>
      <w:r w:rsidR="00264A8C">
        <w:t xml:space="preserve"> o número d</w:t>
      </w:r>
      <w:r w:rsidR="00781F77">
        <w:t>esse</w:t>
      </w:r>
      <w:r w:rsidR="00264A8C">
        <w:t xml:space="preserve"> </w:t>
      </w:r>
      <w:r w:rsidR="00EA50D2">
        <w:t>c</w:t>
      </w:r>
      <w:r w:rsidR="00264A8C">
        <w:t>artão</w:t>
      </w:r>
      <w:r w:rsidR="00D64B87">
        <w:t>.</w:t>
      </w:r>
    </w:p>
    <w:p w14:paraId="0211DE65" w14:textId="72C08E04" w:rsidR="006B6FEB" w:rsidRDefault="00D64B87" w:rsidP="005D6999">
      <w:pPr>
        <w:pStyle w:val="QUESTAO1"/>
        <w:numPr>
          <w:ilvl w:val="1"/>
          <w:numId w:val="21"/>
        </w:numPr>
        <w:spacing w:before="80"/>
        <w:ind w:left="782" w:hanging="357"/>
      </w:pPr>
      <w:r>
        <w:t>Quantos elementos tem o espaço amostral?</w:t>
      </w:r>
    </w:p>
    <w:p w14:paraId="53FAD56C" w14:textId="648D4309" w:rsidR="009579C9" w:rsidRDefault="009579C9" w:rsidP="005D6999">
      <w:pPr>
        <w:pStyle w:val="QUESTAO1"/>
        <w:numPr>
          <w:ilvl w:val="1"/>
          <w:numId w:val="21"/>
        </w:numPr>
        <w:spacing w:before="80" w:after="240"/>
        <w:ind w:left="782" w:hanging="357"/>
      </w:pPr>
      <w:r>
        <w:t xml:space="preserve">Define </w:t>
      </w:r>
      <w:r w:rsidR="00781F77">
        <w:t>em</w:t>
      </w:r>
      <w:r>
        <w:t xml:space="preserve"> extensão</w:t>
      </w:r>
      <w:r w:rsidR="00F96C8F">
        <w:t xml:space="preserve"> os seguintes acontecimentos e classifica-os.</w:t>
      </w:r>
    </w:p>
    <w:tbl>
      <w:tblPr>
        <w:tblStyle w:val="TabelacomGrelha"/>
        <w:tblW w:w="6173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338"/>
      </w:tblGrid>
      <w:tr w:rsidR="00EA50D2" w14:paraId="372777E6" w14:textId="77777777" w:rsidTr="00F6026F">
        <w:trPr>
          <w:trHeight w:val="397"/>
        </w:trPr>
        <w:tc>
          <w:tcPr>
            <w:tcW w:w="2835" w:type="dxa"/>
          </w:tcPr>
          <w:p w14:paraId="1CF7047D" w14:textId="22453CE3" w:rsidR="00F96C8F" w:rsidRDefault="00F96C8F" w:rsidP="006C380F">
            <w:pPr>
              <w:pStyle w:val="QUESTAO1"/>
              <w:spacing w:before="0"/>
              <w:ind w:left="0" w:firstLine="0"/>
              <w:rPr>
                <w:sz w:val="19"/>
                <w:szCs w:val="19"/>
              </w:rPr>
            </w:pPr>
            <w:r w:rsidRPr="00ED4045">
              <w:rPr>
                <w:b/>
                <w:bCs/>
                <w:sz w:val="19"/>
                <w:szCs w:val="19"/>
              </w:rPr>
              <w:t>A:</w:t>
            </w:r>
            <w:r>
              <w:rPr>
                <w:sz w:val="19"/>
                <w:szCs w:val="19"/>
              </w:rPr>
              <w:t xml:space="preserve"> </w:t>
            </w:r>
            <w:r w:rsidR="00781F77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 xml:space="preserve">sair um </w:t>
            </w:r>
            <w:r w:rsidR="006E6929">
              <w:rPr>
                <w:sz w:val="19"/>
                <w:szCs w:val="19"/>
              </w:rPr>
              <w:t>número natural</w:t>
            </w:r>
            <w:r w:rsidR="00781F77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  <w:tc>
          <w:tcPr>
            <w:tcW w:w="3338" w:type="dxa"/>
          </w:tcPr>
          <w:p w14:paraId="4B73DE64" w14:textId="586E93AB" w:rsidR="00F96C8F" w:rsidRDefault="00F96C8F" w:rsidP="006C380F">
            <w:pPr>
              <w:pStyle w:val="QUESTAO1"/>
              <w:spacing w:before="0"/>
              <w:ind w:left="0" w:hanging="28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B</w:t>
            </w:r>
            <w:r w:rsidRPr="004922DC"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r w:rsidR="00B949C6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 xml:space="preserve">sair um número </w:t>
            </w:r>
            <w:r w:rsidR="00FF5262">
              <w:rPr>
                <w:sz w:val="19"/>
                <w:szCs w:val="19"/>
              </w:rPr>
              <w:t>divisor de 8</w:t>
            </w:r>
            <w:r w:rsidR="00B949C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</w:tr>
      <w:tr w:rsidR="00EA50D2" w14:paraId="626764E2" w14:textId="77777777" w:rsidTr="00F6026F">
        <w:trPr>
          <w:trHeight w:val="397"/>
        </w:trPr>
        <w:tc>
          <w:tcPr>
            <w:tcW w:w="2835" w:type="dxa"/>
          </w:tcPr>
          <w:p w14:paraId="002F76AB" w14:textId="78750E10" w:rsidR="00F96C8F" w:rsidRPr="00ED4045" w:rsidRDefault="00F96C8F" w:rsidP="006C380F">
            <w:pPr>
              <w:pStyle w:val="QUESTAO1"/>
              <w:spacing w:before="0"/>
              <w:ind w:left="0" w:firstLine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C:</w:t>
            </w:r>
            <w:r w:rsidRPr="00B227B6">
              <w:rPr>
                <w:sz w:val="19"/>
                <w:szCs w:val="19"/>
              </w:rPr>
              <w:t xml:space="preserve"> </w:t>
            </w:r>
            <w:r w:rsidR="00B949C6">
              <w:rPr>
                <w:sz w:val="19"/>
                <w:szCs w:val="19"/>
              </w:rPr>
              <w:t>“</w:t>
            </w:r>
            <w:r w:rsidR="00E52EBF">
              <w:rPr>
                <w:sz w:val="19"/>
                <w:szCs w:val="19"/>
              </w:rPr>
              <w:t xml:space="preserve">sair </w:t>
            </w:r>
            <w:r w:rsidR="006933D4">
              <w:rPr>
                <w:sz w:val="19"/>
                <w:szCs w:val="19"/>
              </w:rPr>
              <w:t>o</w:t>
            </w:r>
            <w:r w:rsidR="00E52EBF">
              <w:rPr>
                <w:sz w:val="19"/>
                <w:szCs w:val="19"/>
              </w:rPr>
              <w:t xml:space="preserve"> número </w:t>
            </w:r>
            <w:r w:rsidR="006933D4">
              <w:rPr>
                <w:sz w:val="19"/>
                <w:szCs w:val="19"/>
              </w:rPr>
              <w:t>zero</w:t>
            </w:r>
            <w:r w:rsidR="00B949C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  <w:tc>
          <w:tcPr>
            <w:tcW w:w="3338" w:type="dxa"/>
          </w:tcPr>
          <w:p w14:paraId="37E835DE" w14:textId="6A6386BD" w:rsidR="00F96C8F" w:rsidRDefault="00F96C8F" w:rsidP="006C380F">
            <w:pPr>
              <w:pStyle w:val="QUESTAO1"/>
              <w:spacing w:before="0"/>
              <w:ind w:left="0" w:hanging="28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D: </w:t>
            </w:r>
            <w:r w:rsidR="00B949C6">
              <w:rPr>
                <w:b/>
                <w:bCs/>
                <w:sz w:val="19"/>
                <w:szCs w:val="19"/>
              </w:rPr>
              <w:t>“</w:t>
            </w:r>
            <w:r w:rsidR="0087265D">
              <w:rPr>
                <w:sz w:val="19"/>
                <w:szCs w:val="19"/>
              </w:rPr>
              <w:t>sair um número maior do que 9</w:t>
            </w:r>
            <w:r w:rsidR="00B949C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</w:tr>
      <w:tr w:rsidR="00EA50D2" w14:paraId="08CC5FF1" w14:textId="77777777" w:rsidTr="00F6026F">
        <w:trPr>
          <w:trHeight w:val="397"/>
        </w:trPr>
        <w:tc>
          <w:tcPr>
            <w:tcW w:w="2835" w:type="dxa"/>
          </w:tcPr>
          <w:p w14:paraId="4A54EC03" w14:textId="696AA57B" w:rsidR="0087265D" w:rsidRDefault="0087265D" w:rsidP="006C380F">
            <w:pPr>
              <w:pStyle w:val="QUESTAO1"/>
              <w:spacing w:before="0"/>
              <w:ind w:left="0" w:firstLine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E: </w:t>
            </w:r>
            <w:r w:rsidR="00B949C6" w:rsidRPr="00B949C6">
              <w:rPr>
                <w:sz w:val="19"/>
                <w:szCs w:val="19"/>
              </w:rPr>
              <w:t>“</w:t>
            </w:r>
            <w:r w:rsidRPr="0087265D">
              <w:rPr>
                <w:sz w:val="19"/>
                <w:szCs w:val="19"/>
              </w:rPr>
              <w:t>sair um cubo perfeito</w:t>
            </w:r>
            <w:r w:rsidR="00B949C6" w:rsidRPr="00B949C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;</w:t>
            </w:r>
          </w:p>
        </w:tc>
        <w:tc>
          <w:tcPr>
            <w:tcW w:w="3338" w:type="dxa"/>
          </w:tcPr>
          <w:p w14:paraId="36EEF8D2" w14:textId="65DB194F" w:rsidR="0087265D" w:rsidRPr="009E0568" w:rsidRDefault="009E0568" w:rsidP="005D6999">
            <w:pPr>
              <w:pStyle w:val="QUESTAO1"/>
              <w:spacing w:before="0" w:line="240" w:lineRule="auto"/>
              <w:ind w:left="0" w:hanging="28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F: </w:t>
            </w:r>
            <w:r w:rsidR="00B949C6" w:rsidRPr="0071141A">
              <w:rPr>
                <w:sz w:val="19"/>
                <w:szCs w:val="19"/>
              </w:rPr>
              <w:t>“</w:t>
            </w:r>
            <w:r w:rsidR="0071141A" w:rsidRPr="0071141A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air um número primo</w:t>
            </w:r>
            <w:r w:rsidR="00B949C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751EB44" w14:textId="77777777" w:rsidR="00F96C8F" w:rsidRDefault="00F96C8F" w:rsidP="00F96C8F">
      <w:pPr>
        <w:pStyle w:val="QUESTAO1"/>
        <w:spacing w:before="200"/>
        <w:ind w:left="785" w:firstLine="0"/>
      </w:pPr>
    </w:p>
    <w:sectPr w:rsidR="00F96C8F" w:rsidSect="00EE5A0D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E5B02" w14:textId="77777777" w:rsidR="006823D6" w:rsidRDefault="006823D6" w:rsidP="00D177B5">
      <w:pPr>
        <w:spacing w:after="0" w:line="240" w:lineRule="auto"/>
      </w:pPr>
      <w:r>
        <w:separator/>
      </w:r>
    </w:p>
  </w:endnote>
  <w:endnote w:type="continuationSeparator" w:id="0">
    <w:p w14:paraId="5D08C629" w14:textId="77777777" w:rsidR="006823D6" w:rsidRDefault="006823D6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8382" w14:textId="77777777" w:rsidR="006823D6" w:rsidRDefault="006823D6" w:rsidP="00D177B5">
      <w:pPr>
        <w:spacing w:after="0" w:line="240" w:lineRule="auto"/>
      </w:pPr>
      <w:r>
        <w:separator/>
      </w:r>
    </w:p>
  </w:footnote>
  <w:footnote w:type="continuationSeparator" w:id="0">
    <w:p w14:paraId="5A88DB9A" w14:textId="77777777" w:rsidR="006823D6" w:rsidRDefault="006823D6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A" w14:textId="77777777" w:rsidR="007A4811" w:rsidRDefault="007A4811">
    <w:pPr>
      <w:pStyle w:val="Cabealho"/>
      <w:rPr>
        <w:lang w:val="pt-PT"/>
      </w:rPr>
    </w:pPr>
  </w:p>
  <w:p w14:paraId="18CF581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C" w14:textId="060DF595" w:rsidR="007A4811" w:rsidRPr="00AE5CF6" w:rsidRDefault="00660805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6092F738" wp14:editId="741A36CF">
          <wp:simplePos x="0" y="0"/>
          <wp:positionH relativeFrom="column">
            <wp:posOffset>-723900</wp:posOffset>
          </wp:positionH>
          <wp:positionV relativeFrom="paragraph">
            <wp:posOffset>-665480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CF581D" wp14:editId="7CCE011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8CF581F" wp14:editId="18CF582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8CF5821" wp14:editId="18CF5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6pt;height:17.6pt;visibility:visible" o:bullet="t">
        <v:imagedata r:id="rId1" o:title=""/>
      </v:shape>
    </w:pict>
  </w:numPicBullet>
  <w:numPicBullet w:numPicBulletId="1">
    <w:pict>
      <v:shape id="_x0000_i1027" type="#_x0000_t75" style="width:17.6pt;height:17.6pt;visibility:visible" o:bullet="t">
        <v:imagedata r:id="rId2" o:title=""/>
      </v:shape>
    </w:pict>
  </w:numPicBullet>
  <w:numPicBullet w:numPicBulletId="2">
    <w:pict>
      <v:shape id="_x0000_i1028" type="#_x0000_t75" style="width:17.6pt;height:17.6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2707FD2"/>
    <w:multiLevelType w:val="multilevel"/>
    <w:tmpl w:val="D538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754D7"/>
    <w:multiLevelType w:val="multilevel"/>
    <w:tmpl w:val="48ECF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CA94762"/>
    <w:multiLevelType w:val="multilevel"/>
    <w:tmpl w:val="52C0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30387688">
    <w:abstractNumId w:val="16"/>
  </w:num>
  <w:num w:numId="2" w16cid:durableId="32930016">
    <w:abstractNumId w:val="18"/>
  </w:num>
  <w:num w:numId="3" w16cid:durableId="6370344">
    <w:abstractNumId w:val="13"/>
  </w:num>
  <w:num w:numId="4" w16cid:durableId="12923204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294583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89978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7296356">
    <w:abstractNumId w:val="19"/>
  </w:num>
  <w:num w:numId="8" w16cid:durableId="1900164404">
    <w:abstractNumId w:val="15"/>
  </w:num>
  <w:num w:numId="9" w16cid:durableId="421801982">
    <w:abstractNumId w:val="9"/>
  </w:num>
  <w:num w:numId="10" w16cid:durableId="69812023">
    <w:abstractNumId w:val="7"/>
  </w:num>
  <w:num w:numId="11" w16cid:durableId="1791821971">
    <w:abstractNumId w:val="6"/>
  </w:num>
  <w:num w:numId="12" w16cid:durableId="1924099266">
    <w:abstractNumId w:val="5"/>
  </w:num>
  <w:num w:numId="13" w16cid:durableId="1360158428">
    <w:abstractNumId w:val="4"/>
  </w:num>
  <w:num w:numId="14" w16cid:durableId="1214852098">
    <w:abstractNumId w:val="8"/>
  </w:num>
  <w:num w:numId="15" w16cid:durableId="1820076473">
    <w:abstractNumId w:val="3"/>
  </w:num>
  <w:num w:numId="16" w16cid:durableId="1654065802">
    <w:abstractNumId w:val="2"/>
  </w:num>
  <w:num w:numId="17" w16cid:durableId="896741600">
    <w:abstractNumId w:val="1"/>
  </w:num>
  <w:num w:numId="18" w16cid:durableId="636760570">
    <w:abstractNumId w:val="0"/>
  </w:num>
  <w:num w:numId="19" w16cid:durableId="1062098558">
    <w:abstractNumId w:val="14"/>
  </w:num>
  <w:num w:numId="20" w16cid:durableId="763264221">
    <w:abstractNumId w:val="12"/>
  </w:num>
  <w:num w:numId="21" w16cid:durableId="1350982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7A8"/>
    <w:rsid w:val="00004A36"/>
    <w:rsid w:val="00005881"/>
    <w:rsid w:val="00012475"/>
    <w:rsid w:val="000240F6"/>
    <w:rsid w:val="00024A28"/>
    <w:rsid w:val="000251EF"/>
    <w:rsid w:val="00026F67"/>
    <w:rsid w:val="00031C80"/>
    <w:rsid w:val="0003765F"/>
    <w:rsid w:val="0004171E"/>
    <w:rsid w:val="000541B6"/>
    <w:rsid w:val="00084847"/>
    <w:rsid w:val="00086D19"/>
    <w:rsid w:val="00092C8D"/>
    <w:rsid w:val="000976EE"/>
    <w:rsid w:val="000A4AC1"/>
    <w:rsid w:val="000A78A5"/>
    <w:rsid w:val="000A7AF1"/>
    <w:rsid w:val="000B7860"/>
    <w:rsid w:val="000C37B1"/>
    <w:rsid w:val="000D177A"/>
    <w:rsid w:val="000D413C"/>
    <w:rsid w:val="000D739D"/>
    <w:rsid w:val="000E306B"/>
    <w:rsid w:val="000F1D5F"/>
    <w:rsid w:val="000F20FB"/>
    <w:rsid w:val="000F3806"/>
    <w:rsid w:val="000F5C16"/>
    <w:rsid w:val="00101ADB"/>
    <w:rsid w:val="001077BC"/>
    <w:rsid w:val="00124076"/>
    <w:rsid w:val="00125686"/>
    <w:rsid w:val="00130517"/>
    <w:rsid w:val="00131497"/>
    <w:rsid w:val="001425BC"/>
    <w:rsid w:val="00152806"/>
    <w:rsid w:val="00153DEB"/>
    <w:rsid w:val="00162A96"/>
    <w:rsid w:val="00174392"/>
    <w:rsid w:val="0017599C"/>
    <w:rsid w:val="00182809"/>
    <w:rsid w:val="001849CD"/>
    <w:rsid w:val="00185FA5"/>
    <w:rsid w:val="001959D8"/>
    <w:rsid w:val="00197034"/>
    <w:rsid w:val="001A7745"/>
    <w:rsid w:val="001C094F"/>
    <w:rsid w:val="001C5DAF"/>
    <w:rsid w:val="001C5E54"/>
    <w:rsid w:val="001C7A1B"/>
    <w:rsid w:val="001E7FB7"/>
    <w:rsid w:val="00203059"/>
    <w:rsid w:val="002109D0"/>
    <w:rsid w:val="00221223"/>
    <w:rsid w:val="00223347"/>
    <w:rsid w:val="00223CE9"/>
    <w:rsid w:val="00226C3A"/>
    <w:rsid w:val="0023123F"/>
    <w:rsid w:val="00236DAC"/>
    <w:rsid w:val="002371F4"/>
    <w:rsid w:val="00241938"/>
    <w:rsid w:val="00245779"/>
    <w:rsid w:val="0025008B"/>
    <w:rsid w:val="002569B9"/>
    <w:rsid w:val="00262A27"/>
    <w:rsid w:val="00264A8C"/>
    <w:rsid w:val="00266005"/>
    <w:rsid w:val="00271F71"/>
    <w:rsid w:val="00274E47"/>
    <w:rsid w:val="00283FAF"/>
    <w:rsid w:val="00294660"/>
    <w:rsid w:val="00295F4C"/>
    <w:rsid w:val="002A1042"/>
    <w:rsid w:val="002A4545"/>
    <w:rsid w:val="002A5F49"/>
    <w:rsid w:val="002A790C"/>
    <w:rsid w:val="002B338B"/>
    <w:rsid w:val="002C2944"/>
    <w:rsid w:val="002C61EE"/>
    <w:rsid w:val="002E5E4D"/>
    <w:rsid w:val="002E6EDD"/>
    <w:rsid w:val="002E79CD"/>
    <w:rsid w:val="002F3314"/>
    <w:rsid w:val="002F41AF"/>
    <w:rsid w:val="002F6D13"/>
    <w:rsid w:val="002F76E3"/>
    <w:rsid w:val="00300597"/>
    <w:rsid w:val="0030103E"/>
    <w:rsid w:val="003012AD"/>
    <w:rsid w:val="0030367A"/>
    <w:rsid w:val="00304C30"/>
    <w:rsid w:val="003114B9"/>
    <w:rsid w:val="0031209D"/>
    <w:rsid w:val="00314F15"/>
    <w:rsid w:val="00330FD8"/>
    <w:rsid w:val="0033490B"/>
    <w:rsid w:val="00342691"/>
    <w:rsid w:val="00350A6D"/>
    <w:rsid w:val="00353985"/>
    <w:rsid w:val="00356B60"/>
    <w:rsid w:val="00360BC9"/>
    <w:rsid w:val="00362735"/>
    <w:rsid w:val="0036406B"/>
    <w:rsid w:val="00365C7C"/>
    <w:rsid w:val="00370869"/>
    <w:rsid w:val="00371CF4"/>
    <w:rsid w:val="00387162"/>
    <w:rsid w:val="003949E3"/>
    <w:rsid w:val="00394F65"/>
    <w:rsid w:val="003A0052"/>
    <w:rsid w:val="003B338A"/>
    <w:rsid w:val="003B6DA5"/>
    <w:rsid w:val="003D42D1"/>
    <w:rsid w:val="003E2A77"/>
    <w:rsid w:val="003E6D7E"/>
    <w:rsid w:val="003F061F"/>
    <w:rsid w:val="003F2810"/>
    <w:rsid w:val="003F5A65"/>
    <w:rsid w:val="00401547"/>
    <w:rsid w:val="00403D44"/>
    <w:rsid w:val="0040597E"/>
    <w:rsid w:val="004067E0"/>
    <w:rsid w:val="004137BB"/>
    <w:rsid w:val="00426607"/>
    <w:rsid w:val="00427019"/>
    <w:rsid w:val="0042777D"/>
    <w:rsid w:val="0043108A"/>
    <w:rsid w:val="00433136"/>
    <w:rsid w:val="0044282D"/>
    <w:rsid w:val="00444787"/>
    <w:rsid w:val="004451F0"/>
    <w:rsid w:val="004453EA"/>
    <w:rsid w:val="00445942"/>
    <w:rsid w:val="004467FB"/>
    <w:rsid w:val="00451A12"/>
    <w:rsid w:val="00454818"/>
    <w:rsid w:val="004602AB"/>
    <w:rsid w:val="0046589D"/>
    <w:rsid w:val="00476446"/>
    <w:rsid w:val="00490305"/>
    <w:rsid w:val="004922DC"/>
    <w:rsid w:val="00493BAA"/>
    <w:rsid w:val="004A36BB"/>
    <w:rsid w:val="004B3506"/>
    <w:rsid w:val="004C44FD"/>
    <w:rsid w:val="004C7C63"/>
    <w:rsid w:val="004C7EA8"/>
    <w:rsid w:val="004D0B7B"/>
    <w:rsid w:val="004D0C5D"/>
    <w:rsid w:val="004D0F7D"/>
    <w:rsid w:val="004D23F5"/>
    <w:rsid w:val="004D6448"/>
    <w:rsid w:val="004D719A"/>
    <w:rsid w:val="004E1ACA"/>
    <w:rsid w:val="004E2CF2"/>
    <w:rsid w:val="004E7A84"/>
    <w:rsid w:val="004F47FE"/>
    <w:rsid w:val="004F4ED0"/>
    <w:rsid w:val="004F7D91"/>
    <w:rsid w:val="00507BF4"/>
    <w:rsid w:val="00510026"/>
    <w:rsid w:val="0052168E"/>
    <w:rsid w:val="005402FC"/>
    <w:rsid w:val="0055166D"/>
    <w:rsid w:val="00552529"/>
    <w:rsid w:val="005608BA"/>
    <w:rsid w:val="00560EC5"/>
    <w:rsid w:val="0056333E"/>
    <w:rsid w:val="0056459E"/>
    <w:rsid w:val="00570BCB"/>
    <w:rsid w:val="005728B7"/>
    <w:rsid w:val="00580C18"/>
    <w:rsid w:val="00581CC0"/>
    <w:rsid w:val="005912DB"/>
    <w:rsid w:val="00596566"/>
    <w:rsid w:val="005A06B8"/>
    <w:rsid w:val="005A7954"/>
    <w:rsid w:val="005B1B24"/>
    <w:rsid w:val="005C31D6"/>
    <w:rsid w:val="005C508D"/>
    <w:rsid w:val="005D1FA8"/>
    <w:rsid w:val="005D240E"/>
    <w:rsid w:val="005D38D7"/>
    <w:rsid w:val="005D4451"/>
    <w:rsid w:val="005D5FF5"/>
    <w:rsid w:val="005D6999"/>
    <w:rsid w:val="005E1CF5"/>
    <w:rsid w:val="005E1E2A"/>
    <w:rsid w:val="005F65B0"/>
    <w:rsid w:val="006007F1"/>
    <w:rsid w:val="006149E9"/>
    <w:rsid w:val="00616F7F"/>
    <w:rsid w:val="00617CC5"/>
    <w:rsid w:val="0062446A"/>
    <w:rsid w:val="00624C51"/>
    <w:rsid w:val="006250F7"/>
    <w:rsid w:val="0062664E"/>
    <w:rsid w:val="00626873"/>
    <w:rsid w:val="00627293"/>
    <w:rsid w:val="006421B9"/>
    <w:rsid w:val="0064340B"/>
    <w:rsid w:val="00653546"/>
    <w:rsid w:val="006552A7"/>
    <w:rsid w:val="006568A5"/>
    <w:rsid w:val="00660805"/>
    <w:rsid w:val="00674292"/>
    <w:rsid w:val="00676D54"/>
    <w:rsid w:val="006816E7"/>
    <w:rsid w:val="006823D6"/>
    <w:rsid w:val="00682499"/>
    <w:rsid w:val="0068341C"/>
    <w:rsid w:val="006878DE"/>
    <w:rsid w:val="006933D4"/>
    <w:rsid w:val="00693559"/>
    <w:rsid w:val="00694D7B"/>
    <w:rsid w:val="006A3D4C"/>
    <w:rsid w:val="006A432B"/>
    <w:rsid w:val="006A50CF"/>
    <w:rsid w:val="006A59C6"/>
    <w:rsid w:val="006B0B82"/>
    <w:rsid w:val="006B6FEB"/>
    <w:rsid w:val="006C14B0"/>
    <w:rsid w:val="006C1A53"/>
    <w:rsid w:val="006C3200"/>
    <w:rsid w:val="006C3C18"/>
    <w:rsid w:val="006D3A39"/>
    <w:rsid w:val="006D3B5B"/>
    <w:rsid w:val="006D4D88"/>
    <w:rsid w:val="006D73B0"/>
    <w:rsid w:val="006E6929"/>
    <w:rsid w:val="006E72C0"/>
    <w:rsid w:val="006F4F46"/>
    <w:rsid w:val="006F5D3C"/>
    <w:rsid w:val="00702F0B"/>
    <w:rsid w:val="00703BB5"/>
    <w:rsid w:val="007052FE"/>
    <w:rsid w:val="00710ED5"/>
    <w:rsid w:val="0071141A"/>
    <w:rsid w:val="0071304C"/>
    <w:rsid w:val="00715D47"/>
    <w:rsid w:val="00717252"/>
    <w:rsid w:val="00721BE9"/>
    <w:rsid w:val="0073590B"/>
    <w:rsid w:val="00735F17"/>
    <w:rsid w:val="007377E2"/>
    <w:rsid w:val="00741C22"/>
    <w:rsid w:val="00747DAE"/>
    <w:rsid w:val="00751EFB"/>
    <w:rsid w:val="00752AAD"/>
    <w:rsid w:val="00761AB6"/>
    <w:rsid w:val="0076259D"/>
    <w:rsid w:val="007628BB"/>
    <w:rsid w:val="0076587D"/>
    <w:rsid w:val="00772146"/>
    <w:rsid w:val="00773ADD"/>
    <w:rsid w:val="00781F77"/>
    <w:rsid w:val="00787FD3"/>
    <w:rsid w:val="00790F61"/>
    <w:rsid w:val="00792E8E"/>
    <w:rsid w:val="00792EB6"/>
    <w:rsid w:val="00794D89"/>
    <w:rsid w:val="007A211C"/>
    <w:rsid w:val="007A4811"/>
    <w:rsid w:val="007A49F2"/>
    <w:rsid w:val="007A5DAC"/>
    <w:rsid w:val="007B03B3"/>
    <w:rsid w:val="007B1BAC"/>
    <w:rsid w:val="007B66B9"/>
    <w:rsid w:val="007B77FC"/>
    <w:rsid w:val="007C335B"/>
    <w:rsid w:val="007C5022"/>
    <w:rsid w:val="007C6767"/>
    <w:rsid w:val="007D7AD3"/>
    <w:rsid w:val="007E3E95"/>
    <w:rsid w:val="007E5ECB"/>
    <w:rsid w:val="007F096C"/>
    <w:rsid w:val="007F10BF"/>
    <w:rsid w:val="007F14DE"/>
    <w:rsid w:val="007F1917"/>
    <w:rsid w:val="00813E36"/>
    <w:rsid w:val="0082110A"/>
    <w:rsid w:val="008226E5"/>
    <w:rsid w:val="00835C1D"/>
    <w:rsid w:val="00840629"/>
    <w:rsid w:val="008407F6"/>
    <w:rsid w:val="008418E3"/>
    <w:rsid w:val="008437DC"/>
    <w:rsid w:val="00854FA7"/>
    <w:rsid w:val="00855A54"/>
    <w:rsid w:val="00862583"/>
    <w:rsid w:val="008668D0"/>
    <w:rsid w:val="00871045"/>
    <w:rsid w:val="0087265D"/>
    <w:rsid w:val="00875C8A"/>
    <w:rsid w:val="00876190"/>
    <w:rsid w:val="00882738"/>
    <w:rsid w:val="008B7FCD"/>
    <w:rsid w:val="008C3EF7"/>
    <w:rsid w:val="008C50B1"/>
    <w:rsid w:val="008C588D"/>
    <w:rsid w:val="008E2813"/>
    <w:rsid w:val="008F3880"/>
    <w:rsid w:val="008F5BAB"/>
    <w:rsid w:val="008F7EC7"/>
    <w:rsid w:val="00900243"/>
    <w:rsid w:val="0090122B"/>
    <w:rsid w:val="0090282A"/>
    <w:rsid w:val="00904DE7"/>
    <w:rsid w:val="00905C00"/>
    <w:rsid w:val="009105A6"/>
    <w:rsid w:val="00913AC5"/>
    <w:rsid w:val="00922AFF"/>
    <w:rsid w:val="00923321"/>
    <w:rsid w:val="00924273"/>
    <w:rsid w:val="009246FD"/>
    <w:rsid w:val="00927F3E"/>
    <w:rsid w:val="00930EC2"/>
    <w:rsid w:val="00943983"/>
    <w:rsid w:val="009519C0"/>
    <w:rsid w:val="009559C7"/>
    <w:rsid w:val="009579C9"/>
    <w:rsid w:val="00960394"/>
    <w:rsid w:val="00963658"/>
    <w:rsid w:val="0096589E"/>
    <w:rsid w:val="00967586"/>
    <w:rsid w:val="00984F46"/>
    <w:rsid w:val="009858A5"/>
    <w:rsid w:val="0098713A"/>
    <w:rsid w:val="009916B2"/>
    <w:rsid w:val="009B5F08"/>
    <w:rsid w:val="009C2264"/>
    <w:rsid w:val="009C2ABF"/>
    <w:rsid w:val="009C36AA"/>
    <w:rsid w:val="009D10D6"/>
    <w:rsid w:val="009E04ED"/>
    <w:rsid w:val="009E0568"/>
    <w:rsid w:val="009E1B35"/>
    <w:rsid w:val="009E654C"/>
    <w:rsid w:val="009F569D"/>
    <w:rsid w:val="00A07BB2"/>
    <w:rsid w:val="00A115C4"/>
    <w:rsid w:val="00A122A3"/>
    <w:rsid w:val="00A12574"/>
    <w:rsid w:val="00A128F3"/>
    <w:rsid w:val="00A15272"/>
    <w:rsid w:val="00A158CE"/>
    <w:rsid w:val="00A173FF"/>
    <w:rsid w:val="00A22A4E"/>
    <w:rsid w:val="00A25165"/>
    <w:rsid w:val="00A25439"/>
    <w:rsid w:val="00A36CF6"/>
    <w:rsid w:val="00A406BD"/>
    <w:rsid w:val="00A410D7"/>
    <w:rsid w:val="00A448BD"/>
    <w:rsid w:val="00A47644"/>
    <w:rsid w:val="00A534BD"/>
    <w:rsid w:val="00A56350"/>
    <w:rsid w:val="00A6290F"/>
    <w:rsid w:val="00A649F4"/>
    <w:rsid w:val="00A72A2F"/>
    <w:rsid w:val="00A748EA"/>
    <w:rsid w:val="00A81E00"/>
    <w:rsid w:val="00A82F36"/>
    <w:rsid w:val="00A91AE6"/>
    <w:rsid w:val="00AA2A7C"/>
    <w:rsid w:val="00AB4A8F"/>
    <w:rsid w:val="00AC3784"/>
    <w:rsid w:val="00AC74EF"/>
    <w:rsid w:val="00AD29FA"/>
    <w:rsid w:val="00AD45F1"/>
    <w:rsid w:val="00AD515D"/>
    <w:rsid w:val="00AD5AA8"/>
    <w:rsid w:val="00AD69B6"/>
    <w:rsid w:val="00AD73B0"/>
    <w:rsid w:val="00AE5CF6"/>
    <w:rsid w:val="00AF0B1B"/>
    <w:rsid w:val="00AF27F7"/>
    <w:rsid w:val="00AF2CE5"/>
    <w:rsid w:val="00AF384D"/>
    <w:rsid w:val="00AF462C"/>
    <w:rsid w:val="00AF6F80"/>
    <w:rsid w:val="00B01D1D"/>
    <w:rsid w:val="00B108B4"/>
    <w:rsid w:val="00B10F5E"/>
    <w:rsid w:val="00B176F4"/>
    <w:rsid w:val="00B227B6"/>
    <w:rsid w:val="00B26A56"/>
    <w:rsid w:val="00B32118"/>
    <w:rsid w:val="00B35244"/>
    <w:rsid w:val="00B40527"/>
    <w:rsid w:val="00B50861"/>
    <w:rsid w:val="00B50C52"/>
    <w:rsid w:val="00B514FB"/>
    <w:rsid w:val="00B51862"/>
    <w:rsid w:val="00B5345A"/>
    <w:rsid w:val="00B569D9"/>
    <w:rsid w:val="00B71E29"/>
    <w:rsid w:val="00B7571F"/>
    <w:rsid w:val="00B848AE"/>
    <w:rsid w:val="00B85872"/>
    <w:rsid w:val="00B949C6"/>
    <w:rsid w:val="00BA0B0F"/>
    <w:rsid w:val="00BA3142"/>
    <w:rsid w:val="00BA3780"/>
    <w:rsid w:val="00BA4776"/>
    <w:rsid w:val="00BA479C"/>
    <w:rsid w:val="00BB57A9"/>
    <w:rsid w:val="00BB77A9"/>
    <w:rsid w:val="00BC1348"/>
    <w:rsid w:val="00BC22EC"/>
    <w:rsid w:val="00BC56DE"/>
    <w:rsid w:val="00BE0AAD"/>
    <w:rsid w:val="00BE18BB"/>
    <w:rsid w:val="00BE34ED"/>
    <w:rsid w:val="00BE6E70"/>
    <w:rsid w:val="00BF50A8"/>
    <w:rsid w:val="00BF5DA5"/>
    <w:rsid w:val="00BF6339"/>
    <w:rsid w:val="00C00FAA"/>
    <w:rsid w:val="00C04C98"/>
    <w:rsid w:val="00C11B28"/>
    <w:rsid w:val="00C15CCA"/>
    <w:rsid w:val="00C2303C"/>
    <w:rsid w:val="00C23320"/>
    <w:rsid w:val="00C274FC"/>
    <w:rsid w:val="00C34871"/>
    <w:rsid w:val="00C36D31"/>
    <w:rsid w:val="00C36F09"/>
    <w:rsid w:val="00C410BD"/>
    <w:rsid w:val="00C55E60"/>
    <w:rsid w:val="00C615BE"/>
    <w:rsid w:val="00C64699"/>
    <w:rsid w:val="00C67576"/>
    <w:rsid w:val="00C72BA7"/>
    <w:rsid w:val="00C7729A"/>
    <w:rsid w:val="00C779C2"/>
    <w:rsid w:val="00C77EB1"/>
    <w:rsid w:val="00C855C7"/>
    <w:rsid w:val="00C91E28"/>
    <w:rsid w:val="00CA3B94"/>
    <w:rsid w:val="00CB3DD5"/>
    <w:rsid w:val="00CB7907"/>
    <w:rsid w:val="00CC6822"/>
    <w:rsid w:val="00CC6C8E"/>
    <w:rsid w:val="00CD729E"/>
    <w:rsid w:val="00CE2398"/>
    <w:rsid w:val="00CE4AB7"/>
    <w:rsid w:val="00CE4C41"/>
    <w:rsid w:val="00CE6E9B"/>
    <w:rsid w:val="00CE79A3"/>
    <w:rsid w:val="00CF07FF"/>
    <w:rsid w:val="00CF7D85"/>
    <w:rsid w:val="00D018FB"/>
    <w:rsid w:val="00D01B93"/>
    <w:rsid w:val="00D0279E"/>
    <w:rsid w:val="00D047DE"/>
    <w:rsid w:val="00D114C7"/>
    <w:rsid w:val="00D177B5"/>
    <w:rsid w:val="00D32C17"/>
    <w:rsid w:val="00D37324"/>
    <w:rsid w:val="00D50060"/>
    <w:rsid w:val="00D50BC3"/>
    <w:rsid w:val="00D57C37"/>
    <w:rsid w:val="00D62E7B"/>
    <w:rsid w:val="00D637D5"/>
    <w:rsid w:val="00D64B87"/>
    <w:rsid w:val="00D71B5C"/>
    <w:rsid w:val="00D7603C"/>
    <w:rsid w:val="00D77F99"/>
    <w:rsid w:val="00D82537"/>
    <w:rsid w:val="00D97572"/>
    <w:rsid w:val="00DA4DE7"/>
    <w:rsid w:val="00DA672E"/>
    <w:rsid w:val="00DB2ED5"/>
    <w:rsid w:val="00DB4D58"/>
    <w:rsid w:val="00DC43A3"/>
    <w:rsid w:val="00DC4A5A"/>
    <w:rsid w:val="00DC5B66"/>
    <w:rsid w:val="00DD6C10"/>
    <w:rsid w:val="00DE2566"/>
    <w:rsid w:val="00DE4994"/>
    <w:rsid w:val="00E1061E"/>
    <w:rsid w:val="00E1561C"/>
    <w:rsid w:val="00E20615"/>
    <w:rsid w:val="00E212E0"/>
    <w:rsid w:val="00E35FC4"/>
    <w:rsid w:val="00E403F5"/>
    <w:rsid w:val="00E42002"/>
    <w:rsid w:val="00E43843"/>
    <w:rsid w:val="00E4687D"/>
    <w:rsid w:val="00E52495"/>
    <w:rsid w:val="00E52EBF"/>
    <w:rsid w:val="00E53D12"/>
    <w:rsid w:val="00E5594D"/>
    <w:rsid w:val="00E70E42"/>
    <w:rsid w:val="00E7133E"/>
    <w:rsid w:val="00E755D9"/>
    <w:rsid w:val="00E828DF"/>
    <w:rsid w:val="00E82BB4"/>
    <w:rsid w:val="00E857AC"/>
    <w:rsid w:val="00E941C7"/>
    <w:rsid w:val="00EA01C4"/>
    <w:rsid w:val="00EA49EB"/>
    <w:rsid w:val="00EA50D2"/>
    <w:rsid w:val="00EA644F"/>
    <w:rsid w:val="00EB0F7D"/>
    <w:rsid w:val="00EB4909"/>
    <w:rsid w:val="00EC4995"/>
    <w:rsid w:val="00EC7C5C"/>
    <w:rsid w:val="00ED086C"/>
    <w:rsid w:val="00ED1713"/>
    <w:rsid w:val="00ED30E2"/>
    <w:rsid w:val="00ED4045"/>
    <w:rsid w:val="00EE0671"/>
    <w:rsid w:val="00EE0E1E"/>
    <w:rsid w:val="00EE26CD"/>
    <w:rsid w:val="00EE290F"/>
    <w:rsid w:val="00EE5A0D"/>
    <w:rsid w:val="00EF2490"/>
    <w:rsid w:val="00F007C4"/>
    <w:rsid w:val="00F1013F"/>
    <w:rsid w:val="00F1363F"/>
    <w:rsid w:val="00F143BD"/>
    <w:rsid w:val="00F15739"/>
    <w:rsid w:val="00F25C38"/>
    <w:rsid w:val="00F30D57"/>
    <w:rsid w:val="00F315A2"/>
    <w:rsid w:val="00F363B7"/>
    <w:rsid w:val="00F44BBF"/>
    <w:rsid w:val="00F45ED0"/>
    <w:rsid w:val="00F4663E"/>
    <w:rsid w:val="00F55EB4"/>
    <w:rsid w:val="00F57443"/>
    <w:rsid w:val="00F5791C"/>
    <w:rsid w:val="00F6026F"/>
    <w:rsid w:val="00F657A6"/>
    <w:rsid w:val="00F70E85"/>
    <w:rsid w:val="00F749AB"/>
    <w:rsid w:val="00F75D18"/>
    <w:rsid w:val="00F7761C"/>
    <w:rsid w:val="00F77632"/>
    <w:rsid w:val="00F804DC"/>
    <w:rsid w:val="00F81987"/>
    <w:rsid w:val="00F844B3"/>
    <w:rsid w:val="00F87515"/>
    <w:rsid w:val="00F968A0"/>
    <w:rsid w:val="00F96C8F"/>
    <w:rsid w:val="00FA19DC"/>
    <w:rsid w:val="00FB3A45"/>
    <w:rsid w:val="00FC157B"/>
    <w:rsid w:val="00FC23DC"/>
    <w:rsid w:val="00FC278C"/>
    <w:rsid w:val="00FC5AF9"/>
    <w:rsid w:val="00FC7645"/>
    <w:rsid w:val="00FD2F52"/>
    <w:rsid w:val="00FD4FA7"/>
    <w:rsid w:val="00FE3C2F"/>
    <w:rsid w:val="00FE5902"/>
    <w:rsid w:val="00FE7B4D"/>
    <w:rsid w:val="00FF5262"/>
    <w:rsid w:val="00FF6C11"/>
    <w:rsid w:val="00FF6C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18CF57E5"/>
  <w14:defaultImageDpi w14:val="330"/>
  <w15:docId w15:val="{9A73F83E-01D4-47AF-8AC5-1E2161E7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5588AE-C1DD-4267-805D-75C1829E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302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2023-02-03T17:18:00Z</cp:lastPrinted>
  <dcterms:created xsi:type="dcterms:W3CDTF">2022-10-04T08:33:00Z</dcterms:created>
  <dcterms:modified xsi:type="dcterms:W3CDTF">2023-09-22T16:06:00Z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