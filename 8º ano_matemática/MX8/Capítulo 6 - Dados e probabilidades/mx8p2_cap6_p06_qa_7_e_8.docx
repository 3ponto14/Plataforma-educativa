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57E5" w14:textId="79D0F515" w:rsidR="00C72BA7" w:rsidRPr="00DE2566" w:rsidRDefault="00B32118" w:rsidP="00162A96">
      <w:pPr>
        <w:pStyle w:val="TITULOFICHAS"/>
        <w:rPr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B87CEB">
        <w:rPr>
          <w:rStyle w:val="TITULOFICHAS-alinea"/>
          <w:sz w:val="18"/>
          <w:szCs w:val="18"/>
          <w:lang w:val="pt-PT"/>
        </w:rPr>
        <w:t>4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B87CEB">
        <w:rPr>
          <w:rStyle w:val="TITULOFICHAS-alinea"/>
          <w:sz w:val="18"/>
          <w:szCs w:val="18"/>
          <w:lang w:val="pt-PT"/>
        </w:rPr>
        <w:t>Tabelas de probabilidade</w:t>
      </w:r>
    </w:p>
    <w:p w14:paraId="18CF57E6" w14:textId="77777777" w:rsidR="00A448BD" w:rsidRPr="001F156B" w:rsidRDefault="00A448BD" w:rsidP="002E5E4D">
      <w:pPr>
        <w:pStyle w:val="TITULOFICHAS"/>
        <w:tabs>
          <w:tab w:val="left" w:pos="4962"/>
        </w:tabs>
        <w:ind w:left="-11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18CF580C" wp14:editId="18CF580D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CF582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6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18CF582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A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18CF583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2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1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8CF5832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8CF583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8CF580C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CF582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6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18CF582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A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2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18CF583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2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8CF5831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8CF5832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8CF583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8CF57E7" w14:textId="77B95E6B" w:rsidR="00B32118" w:rsidRPr="00DE2566" w:rsidRDefault="00451537" w:rsidP="00A173FF">
      <w:pPr>
        <w:pStyle w:val="QuestaoAulaTITULO"/>
        <w:rPr>
          <w:lang w:val="pt-PT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4DA28B2C" wp14:editId="4D190AC5">
            <wp:simplePos x="0" y="0"/>
            <wp:positionH relativeFrom="column">
              <wp:posOffset>4514850</wp:posOffset>
            </wp:positionH>
            <wp:positionV relativeFrom="paragraph">
              <wp:posOffset>633730</wp:posOffset>
            </wp:positionV>
            <wp:extent cx="1623600" cy="162720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3600" cy="16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118" w:rsidRPr="00DE2566">
        <w:rPr>
          <w:lang w:val="pt-PT"/>
        </w:rPr>
        <w:t xml:space="preserve">Questão-aula </w:t>
      </w:r>
      <w:r w:rsidR="00B87CEB">
        <w:rPr>
          <w:lang w:val="pt-PT"/>
        </w:rPr>
        <w:t>7</w:t>
      </w:r>
    </w:p>
    <w:p w14:paraId="26EE5371" w14:textId="75FFDC58" w:rsidR="000240F6" w:rsidRDefault="00C11B28" w:rsidP="007B1211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0E" wp14:editId="4EE5736B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5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0E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5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424507">
        <w:t>Considera a experiência aleatória que consiste em rodar</w:t>
      </w:r>
      <w:r w:rsidR="00EF7693">
        <w:t xml:space="preserve"> o ponteiro d</w:t>
      </w:r>
      <w:r w:rsidR="00424507">
        <w:t>a</w:t>
      </w:r>
      <w:r w:rsidR="00EF7693">
        <w:t xml:space="preserve"> roda da</w:t>
      </w:r>
      <w:r w:rsidR="00424507">
        <w:t xml:space="preserve"> sorte ilustrada ao lado</w:t>
      </w:r>
      <w:r w:rsidR="000A0CFA">
        <w:t xml:space="preserve"> e registar o número obtido</w:t>
      </w:r>
      <w:r w:rsidR="006F5D3C">
        <w:t xml:space="preserve">. </w:t>
      </w:r>
    </w:p>
    <w:p w14:paraId="18CF57E8" w14:textId="339B6A78" w:rsidR="008F7EC7" w:rsidRPr="008D4382" w:rsidRDefault="00E74979" w:rsidP="00957CEE">
      <w:pPr>
        <w:pStyle w:val="QUESTAO1"/>
        <w:numPr>
          <w:ilvl w:val="1"/>
          <w:numId w:val="19"/>
        </w:numPr>
        <w:spacing w:before="0" w:after="240"/>
        <w:ind w:left="850" w:hanging="425"/>
      </w:pPr>
      <w:r w:rsidRPr="008D4382">
        <w:t xml:space="preserve">Completa </w:t>
      </w:r>
      <w:r w:rsidR="00CE08EA" w:rsidRPr="008D4382">
        <w:t>a tabela de probabilidade relativa à experiência descrita.</w:t>
      </w:r>
    </w:p>
    <w:tbl>
      <w:tblPr>
        <w:tblStyle w:val="TabelacomGrelha"/>
        <w:tblW w:w="0" w:type="auto"/>
        <w:tblInd w:w="850" w:type="dxa"/>
        <w:tblLook w:val="04A0" w:firstRow="1" w:lastRow="0" w:firstColumn="1" w:lastColumn="0" w:noHBand="0" w:noVBand="1"/>
      </w:tblPr>
      <w:tblGrid>
        <w:gridCol w:w="1509"/>
        <w:gridCol w:w="850"/>
        <w:gridCol w:w="850"/>
        <w:gridCol w:w="850"/>
        <w:gridCol w:w="850"/>
        <w:gridCol w:w="850"/>
      </w:tblGrid>
      <w:tr w:rsidR="00704E46" w14:paraId="0EB0CC1D" w14:textId="77777777" w:rsidTr="008B4705">
        <w:tc>
          <w:tcPr>
            <w:tcW w:w="1509" w:type="dxa"/>
            <w:shd w:val="clear" w:color="auto" w:fill="F2DBDB"/>
            <w:vAlign w:val="center"/>
          </w:tcPr>
          <w:p w14:paraId="6D79E34F" w14:textId="7C727753" w:rsidR="005C3B3F" w:rsidRPr="005C3B3F" w:rsidRDefault="005C3B3F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  <w:bCs/>
                <w:sz w:val="19"/>
                <w:szCs w:val="19"/>
              </w:rPr>
            </w:pPr>
            <w:r w:rsidRPr="005C3B3F"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850" w:type="dxa"/>
            <w:vAlign w:val="center"/>
          </w:tcPr>
          <w:p w14:paraId="78124E93" w14:textId="1D32C8B2" w:rsidR="005C3B3F" w:rsidRPr="00704E46" w:rsidRDefault="00704E46" w:rsidP="00516097">
            <w:pPr>
              <w:pStyle w:val="QUESTAO1"/>
              <w:tabs>
                <w:tab w:val="clear" w:pos="113"/>
              </w:tabs>
              <w:spacing w:before="80" w:after="80" w:line="240" w:lineRule="auto"/>
              <w:ind w:left="-11" w:firstLine="0"/>
              <w:jc w:val="center"/>
              <w:rPr>
                <w:sz w:val="19"/>
                <w:szCs w:val="19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-2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15D476C" w14:textId="7856AF2B" w:rsidR="005C3B3F" w:rsidRDefault="00704E46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-1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289FB57" w14:textId="38F0F048" w:rsidR="005C3B3F" w:rsidRDefault="00704E46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0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27BEAE2" w14:textId="6FB414C2" w:rsidR="005C3B3F" w:rsidRDefault="00704E46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1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6EEB560" w14:textId="43AF37BA" w:rsidR="005C3B3F" w:rsidRDefault="00704E46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3</m:t>
                </m:r>
              </m:oMath>
            </m:oMathPara>
          </w:p>
        </w:tc>
      </w:tr>
      <w:tr w:rsidR="00704E46" w14:paraId="3CB74B53" w14:textId="77777777" w:rsidTr="008B4705">
        <w:tc>
          <w:tcPr>
            <w:tcW w:w="1509" w:type="dxa"/>
            <w:shd w:val="clear" w:color="auto" w:fill="F2DBDB"/>
            <w:vAlign w:val="center"/>
          </w:tcPr>
          <w:p w14:paraId="2F933CC4" w14:textId="5FA09006" w:rsidR="005C3B3F" w:rsidRPr="005C3B3F" w:rsidRDefault="005C3B3F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  <w:bCs/>
                <w:sz w:val="19"/>
                <w:szCs w:val="19"/>
              </w:rPr>
            </w:pPr>
            <w:r w:rsidRPr="005C3B3F">
              <w:rPr>
                <w:b/>
                <w:bCs/>
                <w:sz w:val="19"/>
                <w:szCs w:val="19"/>
              </w:rPr>
              <w:t>Probabilidade</w:t>
            </w:r>
          </w:p>
        </w:tc>
        <w:tc>
          <w:tcPr>
            <w:tcW w:w="850" w:type="dxa"/>
            <w:vAlign w:val="center"/>
          </w:tcPr>
          <w:p w14:paraId="3E8F08F0" w14:textId="77777777" w:rsidR="005C3B3F" w:rsidRDefault="005C3B3F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1056C1F2" w14:textId="77777777" w:rsidR="005C3B3F" w:rsidRDefault="005C3B3F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6B5B23D3" w14:textId="77777777" w:rsidR="005C3B3F" w:rsidRDefault="005C3B3F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227A375C" w14:textId="77777777" w:rsidR="005C3B3F" w:rsidRDefault="005C3B3F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</w:p>
        </w:tc>
        <w:tc>
          <w:tcPr>
            <w:tcW w:w="850" w:type="dxa"/>
            <w:vAlign w:val="center"/>
          </w:tcPr>
          <w:p w14:paraId="45AA98DE" w14:textId="77777777" w:rsidR="005C3B3F" w:rsidRDefault="005C3B3F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</w:p>
        </w:tc>
      </w:tr>
    </w:tbl>
    <w:p w14:paraId="60A47597" w14:textId="77777777" w:rsidR="00E74979" w:rsidRDefault="00E74979" w:rsidP="00E74979">
      <w:pPr>
        <w:pStyle w:val="QUESTAO1"/>
        <w:spacing w:before="0"/>
        <w:ind w:left="850" w:firstLine="0"/>
        <w:rPr>
          <w:sz w:val="19"/>
          <w:szCs w:val="19"/>
        </w:rPr>
      </w:pPr>
    </w:p>
    <w:p w14:paraId="10F1179C" w14:textId="586E3751" w:rsidR="00CE08EA" w:rsidRPr="008D4382" w:rsidRDefault="0058729C" w:rsidP="00223347">
      <w:pPr>
        <w:pStyle w:val="QUESTAO1"/>
        <w:numPr>
          <w:ilvl w:val="1"/>
          <w:numId w:val="19"/>
        </w:numPr>
        <w:spacing w:before="0"/>
        <w:ind w:left="850" w:hanging="425"/>
      </w:pPr>
      <w:r w:rsidRPr="008D4382">
        <w:t>Qual é a probabilidade de se obter um número negativo?</w:t>
      </w:r>
    </w:p>
    <w:p w14:paraId="7E0E23AF" w14:textId="225D6BCD" w:rsidR="0058729C" w:rsidRPr="008D4382" w:rsidRDefault="0058729C" w:rsidP="00223347">
      <w:pPr>
        <w:pStyle w:val="QUESTAO1"/>
        <w:numPr>
          <w:ilvl w:val="1"/>
          <w:numId w:val="19"/>
        </w:numPr>
        <w:spacing w:before="0"/>
        <w:ind w:left="850" w:hanging="425"/>
      </w:pPr>
      <w:r w:rsidRPr="008D4382">
        <w:t>Qual é a probabilidade de se obter</w:t>
      </w:r>
      <w:r w:rsidR="001F709D" w:rsidRPr="008D4382">
        <w:t xml:space="preserve"> um número </w:t>
      </w:r>
      <w:r w:rsidR="00571D4A" w:rsidRPr="008D4382">
        <w:t>com</w:t>
      </w:r>
      <w:r w:rsidR="001F709D" w:rsidRPr="008D4382">
        <w:t xml:space="preserve"> valor absoluto é</w:t>
      </w:r>
      <w:r w:rsidR="00571D4A" w:rsidRPr="008D4382">
        <w:t xml:space="preserve"> igual a</w:t>
      </w:r>
      <w:r w:rsidR="001F709D" w:rsidRPr="008D4382">
        <w:t xml:space="preserve"> 1?</w:t>
      </w:r>
    </w:p>
    <w:p w14:paraId="70DA08D9" w14:textId="310DBDB8" w:rsidR="00236DAC" w:rsidRDefault="00CE2398" w:rsidP="00236DAC">
      <w:pPr>
        <w:pStyle w:val="QUESTAO1"/>
        <w:spacing w:before="160"/>
        <w:rPr>
          <w:sz w:val="19"/>
          <w:szCs w:val="19"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5A6CE7B" wp14:editId="7B4C22DD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27CE7" w14:textId="4E63697E" w:rsidR="00CE2398" w:rsidRPr="00CE2398" w:rsidRDefault="00CE2398" w:rsidP="00CE2398">
                            <w:pPr>
                              <w:pStyle w:val="fchNumberBox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5A6CE7B" id="Oval 2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EB27CE7" w14:textId="4E63697E" w:rsidR="00CE2398" w:rsidRPr="00CE2398" w:rsidRDefault="00CE2398" w:rsidP="00CE2398">
                      <w:pPr>
                        <w:pStyle w:val="fchNumberBox"/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rPr>
          <w:sz w:val="19"/>
          <w:szCs w:val="19"/>
        </w:rPr>
        <w:t xml:space="preserve"> </w:t>
      </w:r>
      <w:r w:rsidR="00C44B12">
        <w:rPr>
          <w:sz w:val="19"/>
          <w:szCs w:val="19"/>
        </w:rPr>
        <w:t xml:space="preserve"> </w:t>
      </w:r>
      <w:r w:rsidR="00132530" w:rsidRPr="00C44B12">
        <w:t>Na seguinte tabela de probabilidade</w:t>
      </w:r>
      <w:r w:rsidR="002B1428" w:rsidRPr="00C44B12">
        <w:t xml:space="preserve">, </w:t>
      </w:r>
      <m:oMath>
        <m:r>
          <w:rPr>
            <w:rFonts w:ascii="Cambria Math" w:hAnsi="Cambria Math"/>
          </w:rPr>
          <m:t>a</m:t>
        </m:r>
      </m:oMath>
      <w:r w:rsidR="009642A1" w:rsidRPr="00C44B12">
        <w:t xml:space="preserve"> é </w:t>
      </w:r>
      <w:r w:rsidR="00571D4A">
        <w:t xml:space="preserve">igual a </w:t>
      </w:r>
      <w:r w:rsidR="009642A1" w:rsidRPr="00C44B12">
        <w:t xml:space="preserve">metade de </w:t>
      </w:r>
      <m:oMath>
        <m:r>
          <w:rPr>
            <w:rFonts w:ascii="Cambria Math" w:hAnsi="Cambria Math"/>
          </w:rPr>
          <m:t>b</m:t>
        </m:r>
      </m:oMath>
      <w:r w:rsidR="009642A1" w:rsidRPr="00C44B12">
        <w:t>.</w:t>
      </w:r>
    </w:p>
    <w:tbl>
      <w:tblPr>
        <w:tblStyle w:val="TabelacomGrelha"/>
        <w:tblW w:w="0" w:type="auto"/>
        <w:tblInd w:w="850" w:type="dxa"/>
        <w:tblLook w:val="04A0" w:firstRow="1" w:lastRow="0" w:firstColumn="1" w:lastColumn="0" w:noHBand="0" w:noVBand="1"/>
      </w:tblPr>
      <w:tblGrid>
        <w:gridCol w:w="1509"/>
        <w:gridCol w:w="850"/>
        <w:gridCol w:w="850"/>
        <w:gridCol w:w="850"/>
        <w:gridCol w:w="850"/>
        <w:gridCol w:w="850"/>
      </w:tblGrid>
      <w:tr w:rsidR="009642A1" w14:paraId="76E0A15F" w14:textId="77777777" w:rsidTr="008B4705">
        <w:tc>
          <w:tcPr>
            <w:tcW w:w="1509" w:type="dxa"/>
            <w:shd w:val="clear" w:color="auto" w:fill="F2DBDB"/>
            <w:vAlign w:val="center"/>
          </w:tcPr>
          <w:p w14:paraId="487A97EC" w14:textId="77777777" w:rsidR="009642A1" w:rsidRPr="005C3B3F" w:rsidRDefault="009642A1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  <w:bCs/>
                <w:sz w:val="19"/>
                <w:szCs w:val="19"/>
              </w:rPr>
            </w:pPr>
            <w:r w:rsidRPr="005C3B3F"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850" w:type="dxa"/>
            <w:vAlign w:val="center"/>
          </w:tcPr>
          <w:p w14:paraId="2223058A" w14:textId="0198E142" w:rsidR="009642A1" w:rsidRPr="00704E46" w:rsidRDefault="00C44B12" w:rsidP="00C44B12">
            <w:pPr>
              <w:pStyle w:val="QUESTAO1"/>
              <w:tabs>
                <w:tab w:val="clear" w:pos="113"/>
              </w:tabs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50" w:type="dxa"/>
            <w:vAlign w:val="center"/>
          </w:tcPr>
          <w:p w14:paraId="34983994" w14:textId="4A58BE05" w:rsidR="009642A1" w:rsidRDefault="00C44B12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50" w:type="dxa"/>
            <w:vAlign w:val="center"/>
          </w:tcPr>
          <w:p w14:paraId="4EE5B051" w14:textId="1C4C4459" w:rsidR="009642A1" w:rsidRDefault="00C44B12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50" w:type="dxa"/>
            <w:vAlign w:val="center"/>
          </w:tcPr>
          <w:p w14:paraId="5CA9ED30" w14:textId="1684B7EA" w:rsidR="009642A1" w:rsidRDefault="00C44B12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50" w:type="dxa"/>
            <w:vAlign w:val="center"/>
          </w:tcPr>
          <w:p w14:paraId="7DFD3B80" w14:textId="43B2774C" w:rsidR="009642A1" w:rsidRDefault="00C44B12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</w:tr>
      <w:tr w:rsidR="009642A1" w14:paraId="3F6E054F" w14:textId="77777777" w:rsidTr="008B4705">
        <w:tc>
          <w:tcPr>
            <w:tcW w:w="1509" w:type="dxa"/>
            <w:shd w:val="clear" w:color="auto" w:fill="F2DBDB"/>
            <w:vAlign w:val="center"/>
          </w:tcPr>
          <w:p w14:paraId="229BADBA" w14:textId="77777777" w:rsidR="009642A1" w:rsidRPr="005C3B3F" w:rsidRDefault="009642A1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b/>
                <w:bCs/>
                <w:sz w:val="19"/>
                <w:szCs w:val="19"/>
              </w:rPr>
            </w:pPr>
            <w:r w:rsidRPr="005C3B3F">
              <w:rPr>
                <w:b/>
                <w:bCs/>
                <w:sz w:val="19"/>
                <w:szCs w:val="19"/>
              </w:rPr>
              <w:t>Probabilidade</w:t>
            </w:r>
          </w:p>
        </w:tc>
        <w:tc>
          <w:tcPr>
            <w:tcW w:w="850" w:type="dxa"/>
            <w:vAlign w:val="center"/>
          </w:tcPr>
          <w:p w14:paraId="496487EB" w14:textId="0BBC5C5C" w:rsidR="009642A1" w:rsidRDefault="001B249A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0,25</w:t>
            </w:r>
          </w:p>
        </w:tc>
        <w:tc>
          <w:tcPr>
            <w:tcW w:w="850" w:type="dxa"/>
            <w:vAlign w:val="center"/>
          </w:tcPr>
          <w:p w14:paraId="30BF29EC" w14:textId="2A5D19FC" w:rsidR="009642A1" w:rsidRPr="00516097" w:rsidRDefault="00516097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i/>
                <w:iCs/>
                <w:sz w:val="19"/>
                <w:szCs w:val="19"/>
              </w:rPr>
            </w:pPr>
            <w:r w:rsidRPr="00516097">
              <w:rPr>
                <w:i/>
                <w:iCs/>
                <w:sz w:val="19"/>
                <w:szCs w:val="19"/>
              </w:rPr>
              <w:t>a</w:t>
            </w:r>
          </w:p>
        </w:tc>
        <w:tc>
          <w:tcPr>
            <w:tcW w:w="850" w:type="dxa"/>
            <w:vAlign w:val="center"/>
          </w:tcPr>
          <w:p w14:paraId="30B81DA0" w14:textId="4132452E" w:rsidR="009642A1" w:rsidRPr="00516097" w:rsidRDefault="004C463C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i/>
                <w:iCs/>
                <w:sz w:val="19"/>
                <w:szCs w:val="19"/>
              </w:rPr>
            </w:pPr>
            <w:r>
              <w:rPr>
                <w:i/>
                <w:iCs/>
                <w:sz w:val="19"/>
                <w:szCs w:val="19"/>
              </w:rPr>
              <w:t>b</w:t>
            </w:r>
          </w:p>
        </w:tc>
        <w:tc>
          <w:tcPr>
            <w:tcW w:w="850" w:type="dxa"/>
            <w:vAlign w:val="center"/>
          </w:tcPr>
          <w:p w14:paraId="22554344" w14:textId="1AE6F116" w:rsidR="009642A1" w:rsidRDefault="00E32124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0,3</w:t>
            </w:r>
          </w:p>
        </w:tc>
        <w:tc>
          <w:tcPr>
            <w:tcW w:w="850" w:type="dxa"/>
            <w:vAlign w:val="center"/>
          </w:tcPr>
          <w:p w14:paraId="3C024DC3" w14:textId="12DE414D" w:rsidR="009642A1" w:rsidRDefault="00E32124" w:rsidP="00C44B12">
            <w:pPr>
              <w:pStyle w:val="QUESTAO1"/>
              <w:spacing w:before="80" w:after="80" w:line="240" w:lineRule="auto"/>
              <w:ind w:left="0" w:firstLine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0,15</w:t>
            </w:r>
          </w:p>
        </w:tc>
      </w:tr>
    </w:tbl>
    <w:p w14:paraId="4A6F5B85" w14:textId="22E8FAFE" w:rsidR="009642A1" w:rsidRPr="00C44B12" w:rsidRDefault="00E32124" w:rsidP="00E32124">
      <w:pPr>
        <w:pStyle w:val="QUESTAO1"/>
        <w:spacing w:before="160"/>
        <w:ind w:hanging="28"/>
      </w:pPr>
      <w:r w:rsidRPr="00C44B12">
        <w:t xml:space="preserve">Determina </w:t>
      </w:r>
      <w:r w:rsidR="00571D4A">
        <w:t>o</w:t>
      </w:r>
      <w:r w:rsidRPr="00C44B12">
        <w:t xml:space="preserve"> valor de </w:t>
      </w:r>
      <m:oMath>
        <m:r>
          <w:rPr>
            <w:rFonts w:ascii="Cambria Math" w:hAnsi="Cambria Math"/>
          </w:rPr>
          <m:t>a</m:t>
        </m:r>
      </m:oMath>
      <w:r w:rsidR="0044039E" w:rsidRPr="00C44B12">
        <w:t>.</w:t>
      </w:r>
    </w:p>
    <w:p w14:paraId="56AEF058" w14:textId="2DFD322F" w:rsidR="00197034" w:rsidRPr="00DE2566" w:rsidRDefault="00197034" w:rsidP="00197034">
      <w:pPr>
        <w:pStyle w:val="QuestaoAulaTITULO"/>
        <w:rPr>
          <w:lang w:val="pt-PT"/>
        </w:rPr>
      </w:pPr>
      <w:r w:rsidRPr="00DE2566">
        <w:rPr>
          <w:lang w:val="pt-PT"/>
        </w:rPr>
        <w:t xml:space="preserve">Questão-aula </w:t>
      </w:r>
      <w:r w:rsidR="00B87CEB">
        <w:rPr>
          <w:lang w:val="pt-PT"/>
        </w:rPr>
        <w:t>8</w:t>
      </w:r>
    </w:p>
    <w:p w14:paraId="4AD7B9A5" w14:textId="0E225C1C" w:rsidR="00D64B87" w:rsidRDefault="00D50BC3" w:rsidP="007B1211">
      <w:pPr>
        <w:pStyle w:val="QUESTAO1"/>
        <w:spacing w:after="160"/>
        <w:ind w:right="134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8CF5810" wp14:editId="6C700ED1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CF5836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8CF5810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CF5836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777DFF">
        <w:t>A Rit</w:t>
      </w:r>
      <w:r w:rsidR="00671733">
        <w:t xml:space="preserve">a </w:t>
      </w:r>
      <w:r w:rsidR="004521D6">
        <w:t>escreveu em 10 papelinho</w:t>
      </w:r>
      <w:r w:rsidR="00BF1E7A">
        <w:t xml:space="preserve">s indistinguíveis ao </w:t>
      </w:r>
      <w:r w:rsidR="00DF1C4D">
        <w:t>tato</w:t>
      </w:r>
      <w:r w:rsidR="004521D6">
        <w:t xml:space="preserve"> </w:t>
      </w:r>
      <w:r w:rsidR="00BF1E7A">
        <w:t>a</w:t>
      </w:r>
      <w:r w:rsidR="00DF1C4D">
        <w:t>s</w:t>
      </w:r>
      <w:r w:rsidR="00BF1E7A">
        <w:t xml:space="preserve"> letras da palavra MATEMÁTICA e </w:t>
      </w:r>
      <w:r w:rsidR="00671733">
        <w:t>colocou</w:t>
      </w:r>
      <w:r w:rsidR="00DF1C4D">
        <w:t>-os</w:t>
      </w:r>
      <w:r w:rsidR="00671733">
        <w:t xml:space="preserve"> n</w:t>
      </w:r>
      <w:r w:rsidR="00DF1C4D">
        <w:t>um</w:t>
      </w:r>
      <w:r w:rsidR="00671733">
        <w:t xml:space="preserve"> saco</w:t>
      </w:r>
      <w:r w:rsidR="00B03C8B">
        <w:t>.</w:t>
      </w:r>
      <w:r w:rsidR="005165C0">
        <w:t xml:space="preserve"> De seguida, extrai</w:t>
      </w:r>
      <w:r w:rsidR="00571D4A">
        <w:t>u</w:t>
      </w:r>
      <w:r w:rsidR="005165C0">
        <w:t>, ao acaso, um papelinho</w:t>
      </w:r>
      <w:r w:rsidR="00ED2354">
        <w:t xml:space="preserve"> do saco</w:t>
      </w:r>
      <w:r w:rsidR="00F6577C">
        <w:t>.</w:t>
      </w:r>
    </w:p>
    <w:p w14:paraId="351D6CEF" w14:textId="3BD405AC" w:rsidR="00F6577C" w:rsidRDefault="00C44B12" w:rsidP="00ED132D">
      <w:pPr>
        <w:pStyle w:val="QUESTAO1"/>
        <w:numPr>
          <w:ilvl w:val="1"/>
          <w:numId w:val="22"/>
        </w:numPr>
        <w:spacing w:before="0" w:after="160"/>
      </w:pPr>
      <w:r>
        <w:t xml:space="preserve"> </w:t>
      </w:r>
      <w:r w:rsidR="00046284">
        <w:t xml:space="preserve">Constrói a tabela de probabilidade </w:t>
      </w:r>
      <w:r w:rsidR="005E02DC">
        <w:t>da experiência descrita.</w:t>
      </w:r>
    </w:p>
    <w:p w14:paraId="025F76B6" w14:textId="4FEA7D03" w:rsidR="001E1305" w:rsidRDefault="00C44B12" w:rsidP="001E1305">
      <w:pPr>
        <w:pStyle w:val="QUESTAO1"/>
        <w:numPr>
          <w:ilvl w:val="1"/>
          <w:numId w:val="22"/>
        </w:numPr>
        <w:spacing w:before="0" w:after="160"/>
      </w:pPr>
      <w:r>
        <w:t xml:space="preserve"> </w:t>
      </w:r>
      <w:r w:rsidR="001E1305">
        <w:t>Qual é a probabilidade de sair a</w:t>
      </w:r>
      <w:r w:rsidR="002C0BA5">
        <w:t xml:space="preserve"> letra</w:t>
      </w:r>
      <w:r w:rsidR="0048707B">
        <w:t xml:space="preserve"> X</w:t>
      </w:r>
      <w:r w:rsidR="001E1305">
        <w:t>?</w:t>
      </w:r>
    </w:p>
    <w:p w14:paraId="33621955" w14:textId="71CABAA6" w:rsidR="005E02DC" w:rsidRDefault="00C44B12" w:rsidP="00ED132D">
      <w:pPr>
        <w:pStyle w:val="QUESTAO1"/>
        <w:numPr>
          <w:ilvl w:val="1"/>
          <w:numId w:val="22"/>
        </w:numPr>
        <w:spacing w:before="0" w:after="160"/>
      </w:pPr>
      <w:r>
        <w:t xml:space="preserve"> </w:t>
      </w:r>
      <w:r w:rsidR="005E02DC">
        <w:t xml:space="preserve">Qual é a probabilidade </w:t>
      </w:r>
      <w:r w:rsidR="00105462">
        <w:t>de</w:t>
      </w:r>
      <w:r w:rsidR="00584DA9">
        <w:t xml:space="preserve"> </w:t>
      </w:r>
      <w:r w:rsidR="00105462">
        <w:t>sair</w:t>
      </w:r>
      <w:r w:rsidR="00584DA9">
        <w:t xml:space="preserve"> uma </w:t>
      </w:r>
      <w:r w:rsidR="00A67C62">
        <w:t>vogal</w:t>
      </w:r>
      <w:r w:rsidR="00584DA9">
        <w:t>?</w:t>
      </w:r>
    </w:p>
    <w:p w14:paraId="4424E89E" w14:textId="674FAD26" w:rsidR="003B6120" w:rsidRDefault="003B6120" w:rsidP="00CB5E8B">
      <w:pPr>
        <w:pStyle w:val="QUESTAO1"/>
        <w:spacing w:before="200"/>
        <w:ind w:left="426" w:hanging="426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6F6DD00" wp14:editId="2789369F">
                <wp:extent cx="216000" cy="216000"/>
                <wp:effectExtent l="0" t="0" r="0" b="0"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0666B" w14:textId="77777777" w:rsidR="003B6120" w:rsidRPr="00CE2398" w:rsidRDefault="003B6120" w:rsidP="003B6120">
                            <w:pPr>
                              <w:pStyle w:val="fchNumberBox"/>
                              <w:rPr>
                                <w:rFonts w:ascii="Arial" w:hAnsi="Arial" w:cs="Arial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6F6DD00" id="Oval 8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C60666B" w14:textId="77777777" w:rsidR="003B6120" w:rsidRPr="00CE2398" w:rsidRDefault="003B6120" w:rsidP="003B6120">
                      <w:pPr>
                        <w:pStyle w:val="fchNumberBox"/>
                        <w:rPr>
                          <w:rFonts w:ascii="Arial" w:hAnsi="Arial" w:cs="Arial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lang w:val="pt-PT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CB5E8B">
        <w:t xml:space="preserve"> </w:t>
      </w:r>
      <w:r w:rsidR="00C44B12">
        <w:t xml:space="preserve"> </w:t>
      </w:r>
      <w:r w:rsidR="00175347">
        <w:t xml:space="preserve">Na turma </w:t>
      </w:r>
      <w:r w:rsidR="00242427">
        <w:t>do Gonçalo, escolhendo um aluno ao acaso</w:t>
      </w:r>
      <w:r w:rsidR="00A04FE3">
        <w:t xml:space="preserve">, a probabilidade de </w:t>
      </w:r>
      <w:r w:rsidR="00B360FF">
        <w:t xml:space="preserve">o aluno ser </w:t>
      </w:r>
      <w:r w:rsidR="005F1BC0">
        <w:t xml:space="preserve">um </w:t>
      </w:r>
      <w:r w:rsidR="00B7106B">
        <w:t>rapaz é</w:t>
      </w:r>
      <w:r w:rsidR="002D0D00">
        <w:t xml:space="preserve"> </w:t>
      </w:r>
      <w:r w:rsidR="00B7106B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2D0D00">
        <w:t xml:space="preserve"> </w:t>
      </w:r>
      <w:r w:rsidR="00B7106B">
        <w:t>.</w:t>
      </w:r>
    </w:p>
    <w:p w14:paraId="75878D05" w14:textId="54E6C1EA" w:rsidR="00B7106B" w:rsidRDefault="00335227" w:rsidP="00335227">
      <w:pPr>
        <w:pStyle w:val="QUESTAO1"/>
        <w:spacing w:before="0"/>
        <w:ind w:left="426" w:firstLine="0"/>
      </w:pPr>
      <w:r>
        <w:t>A professora Esmeralda</w:t>
      </w:r>
      <w:r w:rsidR="00C1472B">
        <w:t xml:space="preserve"> vai escolher um aluno da turma</w:t>
      </w:r>
      <w:r w:rsidR="00B360FF">
        <w:t>,</w:t>
      </w:r>
      <w:r w:rsidR="00C1472B">
        <w:t xml:space="preserve"> ao acaso</w:t>
      </w:r>
      <w:r w:rsidR="00B360FF">
        <w:t>,</w:t>
      </w:r>
      <w:r w:rsidR="00C1472B">
        <w:t xml:space="preserve"> para </w:t>
      </w:r>
      <w:r w:rsidR="00B360FF">
        <w:t>resolver um</w:t>
      </w:r>
      <w:r w:rsidR="00C1472B">
        <w:t xml:space="preserve"> exercício.</w:t>
      </w:r>
    </w:p>
    <w:p w14:paraId="4470ADF1" w14:textId="6905225D" w:rsidR="00C1472B" w:rsidRDefault="00C1472B" w:rsidP="00335227">
      <w:pPr>
        <w:pStyle w:val="QUESTAO1"/>
        <w:spacing w:before="0"/>
        <w:ind w:left="426" w:firstLine="0"/>
      </w:pPr>
      <w:r>
        <w:t>Qual é a probabilidade de escolher uma rapariga?</w:t>
      </w:r>
    </w:p>
    <w:sectPr w:rsidR="00C1472B" w:rsidSect="00EE5A0D">
      <w:headerReference w:type="even" r:id="rId12"/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4AE01" w14:textId="77777777" w:rsidR="00C94DF9" w:rsidRDefault="00C94DF9" w:rsidP="00D177B5">
      <w:pPr>
        <w:spacing w:after="0" w:line="240" w:lineRule="auto"/>
      </w:pPr>
      <w:r>
        <w:separator/>
      </w:r>
    </w:p>
  </w:endnote>
  <w:endnote w:type="continuationSeparator" w:id="0">
    <w:p w14:paraId="4EFB4E38" w14:textId="77777777" w:rsidR="00C94DF9" w:rsidRDefault="00C94DF9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11534" w14:textId="77777777" w:rsidR="00C94DF9" w:rsidRDefault="00C94DF9" w:rsidP="00D177B5">
      <w:pPr>
        <w:spacing w:after="0" w:line="240" w:lineRule="auto"/>
      </w:pPr>
      <w:r>
        <w:separator/>
      </w:r>
    </w:p>
  </w:footnote>
  <w:footnote w:type="continuationSeparator" w:id="0">
    <w:p w14:paraId="5A8EBCFB" w14:textId="77777777" w:rsidR="00C94DF9" w:rsidRDefault="00C94DF9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A" w14:textId="77777777" w:rsidR="007A4811" w:rsidRDefault="007A4811">
    <w:pPr>
      <w:pStyle w:val="Cabealho"/>
      <w:rPr>
        <w:lang w:val="pt-PT"/>
      </w:rPr>
    </w:pPr>
  </w:p>
  <w:p w14:paraId="18CF581B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F581C" w14:textId="22F2B655" w:rsidR="007A4811" w:rsidRPr="00AE5CF6" w:rsidRDefault="00C90B3F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5449AE6C" wp14:editId="06A4AA51">
          <wp:simplePos x="0" y="0"/>
          <wp:positionH relativeFrom="column">
            <wp:posOffset>-777240</wp:posOffset>
          </wp:positionH>
          <wp:positionV relativeFrom="paragraph">
            <wp:posOffset>-529590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18CF581D" wp14:editId="6F0160FD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18CF581F" wp14:editId="18CF5820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18CF5821" wp14:editId="18CF5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7.6pt;height:17.6pt;visibility:visible" o:bullet="t">
        <v:imagedata r:id="rId1" o:title=""/>
      </v:shape>
    </w:pict>
  </w:numPicBullet>
  <w:numPicBullet w:numPicBulletId="1">
    <w:pict>
      <v:shape id="_x0000_i1054" type="#_x0000_t75" style="width:17.6pt;height:17.6pt;visibility:visible" o:bullet="t">
        <v:imagedata r:id="rId2" o:title=""/>
      </v:shape>
    </w:pict>
  </w:numPicBullet>
  <w:numPicBullet w:numPicBulletId="2">
    <w:pict>
      <v:shape id="_x0000_i1055" type="#_x0000_t75" style="width:17.6pt;height:17.6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2707FD2"/>
    <w:multiLevelType w:val="multilevel"/>
    <w:tmpl w:val="D53878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8" w:hanging="1440"/>
      </w:pPr>
      <w:rPr>
        <w:rFonts w:hint="default"/>
      </w:r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754D7"/>
    <w:multiLevelType w:val="multilevel"/>
    <w:tmpl w:val="48ECF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15" w15:restartNumberingAfterBreak="0">
    <w:nsid w:val="2D0024BE"/>
    <w:multiLevelType w:val="multilevel"/>
    <w:tmpl w:val="8E70D3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6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4CA94762"/>
    <w:multiLevelType w:val="multilevel"/>
    <w:tmpl w:val="52C013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19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0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30387688">
    <w:abstractNumId w:val="17"/>
  </w:num>
  <w:num w:numId="2" w16cid:durableId="32930016">
    <w:abstractNumId w:val="19"/>
  </w:num>
  <w:num w:numId="3" w16cid:durableId="6370344">
    <w:abstractNumId w:val="13"/>
  </w:num>
  <w:num w:numId="4" w16cid:durableId="12923204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3294583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8997868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7296356">
    <w:abstractNumId w:val="20"/>
  </w:num>
  <w:num w:numId="8" w16cid:durableId="1900164404">
    <w:abstractNumId w:val="16"/>
  </w:num>
  <w:num w:numId="9" w16cid:durableId="421801982">
    <w:abstractNumId w:val="9"/>
  </w:num>
  <w:num w:numId="10" w16cid:durableId="69812023">
    <w:abstractNumId w:val="7"/>
  </w:num>
  <w:num w:numId="11" w16cid:durableId="1791821971">
    <w:abstractNumId w:val="6"/>
  </w:num>
  <w:num w:numId="12" w16cid:durableId="1924099266">
    <w:abstractNumId w:val="5"/>
  </w:num>
  <w:num w:numId="13" w16cid:durableId="1360158428">
    <w:abstractNumId w:val="4"/>
  </w:num>
  <w:num w:numId="14" w16cid:durableId="1214852098">
    <w:abstractNumId w:val="8"/>
  </w:num>
  <w:num w:numId="15" w16cid:durableId="1820076473">
    <w:abstractNumId w:val="3"/>
  </w:num>
  <w:num w:numId="16" w16cid:durableId="1654065802">
    <w:abstractNumId w:val="2"/>
  </w:num>
  <w:num w:numId="17" w16cid:durableId="896741600">
    <w:abstractNumId w:val="1"/>
  </w:num>
  <w:num w:numId="18" w16cid:durableId="636760570">
    <w:abstractNumId w:val="0"/>
  </w:num>
  <w:num w:numId="19" w16cid:durableId="1062098558">
    <w:abstractNumId w:val="14"/>
  </w:num>
  <w:num w:numId="20" w16cid:durableId="763264221">
    <w:abstractNumId w:val="12"/>
  </w:num>
  <w:num w:numId="21" w16cid:durableId="1350982345">
    <w:abstractNumId w:val="18"/>
  </w:num>
  <w:num w:numId="22" w16cid:durableId="3172243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7A8"/>
    <w:rsid w:val="00004A36"/>
    <w:rsid w:val="00005881"/>
    <w:rsid w:val="00012475"/>
    <w:rsid w:val="000240F6"/>
    <w:rsid w:val="00024A28"/>
    <w:rsid w:val="000251EF"/>
    <w:rsid w:val="00026F67"/>
    <w:rsid w:val="00031C80"/>
    <w:rsid w:val="00035A46"/>
    <w:rsid w:val="0003765F"/>
    <w:rsid w:val="0004171E"/>
    <w:rsid w:val="00046284"/>
    <w:rsid w:val="000541B6"/>
    <w:rsid w:val="00084847"/>
    <w:rsid w:val="00086D19"/>
    <w:rsid w:val="00092C8D"/>
    <w:rsid w:val="000976EE"/>
    <w:rsid w:val="000A0CFA"/>
    <w:rsid w:val="000A78A5"/>
    <w:rsid w:val="000A7AF1"/>
    <w:rsid w:val="000B7860"/>
    <w:rsid w:val="000C37B1"/>
    <w:rsid w:val="000D177A"/>
    <w:rsid w:val="000D413C"/>
    <w:rsid w:val="000D739D"/>
    <w:rsid w:val="000E306B"/>
    <w:rsid w:val="000F1D5F"/>
    <w:rsid w:val="000F20FB"/>
    <w:rsid w:val="000F3806"/>
    <w:rsid w:val="000F5C16"/>
    <w:rsid w:val="00101ADB"/>
    <w:rsid w:val="00105462"/>
    <w:rsid w:val="001229D9"/>
    <w:rsid w:val="00125686"/>
    <w:rsid w:val="00130517"/>
    <w:rsid w:val="00131497"/>
    <w:rsid w:val="00132530"/>
    <w:rsid w:val="001425BC"/>
    <w:rsid w:val="00152806"/>
    <w:rsid w:val="00153DEB"/>
    <w:rsid w:val="00162A96"/>
    <w:rsid w:val="00174392"/>
    <w:rsid w:val="00175347"/>
    <w:rsid w:val="0017599C"/>
    <w:rsid w:val="00182809"/>
    <w:rsid w:val="001849CD"/>
    <w:rsid w:val="00185FA5"/>
    <w:rsid w:val="001959D8"/>
    <w:rsid w:val="00197034"/>
    <w:rsid w:val="001A7745"/>
    <w:rsid w:val="001B249A"/>
    <w:rsid w:val="001C094F"/>
    <w:rsid w:val="001C5DAF"/>
    <w:rsid w:val="001C5E54"/>
    <w:rsid w:val="001C7A1B"/>
    <w:rsid w:val="001E1305"/>
    <w:rsid w:val="001F709D"/>
    <w:rsid w:val="00203059"/>
    <w:rsid w:val="00207AAF"/>
    <w:rsid w:val="002109D0"/>
    <w:rsid w:val="00221223"/>
    <w:rsid w:val="00223347"/>
    <w:rsid w:val="00223CE9"/>
    <w:rsid w:val="00226C3A"/>
    <w:rsid w:val="0023123F"/>
    <w:rsid w:val="00236DAC"/>
    <w:rsid w:val="002371F4"/>
    <w:rsid w:val="00241938"/>
    <w:rsid w:val="00242427"/>
    <w:rsid w:val="00245779"/>
    <w:rsid w:val="0025008B"/>
    <w:rsid w:val="002569B9"/>
    <w:rsid w:val="00262A27"/>
    <w:rsid w:val="00264A8C"/>
    <w:rsid w:val="00266005"/>
    <w:rsid w:val="00271F71"/>
    <w:rsid w:val="00273C29"/>
    <w:rsid w:val="00274E47"/>
    <w:rsid w:val="00283FAF"/>
    <w:rsid w:val="00294660"/>
    <w:rsid w:val="00295F4C"/>
    <w:rsid w:val="002A1042"/>
    <w:rsid w:val="002A4545"/>
    <w:rsid w:val="002A5F49"/>
    <w:rsid w:val="002A790C"/>
    <w:rsid w:val="002B1428"/>
    <w:rsid w:val="002B338B"/>
    <w:rsid w:val="002C0BA5"/>
    <w:rsid w:val="002C2944"/>
    <w:rsid w:val="002C61EE"/>
    <w:rsid w:val="002D0D00"/>
    <w:rsid w:val="002E5E4D"/>
    <w:rsid w:val="002E6EDD"/>
    <w:rsid w:val="002E79CD"/>
    <w:rsid w:val="002F3314"/>
    <w:rsid w:val="002F41AF"/>
    <w:rsid w:val="002F6D13"/>
    <w:rsid w:val="002F76E3"/>
    <w:rsid w:val="00300597"/>
    <w:rsid w:val="0030103E"/>
    <w:rsid w:val="003012AD"/>
    <w:rsid w:val="0030367A"/>
    <w:rsid w:val="00304C30"/>
    <w:rsid w:val="003114B9"/>
    <w:rsid w:val="0031209D"/>
    <w:rsid w:val="00314F15"/>
    <w:rsid w:val="00330FD8"/>
    <w:rsid w:val="0033490B"/>
    <w:rsid w:val="00335227"/>
    <w:rsid w:val="00342691"/>
    <w:rsid w:val="00350A6D"/>
    <w:rsid w:val="003559DE"/>
    <w:rsid w:val="00356B60"/>
    <w:rsid w:val="00360BC9"/>
    <w:rsid w:val="00362735"/>
    <w:rsid w:val="0036406B"/>
    <w:rsid w:val="00365C7C"/>
    <w:rsid w:val="00370869"/>
    <w:rsid w:val="00371CF4"/>
    <w:rsid w:val="00387162"/>
    <w:rsid w:val="003949E3"/>
    <w:rsid w:val="00394F65"/>
    <w:rsid w:val="003A0052"/>
    <w:rsid w:val="003B338A"/>
    <w:rsid w:val="003B6120"/>
    <w:rsid w:val="003B6DA5"/>
    <w:rsid w:val="003D42D1"/>
    <w:rsid w:val="003E2A77"/>
    <w:rsid w:val="003E6D7E"/>
    <w:rsid w:val="003F061F"/>
    <w:rsid w:val="003F2810"/>
    <w:rsid w:val="003F5A65"/>
    <w:rsid w:val="00401547"/>
    <w:rsid w:val="00403D44"/>
    <w:rsid w:val="0040597E"/>
    <w:rsid w:val="004067E0"/>
    <w:rsid w:val="004137BB"/>
    <w:rsid w:val="00424507"/>
    <w:rsid w:val="00426607"/>
    <w:rsid w:val="00427019"/>
    <w:rsid w:val="0042777D"/>
    <w:rsid w:val="0043108A"/>
    <w:rsid w:val="00433136"/>
    <w:rsid w:val="0044039E"/>
    <w:rsid w:val="0044282D"/>
    <w:rsid w:val="00444787"/>
    <w:rsid w:val="004451F0"/>
    <w:rsid w:val="004453EA"/>
    <w:rsid w:val="00445942"/>
    <w:rsid w:val="004467FB"/>
    <w:rsid w:val="00451537"/>
    <w:rsid w:val="00451A12"/>
    <w:rsid w:val="004521D6"/>
    <w:rsid w:val="00454818"/>
    <w:rsid w:val="004602AB"/>
    <w:rsid w:val="0046589D"/>
    <w:rsid w:val="00476446"/>
    <w:rsid w:val="0048707B"/>
    <w:rsid w:val="00490305"/>
    <w:rsid w:val="004922DC"/>
    <w:rsid w:val="00493BAA"/>
    <w:rsid w:val="004A36BB"/>
    <w:rsid w:val="004B3506"/>
    <w:rsid w:val="004C44FD"/>
    <w:rsid w:val="004C463C"/>
    <w:rsid w:val="004C7C63"/>
    <w:rsid w:val="004C7EA8"/>
    <w:rsid w:val="004D0B7B"/>
    <w:rsid w:val="004D0C5D"/>
    <w:rsid w:val="004D0F7D"/>
    <w:rsid w:val="004D23F5"/>
    <w:rsid w:val="004D6448"/>
    <w:rsid w:val="004D719A"/>
    <w:rsid w:val="004E1ACA"/>
    <w:rsid w:val="004E2CF2"/>
    <w:rsid w:val="004E7A84"/>
    <w:rsid w:val="004F47FE"/>
    <w:rsid w:val="004F4ED0"/>
    <w:rsid w:val="004F7D91"/>
    <w:rsid w:val="00507BF4"/>
    <w:rsid w:val="00510026"/>
    <w:rsid w:val="00516097"/>
    <w:rsid w:val="005165C0"/>
    <w:rsid w:val="0052168E"/>
    <w:rsid w:val="00522873"/>
    <w:rsid w:val="005402FC"/>
    <w:rsid w:val="0055138C"/>
    <w:rsid w:val="0055166D"/>
    <w:rsid w:val="00552529"/>
    <w:rsid w:val="005608BA"/>
    <w:rsid w:val="00560EC5"/>
    <w:rsid w:val="0056333E"/>
    <w:rsid w:val="0056459E"/>
    <w:rsid w:val="00570BCB"/>
    <w:rsid w:val="00571D4A"/>
    <w:rsid w:val="005728B7"/>
    <w:rsid w:val="00580C18"/>
    <w:rsid w:val="00581CC0"/>
    <w:rsid w:val="00584DA9"/>
    <w:rsid w:val="0058729C"/>
    <w:rsid w:val="005912DB"/>
    <w:rsid w:val="00596566"/>
    <w:rsid w:val="005A06B8"/>
    <w:rsid w:val="005A7954"/>
    <w:rsid w:val="005B1B24"/>
    <w:rsid w:val="005C31D6"/>
    <w:rsid w:val="005C3B3F"/>
    <w:rsid w:val="005D1FA8"/>
    <w:rsid w:val="005D240E"/>
    <w:rsid w:val="005D38D7"/>
    <w:rsid w:val="005D4451"/>
    <w:rsid w:val="005D5FF5"/>
    <w:rsid w:val="005E02DC"/>
    <w:rsid w:val="005E1CF5"/>
    <w:rsid w:val="005E1E2A"/>
    <w:rsid w:val="005F1BC0"/>
    <w:rsid w:val="005F65B0"/>
    <w:rsid w:val="006007F1"/>
    <w:rsid w:val="006149E9"/>
    <w:rsid w:val="00616F7F"/>
    <w:rsid w:val="00617CC5"/>
    <w:rsid w:val="0062446A"/>
    <w:rsid w:val="00624C51"/>
    <w:rsid w:val="006250F7"/>
    <w:rsid w:val="0062664E"/>
    <w:rsid w:val="00626873"/>
    <w:rsid w:val="00627293"/>
    <w:rsid w:val="006421B9"/>
    <w:rsid w:val="00642FE3"/>
    <w:rsid w:val="0064340B"/>
    <w:rsid w:val="006469EA"/>
    <w:rsid w:val="00653546"/>
    <w:rsid w:val="006552A7"/>
    <w:rsid w:val="006568A5"/>
    <w:rsid w:val="00671733"/>
    <w:rsid w:val="00674292"/>
    <w:rsid w:val="00676D54"/>
    <w:rsid w:val="006816E7"/>
    <w:rsid w:val="00682499"/>
    <w:rsid w:val="0068341C"/>
    <w:rsid w:val="006878DE"/>
    <w:rsid w:val="00693559"/>
    <w:rsid w:val="00694D7B"/>
    <w:rsid w:val="006A09B7"/>
    <w:rsid w:val="006A3D4C"/>
    <w:rsid w:val="006A432B"/>
    <w:rsid w:val="006A50CF"/>
    <w:rsid w:val="006A59C6"/>
    <w:rsid w:val="006B0B82"/>
    <w:rsid w:val="006B6FEB"/>
    <w:rsid w:val="006C14B0"/>
    <w:rsid w:val="006C1A53"/>
    <w:rsid w:val="006C3200"/>
    <w:rsid w:val="006C3C18"/>
    <w:rsid w:val="006D3A39"/>
    <w:rsid w:val="006D3B5B"/>
    <w:rsid w:val="006D4D88"/>
    <w:rsid w:val="006D73B0"/>
    <w:rsid w:val="006E6929"/>
    <w:rsid w:val="006E72C0"/>
    <w:rsid w:val="006F4F46"/>
    <w:rsid w:val="006F5D3C"/>
    <w:rsid w:val="00702F0B"/>
    <w:rsid w:val="00703BB5"/>
    <w:rsid w:val="00704E46"/>
    <w:rsid w:val="007052FE"/>
    <w:rsid w:val="00710ED5"/>
    <w:rsid w:val="0071304C"/>
    <w:rsid w:val="00715D47"/>
    <w:rsid w:val="00717252"/>
    <w:rsid w:val="00721BE9"/>
    <w:rsid w:val="0073590B"/>
    <w:rsid w:val="00735F17"/>
    <w:rsid w:val="007377E2"/>
    <w:rsid w:val="00741C22"/>
    <w:rsid w:val="00747DAE"/>
    <w:rsid w:val="00751EFB"/>
    <w:rsid w:val="00752AAD"/>
    <w:rsid w:val="00761AB6"/>
    <w:rsid w:val="0076259D"/>
    <w:rsid w:val="007628BB"/>
    <w:rsid w:val="0076587D"/>
    <w:rsid w:val="00772146"/>
    <w:rsid w:val="00773ADD"/>
    <w:rsid w:val="00777DFF"/>
    <w:rsid w:val="00787FD3"/>
    <w:rsid w:val="00790F61"/>
    <w:rsid w:val="00792E8E"/>
    <w:rsid w:val="00792EB6"/>
    <w:rsid w:val="00794D89"/>
    <w:rsid w:val="007A211C"/>
    <w:rsid w:val="007A4811"/>
    <w:rsid w:val="007A49F2"/>
    <w:rsid w:val="007A5DAC"/>
    <w:rsid w:val="007B03B3"/>
    <w:rsid w:val="007B1211"/>
    <w:rsid w:val="007B1BAC"/>
    <w:rsid w:val="007B66B9"/>
    <w:rsid w:val="007B77FC"/>
    <w:rsid w:val="007C335B"/>
    <w:rsid w:val="007C5022"/>
    <w:rsid w:val="007C6767"/>
    <w:rsid w:val="007D7AD3"/>
    <w:rsid w:val="007E3E95"/>
    <w:rsid w:val="007E5ECB"/>
    <w:rsid w:val="007F096C"/>
    <w:rsid w:val="007F10BF"/>
    <w:rsid w:val="007F14DE"/>
    <w:rsid w:val="007F1917"/>
    <w:rsid w:val="00813E36"/>
    <w:rsid w:val="0082110A"/>
    <w:rsid w:val="008226E5"/>
    <w:rsid w:val="00835C1D"/>
    <w:rsid w:val="00840629"/>
    <w:rsid w:val="008407F6"/>
    <w:rsid w:val="008418E3"/>
    <w:rsid w:val="008437DC"/>
    <w:rsid w:val="00854FA7"/>
    <w:rsid w:val="00855A54"/>
    <w:rsid w:val="00862583"/>
    <w:rsid w:val="008668D0"/>
    <w:rsid w:val="00871045"/>
    <w:rsid w:val="0087265D"/>
    <w:rsid w:val="00875C8A"/>
    <w:rsid w:val="00876190"/>
    <w:rsid w:val="00880570"/>
    <w:rsid w:val="00882738"/>
    <w:rsid w:val="008B4705"/>
    <w:rsid w:val="008B7FCD"/>
    <w:rsid w:val="008C3EF7"/>
    <w:rsid w:val="008C50B1"/>
    <w:rsid w:val="008C588D"/>
    <w:rsid w:val="008D4382"/>
    <w:rsid w:val="008E2813"/>
    <w:rsid w:val="008E4698"/>
    <w:rsid w:val="008F3880"/>
    <w:rsid w:val="008F5BAB"/>
    <w:rsid w:val="008F7EC7"/>
    <w:rsid w:val="00900243"/>
    <w:rsid w:val="0090122B"/>
    <w:rsid w:val="0090282A"/>
    <w:rsid w:val="00904DE7"/>
    <w:rsid w:val="00905C00"/>
    <w:rsid w:val="009105A6"/>
    <w:rsid w:val="00913AC5"/>
    <w:rsid w:val="00922AFF"/>
    <w:rsid w:val="00923321"/>
    <w:rsid w:val="00924273"/>
    <w:rsid w:val="009246FD"/>
    <w:rsid w:val="00927F3E"/>
    <w:rsid w:val="00930EC2"/>
    <w:rsid w:val="00943983"/>
    <w:rsid w:val="009519C0"/>
    <w:rsid w:val="009559C7"/>
    <w:rsid w:val="009579C9"/>
    <w:rsid w:val="00957CEE"/>
    <w:rsid w:val="00960394"/>
    <w:rsid w:val="00963658"/>
    <w:rsid w:val="009642A1"/>
    <w:rsid w:val="0096589E"/>
    <w:rsid w:val="00967586"/>
    <w:rsid w:val="00984F46"/>
    <w:rsid w:val="009858A5"/>
    <w:rsid w:val="0098713A"/>
    <w:rsid w:val="009916B2"/>
    <w:rsid w:val="009B5F08"/>
    <w:rsid w:val="009C2264"/>
    <w:rsid w:val="009C2ABF"/>
    <w:rsid w:val="009C36AA"/>
    <w:rsid w:val="009D10D6"/>
    <w:rsid w:val="009E04ED"/>
    <w:rsid w:val="009E0568"/>
    <w:rsid w:val="009E1B35"/>
    <w:rsid w:val="009E654C"/>
    <w:rsid w:val="009F569D"/>
    <w:rsid w:val="00A04FE3"/>
    <w:rsid w:val="00A07BB2"/>
    <w:rsid w:val="00A115C4"/>
    <w:rsid w:val="00A122A3"/>
    <w:rsid w:val="00A12574"/>
    <w:rsid w:val="00A128F3"/>
    <w:rsid w:val="00A15272"/>
    <w:rsid w:val="00A158CE"/>
    <w:rsid w:val="00A173FF"/>
    <w:rsid w:val="00A22A4E"/>
    <w:rsid w:val="00A25165"/>
    <w:rsid w:val="00A25439"/>
    <w:rsid w:val="00A36CF6"/>
    <w:rsid w:val="00A406BD"/>
    <w:rsid w:val="00A410D7"/>
    <w:rsid w:val="00A448BD"/>
    <w:rsid w:val="00A47644"/>
    <w:rsid w:val="00A534BD"/>
    <w:rsid w:val="00A56350"/>
    <w:rsid w:val="00A6290F"/>
    <w:rsid w:val="00A649F4"/>
    <w:rsid w:val="00A67C62"/>
    <w:rsid w:val="00A72A2F"/>
    <w:rsid w:val="00A748EA"/>
    <w:rsid w:val="00A81E00"/>
    <w:rsid w:val="00A82F36"/>
    <w:rsid w:val="00A87FE6"/>
    <w:rsid w:val="00A91AE6"/>
    <w:rsid w:val="00AA2A7C"/>
    <w:rsid w:val="00AB4A8F"/>
    <w:rsid w:val="00AC3784"/>
    <w:rsid w:val="00AC74EF"/>
    <w:rsid w:val="00AD29FA"/>
    <w:rsid w:val="00AD45F1"/>
    <w:rsid w:val="00AD515D"/>
    <w:rsid w:val="00AD5AA8"/>
    <w:rsid w:val="00AD6933"/>
    <w:rsid w:val="00AD69B6"/>
    <w:rsid w:val="00AD73B0"/>
    <w:rsid w:val="00AE5CF6"/>
    <w:rsid w:val="00AF0B1B"/>
    <w:rsid w:val="00AF27F7"/>
    <w:rsid w:val="00AF2CE5"/>
    <w:rsid w:val="00AF384D"/>
    <w:rsid w:val="00AF462C"/>
    <w:rsid w:val="00AF5D8C"/>
    <w:rsid w:val="00AF6F80"/>
    <w:rsid w:val="00B01D1D"/>
    <w:rsid w:val="00B03C8B"/>
    <w:rsid w:val="00B108B4"/>
    <w:rsid w:val="00B10F5E"/>
    <w:rsid w:val="00B170C7"/>
    <w:rsid w:val="00B176F4"/>
    <w:rsid w:val="00B227B6"/>
    <w:rsid w:val="00B26A56"/>
    <w:rsid w:val="00B32118"/>
    <w:rsid w:val="00B35244"/>
    <w:rsid w:val="00B360FF"/>
    <w:rsid w:val="00B40527"/>
    <w:rsid w:val="00B50861"/>
    <w:rsid w:val="00B50C52"/>
    <w:rsid w:val="00B514FB"/>
    <w:rsid w:val="00B51862"/>
    <w:rsid w:val="00B5345A"/>
    <w:rsid w:val="00B569D9"/>
    <w:rsid w:val="00B7106B"/>
    <w:rsid w:val="00B71E29"/>
    <w:rsid w:val="00B7571F"/>
    <w:rsid w:val="00B848AE"/>
    <w:rsid w:val="00B85872"/>
    <w:rsid w:val="00B87CEB"/>
    <w:rsid w:val="00BA0B0F"/>
    <w:rsid w:val="00BA3142"/>
    <w:rsid w:val="00BA3780"/>
    <w:rsid w:val="00BA4776"/>
    <w:rsid w:val="00BA479C"/>
    <w:rsid w:val="00BB57A9"/>
    <w:rsid w:val="00BB77A9"/>
    <w:rsid w:val="00BB799B"/>
    <w:rsid w:val="00BC1348"/>
    <w:rsid w:val="00BC22EC"/>
    <w:rsid w:val="00BC56DE"/>
    <w:rsid w:val="00BE0AAD"/>
    <w:rsid w:val="00BE18BB"/>
    <w:rsid w:val="00BE34ED"/>
    <w:rsid w:val="00BE6E70"/>
    <w:rsid w:val="00BF1E7A"/>
    <w:rsid w:val="00BF50A8"/>
    <w:rsid w:val="00BF5DA5"/>
    <w:rsid w:val="00BF6339"/>
    <w:rsid w:val="00C00FAA"/>
    <w:rsid w:val="00C040BF"/>
    <w:rsid w:val="00C04C98"/>
    <w:rsid w:val="00C11B28"/>
    <w:rsid w:val="00C1472B"/>
    <w:rsid w:val="00C15CCA"/>
    <w:rsid w:val="00C2303C"/>
    <w:rsid w:val="00C23320"/>
    <w:rsid w:val="00C274FC"/>
    <w:rsid w:val="00C34871"/>
    <w:rsid w:val="00C36D31"/>
    <w:rsid w:val="00C36F09"/>
    <w:rsid w:val="00C410BD"/>
    <w:rsid w:val="00C44B12"/>
    <w:rsid w:val="00C55E60"/>
    <w:rsid w:val="00C615BE"/>
    <w:rsid w:val="00C64699"/>
    <w:rsid w:val="00C67576"/>
    <w:rsid w:val="00C72BA7"/>
    <w:rsid w:val="00C7729A"/>
    <w:rsid w:val="00C779C2"/>
    <w:rsid w:val="00C77EB1"/>
    <w:rsid w:val="00C855C7"/>
    <w:rsid w:val="00C90B3F"/>
    <w:rsid w:val="00C91E28"/>
    <w:rsid w:val="00C94DF9"/>
    <w:rsid w:val="00CA3B94"/>
    <w:rsid w:val="00CB3DD5"/>
    <w:rsid w:val="00CB5E8B"/>
    <w:rsid w:val="00CB7907"/>
    <w:rsid w:val="00CC6822"/>
    <w:rsid w:val="00CC6C8E"/>
    <w:rsid w:val="00CD729E"/>
    <w:rsid w:val="00CE08EA"/>
    <w:rsid w:val="00CE2398"/>
    <w:rsid w:val="00CE4AB7"/>
    <w:rsid w:val="00CE4C41"/>
    <w:rsid w:val="00CE6E9B"/>
    <w:rsid w:val="00CE79A3"/>
    <w:rsid w:val="00CF07FF"/>
    <w:rsid w:val="00CF7D85"/>
    <w:rsid w:val="00D018FB"/>
    <w:rsid w:val="00D01B93"/>
    <w:rsid w:val="00D0279E"/>
    <w:rsid w:val="00D047DE"/>
    <w:rsid w:val="00D114C7"/>
    <w:rsid w:val="00D177B5"/>
    <w:rsid w:val="00D32C17"/>
    <w:rsid w:val="00D37324"/>
    <w:rsid w:val="00D50060"/>
    <w:rsid w:val="00D50BC3"/>
    <w:rsid w:val="00D57C37"/>
    <w:rsid w:val="00D62E7B"/>
    <w:rsid w:val="00D637D5"/>
    <w:rsid w:val="00D64B87"/>
    <w:rsid w:val="00D71B5C"/>
    <w:rsid w:val="00D7603C"/>
    <w:rsid w:val="00D77F99"/>
    <w:rsid w:val="00D82537"/>
    <w:rsid w:val="00D97572"/>
    <w:rsid w:val="00DA4DE7"/>
    <w:rsid w:val="00DA672E"/>
    <w:rsid w:val="00DB2ED5"/>
    <w:rsid w:val="00DB4D58"/>
    <w:rsid w:val="00DC43A3"/>
    <w:rsid w:val="00DC4A5A"/>
    <w:rsid w:val="00DC5B66"/>
    <w:rsid w:val="00DC7B93"/>
    <w:rsid w:val="00DD6C10"/>
    <w:rsid w:val="00DE2566"/>
    <w:rsid w:val="00DE4994"/>
    <w:rsid w:val="00DF1C4D"/>
    <w:rsid w:val="00E1061E"/>
    <w:rsid w:val="00E1561C"/>
    <w:rsid w:val="00E20615"/>
    <w:rsid w:val="00E212E0"/>
    <w:rsid w:val="00E32124"/>
    <w:rsid w:val="00E35FC4"/>
    <w:rsid w:val="00E403F5"/>
    <w:rsid w:val="00E42002"/>
    <w:rsid w:val="00E43843"/>
    <w:rsid w:val="00E4687D"/>
    <w:rsid w:val="00E52495"/>
    <w:rsid w:val="00E52EBF"/>
    <w:rsid w:val="00E53D12"/>
    <w:rsid w:val="00E5594D"/>
    <w:rsid w:val="00E5607C"/>
    <w:rsid w:val="00E70E42"/>
    <w:rsid w:val="00E7133E"/>
    <w:rsid w:val="00E74979"/>
    <w:rsid w:val="00E755D9"/>
    <w:rsid w:val="00E828DF"/>
    <w:rsid w:val="00E82BB4"/>
    <w:rsid w:val="00E857AC"/>
    <w:rsid w:val="00E941C7"/>
    <w:rsid w:val="00EA01C4"/>
    <w:rsid w:val="00EA49EB"/>
    <w:rsid w:val="00EA644F"/>
    <w:rsid w:val="00EB0F7D"/>
    <w:rsid w:val="00EB4909"/>
    <w:rsid w:val="00EC4995"/>
    <w:rsid w:val="00EC7C5C"/>
    <w:rsid w:val="00ED086C"/>
    <w:rsid w:val="00ED132D"/>
    <w:rsid w:val="00ED1713"/>
    <w:rsid w:val="00ED2354"/>
    <w:rsid w:val="00ED30E2"/>
    <w:rsid w:val="00ED4045"/>
    <w:rsid w:val="00EE0671"/>
    <w:rsid w:val="00EE0E1E"/>
    <w:rsid w:val="00EE26CD"/>
    <w:rsid w:val="00EE290F"/>
    <w:rsid w:val="00EE5A0D"/>
    <w:rsid w:val="00EF2490"/>
    <w:rsid w:val="00EF7693"/>
    <w:rsid w:val="00F007C4"/>
    <w:rsid w:val="00F1013F"/>
    <w:rsid w:val="00F1363F"/>
    <w:rsid w:val="00F143BD"/>
    <w:rsid w:val="00F15739"/>
    <w:rsid w:val="00F25C38"/>
    <w:rsid w:val="00F30D57"/>
    <w:rsid w:val="00F315A2"/>
    <w:rsid w:val="00F363B7"/>
    <w:rsid w:val="00F44BBF"/>
    <w:rsid w:val="00F45ED0"/>
    <w:rsid w:val="00F4663E"/>
    <w:rsid w:val="00F55EB4"/>
    <w:rsid w:val="00F57443"/>
    <w:rsid w:val="00F5791C"/>
    <w:rsid w:val="00F6577C"/>
    <w:rsid w:val="00F657A6"/>
    <w:rsid w:val="00F70E85"/>
    <w:rsid w:val="00F749AB"/>
    <w:rsid w:val="00F75D18"/>
    <w:rsid w:val="00F7761C"/>
    <w:rsid w:val="00F77632"/>
    <w:rsid w:val="00F804DC"/>
    <w:rsid w:val="00F81987"/>
    <w:rsid w:val="00F844B3"/>
    <w:rsid w:val="00F87515"/>
    <w:rsid w:val="00F968A0"/>
    <w:rsid w:val="00F96C8F"/>
    <w:rsid w:val="00FA19DC"/>
    <w:rsid w:val="00FB3A45"/>
    <w:rsid w:val="00FC157B"/>
    <w:rsid w:val="00FC23DC"/>
    <w:rsid w:val="00FC278C"/>
    <w:rsid w:val="00FC5AF9"/>
    <w:rsid w:val="00FC7645"/>
    <w:rsid w:val="00FD2F52"/>
    <w:rsid w:val="00FD4FA7"/>
    <w:rsid w:val="00FE3C2F"/>
    <w:rsid w:val="00FE5902"/>
    <w:rsid w:val="00FE7B4D"/>
    <w:rsid w:val="00FF5262"/>
    <w:rsid w:val="00FF6C4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8CF57E5"/>
  <w14:defaultImageDpi w14:val="330"/>
  <w15:docId w15:val="{9A73F83E-01D4-47AF-8AC5-1E2161E7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5588AE-C1DD-4267-805D-75C1829EC1A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478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2023-02-03T17:18:00Z</cp:lastPrinted>
  <dcterms:created xsi:type="dcterms:W3CDTF">2022-10-04T08:33:00Z</dcterms:created>
  <dcterms:modified xsi:type="dcterms:W3CDTF">2023-09-22T16:16:00Z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