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96231" w14:textId="77777777" w:rsidR="00C72BA7" w:rsidRPr="00204076" w:rsidRDefault="00204076" w:rsidP="00204076">
      <w:pPr>
        <w:pStyle w:val="TITULOFICHAS"/>
        <w:rPr>
          <w:rStyle w:val="TITULOFICHAS-alinea"/>
          <w:color w:val="193E7E"/>
          <w:sz w:val="32"/>
        </w:rPr>
      </w:pPr>
      <w:proofErr w:type="spellStart"/>
      <w:r w:rsidRPr="00204076">
        <w:t>Jogos</w:t>
      </w:r>
      <w:proofErr w:type="spellEnd"/>
      <w:r w:rsidRPr="00204076">
        <w:t xml:space="preserve"> e </w:t>
      </w:r>
      <w:proofErr w:type="spellStart"/>
      <w:r w:rsidRPr="00204076">
        <w:t>desafios</w:t>
      </w:r>
      <w:proofErr w:type="spellEnd"/>
    </w:p>
    <w:p w14:paraId="5F78B4B6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6DD1684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6201CAC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F8F27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17A7C00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2F3CB77" w14:textId="78243832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| </w:t>
                                  </w:r>
                                  <w:r w:rsidR="00EF3F78">
                                    <w:rPr>
                                      <w:sz w:val="16"/>
                                    </w:rPr>
                                    <w:t>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3FBE1B5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9B2FA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D7F35C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3F5B5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A064E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D4D0B7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0EB64C1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2ABDB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BD777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9CE37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CF9198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B1138A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2929CED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6DD1684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6201CAC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F8F27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17A7C00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2F3CB77" w14:textId="78243832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| </w:t>
                            </w:r>
                            <w:r w:rsidR="00EF3F78">
                              <w:rPr>
                                <w:sz w:val="16"/>
                              </w:rPr>
                              <w:t>8</w:t>
                            </w:r>
                            <w:r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3FBE1B5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59B2FA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D7F35C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43F5B5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DA064E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D4D0B7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0EB64C1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B2ABDB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1BD777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C9CE37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9CF9198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B1138A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2929CED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4D9ADFE7" w14:textId="77777777" w:rsidR="007C26DE" w:rsidRDefault="007C26DE" w:rsidP="002F5F5D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b/>
        </w:rPr>
      </w:pPr>
    </w:p>
    <w:p w14:paraId="5DB5FCB5" w14:textId="77777777" w:rsidR="00563595" w:rsidRDefault="00563595" w:rsidP="00563595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b/>
        </w:rPr>
      </w:pPr>
    </w:p>
    <w:p w14:paraId="2F985623" w14:textId="55C50885" w:rsidR="00BC11A5" w:rsidRPr="00D24516" w:rsidRDefault="00CF7963" w:rsidP="00563595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b/>
          <w:color w:val="DF4C47"/>
          <w:sz w:val="24"/>
          <w:szCs w:val="24"/>
        </w:rPr>
      </w:pPr>
      <w:r>
        <w:rPr>
          <w:b/>
          <w:color w:val="DF4C47"/>
          <w:sz w:val="24"/>
          <w:szCs w:val="24"/>
        </w:rPr>
        <w:t>Experiência</w:t>
      </w:r>
      <w:r w:rsidR="003668B3">
        <w:rPr>
          <w:b/>
          <w:color w:val="DF4C47"/>
          <w:sz w:val="24"/>
          <w:szCs w:val="24"/>
        </w:rPr>
        <w:t xml:space="preserve"> do conde </w:t>
      </w:r>
      <w:proofErr w:type="spellStart"/>
      <w:r w:rsidR="003668B3">
        <w:rPr>
          <w:b/>
          <w:color w:val="DF4C47"/>
          <w:sz w:val="24"/>
          <w:szCs w:val="24"/>
        </w:rPr>
        <w:t>Buffon</w:t>
      </w:r>
      <w:proofErr w:type="spellEnd"/>
      <w:r w:rsidR="003668B3">
        <w:rPr>
          <w:b/>
          <w:color w:val="DF4C47"/>
          <w:sz w:val="24"/>
          <w:szCs w:val="24"/>
        </w:rPr>
        <w:t xml:space="preserve"> e o </w:t>
      </w:r>
      <w:r w:rsidR="003668B3" w:rsidRPr="00D24516">
        <w:rPr>
          <w:b/>
          <w:color w:val="DF4C47"/>
          <w:sz w:val="24"/>
          <w:szCs w:val="24"/>
        </w:rPr>
        <w:t xml:space="preserve">número </w:t>
      </w:r>
      <w:r w:rsidR="00D24516" w:rsidRPr="00D24516">
        <w:rPr>
          <w:position w:val="-6"/>
        </w:rPr>
        <w:object w:dxaOrig="220" w:dyaOrig="240" w14:anchorId="0789E732">
          <v:shape id="_x0000_i1046" type="#_x0000_t75" style="width:10.75pt;height:11.8pt" o:ole="">
            <v:imagedata r:id="rId11" o:title=""/>
          </v:shape>
          <o:OLEObject Type="Embed" ProgID="Equation.DSMT4" ShapeID="_x0000_i1046" DrawAspect="Content" ObjectID="_1756909126" r:id="rId12"/>
        </w:object>
      </w:r>
      <w:r w:rsidR="00052986" w:rsidRPr="00D24516">
        <w:rPr>
          <w:b/>
          <w:color w:val="DF4C47"/>
          <w:sz w:val="24"/>
          <w:szCs w:val="24"/>
        </w:rPr>
        <w:t xml:space="preserve"> </w:t>
      </w:r>
    </w:p>
    <w:p w14:paraId="1E23B9DF" w14:textId="7B847AEF" w:rsidR="00812DD3" w:rsidRDefault="00011C31" w:rsidP="00563595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276" w:firstLine="0"/>
        <w:jc w:val="both"/>
        <w:rPr>
          <w:bCs/>
        </w:rPr>
      </w:pPr>
      <w:proofErr w:type="spellStart"/>
      <w:r w:rsidRPr="00645E0D">
        <w:rPr>
          <w:bCs/>
        </w:rPr>
        <w:t>Buffon</w:t>
      </w:r>
      <w:proofErr w:type="spellEnd"/>
      <w:r w:rsidRPr="00645E0D">
        <w:rPr>
          <w:bCs/>
        </w:rPr>
        <w:t>, século XVII</w:t>
      </w:r>
      <w:r w:rsidR="00A113C1">
        <w:rPr>
          <w:bCs/>
        </w:rPr>
        <w:t>I</w:t>
      </w:r>
      <w:r w:rsidRPr="00645E0D">
        <w:rPr>
          <w:bCs/>
        </w:rPr>
        <w:t>, estudou a probabilidade de ao lançar uma agulha</w:t>
      </w:r>
      <w:r w:rsidR="00A00DEA" w:rsidRPr="00645E0D">
        <w:rPr>
          <w:bCs/>
        </w:rPr>
        <w:t xml:space="preserve">, de 2 cm de comprimento, sobre uma folha </w:t>
      </w:r>
      <w:r w:rsidR="00812DD3" w:rsidRPr="00645E0D">
        <w:rPr>
          <w:bCs/>
        </w:rPr>
        <w:t>de papel com linhas paralelas separadas 4 cm, a agulha intersetar uma das linhas.</w:t>
      </w:r>
    </w:p>
    <w:p w14:paraId="5D9B51D3" w14:textId="1967140E" w:rsidR="001D202E" w:rsidRPr="00645E0D" w:rsidRDefault="001D202E" w:rsidP="001D202E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276" w:hanging="28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6DBF4061" wp14:editId="128CF8E9">
            <wp:extent cx="2590805" cy="1844044"/>
            <wp:effectExtent l="0" t="0" r="0" b="3810"/>
            <wp:docPr id="12519169" name="Imagem 1" descr="Uma imagem com file, captura de ecrã, Paralel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169" name="Imagem 1" descr="Uma imagem com file, captura de ecrã, Paralelo, 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5" cy="184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t xml:space="preserve">         </w:t>
      </w:r>
      <w:r>
        <w:rPr>
          <w:noProof/>
        </w:rPr>
        <w:drawing>
          <wp:inline distT="0" distB="0" distL="0" distR="0" wp14:anchorId="401A7115" wp14:editId="43FB52F3">
            <wp:extent cx="1491157" cy="2073275"/>
            <wp:effectExtent l="0" t="0" r="0" b="3175"/>
            <wp:docPr id="3" name="Imagem 3" descr="Uma imagem com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captura de ecrã&#10;&#10;Descrição gerada automaticamente"/>
                    <pic:cNvPicPr/>
                  </pic:nvPicPr>
                  <pic:blipFill rotWithShape="1">
                    <a:blip r:embed="rId14"/>
                    <a:srcRect l="75620"/>
                    <a:stretch/>
                  </pic:blipFill>
                  <pic:spPr bwMode="auto">
                    <a:xfrm>
                      <a:off x="0" y="0"/>
                      <a:ext cx="1498266" cy="2083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390E7" w14:textId="79D6368E" w:rsidR="00812DD3" w:rsidRPr="00645E0D" w:rsidRDefault="00812DD3" w:rsidP="00A113C1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276" w:hanging="28"/>
        <w:jc w:val="both"/>
        <w:rPr>
          <w:bCs/>
        </w:rPr>
      </w:pPr>
    </w:p>
    <w:p w14:paraId="16A18B3C" w14:textId="3AD52BAC" w:rsidR="0000469D" w:rsidRDefault="00812DD3" w:rsidP="00563595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after="120" w:line="360" w:lineRule="auto"/>
        <w:ind w:left="0" w:right="278" w:firstLine="0"/>
        <w:jc w:val="both"/>
        <w:rPr>
          <w:bCs/>
        </w:rPr>
      </w:pPr>
      <w:r w:rsidRPr="00645E0D">
        <w:rPr>
          <w:bCs/>
        </w:rPr>
        <w:t>Prova-se que a probabilidade de a agulha inter</w:t>
      </w:r>
      <w:r w:rsidR="003A7370" w:rsidRPr="00645E0D">
        <w:rPr>
          <w:bCs/>
        </w:rPr>
        <w:t>s</w:t>
      </w:r>
      <w:r w:rsidRPr="00645E0D">
        <w:rPr>
          <w:bCs/>
        </w:rPr>
        <w:t>etar a linha é o inverso de</w:t>
      </w:r>
      <w:r w:rsidR="00B219CA">
        <w:rPr>
          <w:bCs/>
        </w:rPr>
        <w:t xml:space="preserve"> </w:t>
      </w:r>
      <w:r w:rsidRPr="00645E0D">
        <w:rPr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="00B219CA">
        <w:t xml:space="preserve"> </w:t>
      </w:r>
      <w:r w:rsidRPr="00645E0D">
        <w:rPr>
          <w:bCs/>
        </w:rPr>
        <w:t xml:space="preserve">, </w:t>
      </w:r>
      <w:r w:rsidR="003A7370" w:rsidRPr="00645E0D">
        <w:rPr>
          <w:bCs/>
        </w:rPr>
        <w:t>isto</w:t>
      </w:r>
      <w:r w:rsidRPr="00645E0D">
        <w:rPr>
          <w:bCs/>
        </w:rPr>
        <w:t xml:space="preserve"> é</w:t>
      </w:r>
      <w:r w:rsidR="003A7370" w:rsidRPr="00645E0D">
        <w:rPr>
          <w:bCs/>
        </w:rPr>
        <w:t>,</w:t>
      </w:r>
      <w:r w:rsidR="00B219CA">
        <w:rPr>
          <w:bCs/>
        </w:rPr>
        <w:t xml:space="preserve"> </w:t>
      </w:r>
      <w:r w:rsidR="003A7370" w:rsidRPr="00645E0D">
        <w:rPr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den>
        </m:f>
      </m:oMath>
      <w:r w:rsidR="00B219CA">
        <w:rPr>
          <w:bCs/>
        </w:rPr>
        <w:t xml:space="preserve"> </w:t>
      </w:r>
      <w:r w:rsidR="003A7370" w:rsidRPr="00645E0D">
        <w:rPr>
          <w:bCs/>
        </w:rPr>
        <w:t>.</w:t>
      </w:r>
    </w:p>
    <w:p w14:paraId="37EFF420" w14:textId="52F7231F" w:rsidR="006F138D" w:rsidRPr="00645E0D" w:rsidRDefault="00C02B4A" w:rsidP="00563595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276" w:firstLine="0"/>
        <w:jc w:val="both"/>
        <w:rPr>
          <w:bCs/>
        </w:rPr>
      </w:pPr>
      <w:r w:rsidRPr="00645E0D">
        <w:rPr>
          <w:bCs/>
        </w:rPr>
        <w:t xml:space="preserve">Várias pessoas tentaram, desta forma obter um valor aproximado de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645E0D">
        <w:rPr>
          <w:bCs/>
        </w:rPr>
        <w:t xml:space="preserve"> atirando agulhas ao</w:t>
      </w:r>
      <w:r w:rsidR="006F138D" w:rsidRPr="00645E0D">
        <w:rPr>
          <w:bCs/>
        </w:rPr>
        <w:t xml:space="preserve"> chão</w:t>
      </w:r>
      <w:r w:rsidRPr="00645E0D">
        <w:rPr>
          <w:bCs/>
        </w:rPr>
        <w:t xml:space="preserve">. O caso mais conhecido é do matemático italiano </w:t>
      </w:r>
      <w:r w:rsidR="006F138D" w:rsidRPr="00645E0D">
        <w:rPr>
          <w:bCs/>
        </w:rPr>
        <w:t>M.</w:t>
      </w:r>
      <w:r w:rsidR="00393931" w:rsidRPr="00645E0D">
        <w:rPr>
          <w:bCs/>
        </w:rPr>
        <w:t xml:space="preserve"> </w:t>
      </w:r>
      <w:proofErr w:type="spellStart"/>
      <w:r w:rsidR="006F138D" w:rsidRPr="00645E0D">
        <w:rPr>
          <w:bCs/>
        </w:rPr>
        <w:t>L</w:t>
      </w:r>
      <w:r w:rsidR="00393931" w:rsidRPr="00645E0D">
        <w:rPr>
          <w:bCs/>
        </w:rPr>
        <w:t>azzerini</w:t>
      </w:r>
      <w:proofErr w:type="spellEnd"/>
      <w:r w:rsidR="00393931" w:rsidRPr="00645E0D">
        <w:rPr>
          <w:bCs/>
        </w:rPr>
        <w:t>, que</w:t>
      </w:r>
      <w:r w:rsidR="00CE2ACB" w:rsidRPr="00645E0D">
        <w:rPr>
          <w:bCs/>
        </w:rPr>
        <w:t>,</w:t>
      </w:r>
      <w:r w:rsidR="00393931" w:rsidRPr="00645E0D">
        <w:rPr>
          <w:bCs/>
        </w:rPr>
        <w:t xml:space="preserve"> em 1901, realizou 34</w:t>
      </w:r>
      <w:r w:rsidR="00CE2ACB" w:rsidRPr="00645E0D">
        <w:rPr>
          <w:bCs/>
        </w:rPr>
        <w:t xml:space="preserve"> </w:t>
      </w:r>
      <w:r w:rsidR="00393931" w:rsidRPr="00645E0D">
        <w:rPr>
          <w:bCs/>
        </w:rPr>
        <w:t>080 lançamentos, obtendo 3</w:t>
      </w:r>
      <w:r w:rsidR="00CE2ACB" w:rsidRPr="00645E0D">
        <w:rPr>
          <w:bCs/>
        </w:rPr>
        <w:t>,</w:t>
      </w:r>
      <w:r w:rsidR="00393931" w:rsidRPr="00645E0D">
        <w:rPr>
          <w:bCs/>
        </w:rPr>
        <w:t>141</w:t>
      </w:r>
      <w:r w:rsidR="00CE2ACB" w:rsidRPr="00645E0D">
        <w:rPr>
          <w:bCs/>
        </w:rPr>
        <w:t xml:space="preserve"> </w:t>
      </w:r>
      <w:r w:rsidR="00393931" w:rsidRPr="00645E0D">
        <w:rPr>
          <w:bCs/>
        </w:rPr>
        <w:t>592</w:t>
      </w:r>
      <w:r w:rsidR="00CE2ACB" w:rsidRPr="00645E0D">
        <w:rPr>
          <w:bCs/>
        </w:rPr>
        <w:t xml:space="preserve"> </w:t>
      </w:r>
      <w:r w:rsidR="00393931" w:rsidRPr="00645E0D">
        <w:rPr>
          <w:bCs/>
        </w:rPr>
        <w:t>9</w:t>
      </w:r>
      <w:r w:rsidR="006F138D" w:rsidRPr="00645E0D">
        <w:rPr>
          <w:bCs/>
        </w:rPr>
        <w:t xml:space="preserve">, valor aproximado de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="006F138D" w:rsidRPr="00645E0D">
        <w:rPr>
          <w:bCs/>
        </w:rPr>
        <w:t xml:space="preserve">, correto até </w:t>
      </w:r>
      <w:r w:rsidR="00374ED1">
        <w:rPr>
          <w:bCs/>
        </w:rPr>
        <w:t>à</w:t>
      </w:r>
      <w:r w:rsidR="006F138D" w:rsidRPr="00645E0D">
        <w:rPr>
          <w:bCs/>
        </w:rPr>
        <w:t xml:space="preserve"> sexta casa decimal.</w:t>
      </w:r>
    </w:p>
    <w:p w14:paraId="0FEAC939" w14:textId="0BB849B2" w:rsidR="00C02B4A" w:rsidRDefault="00C02B4A" w:rsidP="00A113C1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276" w:hanging="28"/>
        <w:jc w:val="both"/>
        <w:rPr>
          <w:bCs/>
        </w:rPr>
      </w:pPr>
    </w:p>
    <w:p w14:paraId="5533AF49" w14:textId="52D1FB17" w:rsidR="00645E0D" w:rsidRDefault="00645E0D" w:rsidP="00A113C1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276" w:hanging="28"/>
        <w:jc w:val="both"/>
        <w:rPr>
          <w:bCs/>
        </w:rPr>
      </w:pPr>
    </w:p>
    <w:p w14:paraId="7A0B6F8A" w14:textId="644B4499" w:rsidR="00645E0D" w:rsidRPr="00D357DE" w:rsidRDefault="00FB0E34" w:rsidP="00A113C1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276" w:hanging="28"/>
        <w:jc w:val="both"/>
        <w:rPr>
          <w:b/>
          <w:color w:val="548DD4" w:themeColor="text2" w:themeTint="99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EED9B1" wp14:editId="4217A106">
            <wp:simplePos x="0" y="0"/>
            <wp:positionH relativeFrom="column">
              <wp:posOffset>3585210</wp:posOffset>
            </wp:positionH>
            <wp:positionV relativeFrom="paragraph">
              <wp:posOffset>238760</wp:posOffset>
            </wp:positionV>
            <wp:extent cx="2599690" cy="1733550"/>
            <wp:effectExtent l="0" t="0" r="0" b="0"/>
            <wp:wrapThrough wrapText="bothSides">
              <wp:wrapPolygon edited="0">
                <wp:start x="0" y="0"/>
                <wp:lineTo x="0" y="21363"/>
                <wp:lineTo x="21368" y="21363"/>
                <wp:lineTo x="21368" y="0"/>
                <wp:lineTo x="0" y="0"/>
              </wp:wrapPolygon>
            </wp:wrapThrough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E0D" w:rsidRPr="00D357DE">
        <w:rPr>
          <w:b/>
          <w:color w:val="548DD4" w:themeColor="text2" w:themeTint="99"/>
          <w:sz w:val="22"/>
          <w:szCs w:val="22"/>
        </w:rPr>
        <w:t>Agora é a tua vez de realizares esta experiência.</w:t>
      </w:r>
    </w:p>
    <w:p w14:paraId="1ABE95DF" w14:textId="691BA30E" w:rsidR="00645E0D" w:rsidRDefault="00645E0D" w:rsidP="00A113C1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276" w:hanging="28"/>
        <w:jc w:val="both"/>
        <w:rPr>
          <w:bCs/>
        </w:rPr>
      </w:pPr>
      <w:r w:rsidRPr="00645E0D">
        <w:rPr>
          <w:bCs/>
        </w:rPr>
        <w:t>Arranja o seguinte material:</w:t>
      </w:r>
    </w:p>
    <w:p w14:paraId="56F7B686" w14:textId="013260B3" w:rsidR="00F02C27" w:rsidRPr="00F02C27" w:rsidRDefault="00F02C27" w:rsidP="00A113C1">
      <w:pPr>
        <w:pStyle w:val="QUESTAO1"/>
        <w:numPr>
          <w:ilvl w:val="0"/>
          <w:numId w:val="19"/>
        </w:numPr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right="276"/>
        <w:jc w:val="both"/>
        <w:rPr>
          <w:bCs/>
        </w:rPr>
      </w:pPr>
      <w:r w:rsidRPr="00F02C27">
        <w:rPr>
          <w:bCs/>
        </w:rPr>
        <w:t>fósforos iguais;</w:t>
      </w:r>
      <w:r w:rsidR="00D357DE" w:rsidRPr="00D357DE">
        <w:rPr>
          <w:noProof/>
        </w:rPr>
        <w:t xml:space="preserve"> </w:t>
      </w:r>
    </w:p>
    <w:p w14:paraId="5D887A19" w14:textId="46B89C5F" w:rsidR="00321007" w:rsidRPr="00321007" w:rsidRDefault="00374ED1" w:rsidP="00A113C1">
      <w:pPr>
        <w:pStyle w:val="QUESTAO1"/>
        <w:numPr>
          <w:ilvl w:val="0"/>
          <w:numId w:val="19"/>
        </w:numPr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right="276"/>
        <w:jc w:val="both"/>
        <w:rPr>
          <w:bCs/>
        </w:rPr>
      </w:pPr>
      <w:r>
        <w:rPr>
          <w:bCs/>
        </w:rPr>
        <w:t>c</w:t>
      </w:r>
      <w:r w:rsidR="00F02C27" w:rsidRPr="00F02C27">
        <w:rPr>
          <w:bCs/>
        </w:rPr>
        <w:t xml:space="preserve">artolina com um conjunto de linhas paralelas e </w:t>
      </w:r>
      <w:r w:rsidR="00F02C27">
        <w:rPr>
          <w:bCs/>
        </w:rPr>
        <w:t xml:space="preserve">equidistantes </w:t>
      </w:r>
      <w:r w:rsidR="00321007" w:rsidRPr="00321007">
        <w:rPr>
          <w:bCs/>
        </w:rPr>
        <w:t xml:space="preserve">cuja </w:t>
      </w:r>
      <w:r w:rsidR="002E0E0E">
        <w:rPr>
          <w:bCs/>
        </w:rPr>
        <w:t>distância</w:t>
      </w:r>
      <w:r w:rsidR="00321007" w:rsidRPr="00321007">
        <w:rPr>
          <w:bCs/>
        </w:rPr>
        <w:t xml:space="preserve"> entre si é igual ao dobro do comprimento dos fósforos.</w:t>
      </w:r>
    </w:p>
    <w:p w14:paraId="36CC7222" w14:textId="2CA02159" w:rsidR="005D7E91" w:rsidRPr="005D7E91" w:rsidRDefault="00321007" w:rsidP="001F5BBB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after="240" w:line="360" w:lineRule="auto"/>
        <w:ind w:left="0" w:right="276" w:firstLine="0"/>
        <w:jc w:val="both"/>
        <w:rPr>
          <w:bCs/>
        </w:rPr>
      </w:pPr>
      <w:r w:rsidRPr="00321007">
        <w:rPr>
          <w:bCs/>
        </w:rPr>
        <w:t xml:space="preserve">Inicia a experiência lançando os </w:t>
      </w:r>
      <w:r w:rsidR="002E0E0E">
        <w:rPr>
          <w:bCs/>
        </w:rPr>
        <w:t>fósforos</w:t>
      </w:r>
      <w:r w:rsidRPr="00321007">
        <w:rPr>
          <w:bCs/>
        </w:rPr>
        <w:t xml:space="preserve"> sobre a cartolina e</w:t>
      </w:r>
      <w:r w:rsidR="00FB0E34">
        <w:rPr>
          <w:bCs/>
        </w:rPr>
        <w:t xml:space="preserve"> </w:t>
      </w:r>
      <w:r w:rsidRPr="00321007">
        <w:rPr>
          <w:bCs/>
        </w:rPr>
        <w:t>verifica quantos inter</w:t>
      </w:r>
      <w:r w:rsidR="002E0E0E">
        <w:rPr>
          <w:bCs/>
        </w:rPr>
        <w:t>s</w:t>
      </w:r>
      <w:r w:rsidRPr="00321007">
        <w:rPr>
          <w:bCs/>
        </w:rPr>
        <w:t>etam uma das linhas</w:t>
      </w:r>
      <w:r w:rsidR="005D7E91" w:rsidRPr="005D7E91">
        <w:rPr>
          <w:bCs/>
        </w:rPr>
        <w:t>.</w:t>
      </w:r>
    </w:p>
    <w:p w14:paraId="154D02F6" w14:textId="77777777" w:rsidR="005D7E91" w:rsidRPr="005D7E91" w:rsidRDefault="005D7E91" w:rsidP="00974081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after="240" w:line="360" w:lineRule="auto"/>
        <w:ind w:right="276"/>
        <w:jc w:val="both"/>
        <w:rPr>
          <w:bCs/>
        </w:rPr>
      </w:pPr>
      <w:r w:rsidRPr="005D7E91">
        <w:rPr>
          <w:bCs/>
        </w:rPr>
        <w:t>Repete a experiência um número significativo de vezes.</w:t>
      </w:r>
    </w:p>
    <w:p w14:paraId="224B6B84" w14:textId="01312A15" w:rsidR="00321007" w:rsidRPr="003A7370" w:rsidRDefault="005D7E91" w:rsidP="00A113C1">
      <w:pPr>
        <w:pStyle w:val="QUESTAO1"/>
        <w:tabs>
          <w:tab w:val="clear" w:pos="113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right="276"/>
        <w:jc w:val="both"/>
        <w:rPr>
          <w:bCs/>
        </w:rPr>
      </w:pPr>
      <w:r w:rsidRPr="005D7E91">
        <w:rPr>
          <w:bCs/>
        </w:rPr>
        <w:t xml:space="preserve">Confirma os resultados obtidos por </w:t>
      </w:r>
      <w:proofErr w:type="spellStart"/>
      <w:r w:rsidRPr="005D7E91">
        <w:rPr>
          <w:bCs/>
        </w:rPr>
        <w:t>Buffon</w:t>
      </w:r>
      <w:proofErr w:type="spellEnd"/>
      <w:r w:rsidRPr="005D7E91">
        <w:rPr>
          <w:bCs/>
        </w:rPr>
        <w:t>.</w:t>
      </w:r>
    </w:p>
    <w:p w14:paraId="33FEA3D5" w14:textId="1C22A67F" w:rsidR="007C26DE" w:rsidRPr="000B4CC6" w:rsidRDefault="007C26DE" w:rsidP="002F5F5D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993" w:hanging="851"/>
        <w:rPr>
          <w:b/>
        </w:rPr>
      </w:pPr>
    </w:p>
    <w:sectPr w:rsidR="007C26DE" w:rsidRPr="000B4CC6" w:rsidSect="00A22A4E">
      <w:headerReference w:type="even" r:id="rId16"/>
      <w:headerReference w:type="default" r:id="rId17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0630E" w14:textId="77777777" w:rsidR="00F9658E" w:rsidRDefault="00F9658E" w:rsidP="00D177B5">
      <w:pPr>
        <w:spacing w:after="0" w:line="240" w:lineRule="auto"/>
      </w:pPr>
      <w:r>
        <w:separator/>
      </w:r>
    </w:p>
  </w:endnote>
  <w:endnote w:type="continuationSeparator" w:id="0">
    <w:p w14:paraId="1C6DED36" w14:textId="77777777" w:rsidR="00F9658E" w:rsidRDefault="00F9658E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9DC69" w14:textId="77777777" w:rsidR="00F9658E" w:rsidRDefault="00F9658E" w:rsidP="00D177B5">
      <w:pPr>
        <w:spacing w:after="0" w:line="240" w:lineRule="auto"/>
      </w:pPr>
      <w:r>
        <w:separator/>
      </w:r>
    </w:p>
  </w:footnote>
  <w:footnote w:type="continuationSeparator" w:id="0">
    <w:p w14:paraId="3453C835" w14:textId="77777777" w:rsidR="00F9658E" w:rsidRDefault="00F9658E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BF7EE" w14:textId="4EF424CB" w:rsidR="007A4811" w:rsidRDefault="007A4811">
    <w:pPr>
      <w:pStyle w:val="Cabealho"/>
      <w:rPr>
        <w:lang w:val="pt-PT"/>
      </w:rPr>
    </w:pPr>
  </w:p>
  <w:p w14:paraId="5C233050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D5F33" w14:textId="724BB3E1" w:rsidR="007A4811" w:rsidRPr="00AE5CF6" w:rsidRDefault="00395DD3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7216" behindDoc="0" locked="0" layoutInCell="1" allowOverlap="1" wp14:anchorId="5D40AFBB" wp14:editId="31AA13CD">
          <wp:simplePos x="0" y="0"/>
          <wp:positionH relativeFrom="column">
            <wp:posOffset>-4406265</wp:posOffset>
          </wp:positionH>
          <wp:positionV relativeFrom="paragraph">
            <wp:posOffset>-529590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9264" behindDoc="0" locked="0" layoutInCell="1" allowOverlap="1" wp14:anchorId="69B188BF" wp14:editId="64C65C8A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240" behindDoc="0" locked="0" layoutInCell="1" allowOverlap="1" wp14:anchorId="276999ED" wp14:editId="28D8F566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192" behindDoc="0" locked="0" layoutInCell="1" allowOverlap="1" wp14:anchorId="33920ADC" wp14:editId="264B06AC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65pt;height:16.65pt;visibility:visible" o:bullet="t">
        <v:imagedata r:id="rId1" o:title=""/>
      </v:shape>
    </w:pict>
  </w:numPicBullet>
  <w:numPicBullet w:numPicBulletId="1">
    <w:pict>
      <v:shape id="_x0000_i1027" type="#_x0000_t75" style="width:16.65pt;height:16.65pt;visibility:visible" o:bullet="t">
        <v:imagedata r:id="rId2" o:title=""/>
      </v:shape>
    </w:pict>
  </w:numPicBullet>
  <w:numPicBullet w:numPicBulletId="2">
    <w:pict>
      <v:shape id="_x0000_i1028" type="#_x0000_t75" style="width:16.65pt;height:16.6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F921D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2A81A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A32F1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04B8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E279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48FF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8659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16CD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D865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1F02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04F617C"/>
    <w:multiLevelType w:val="hybridMultilevel"/>
    <w:tmpl w:val="40F69B96"/>
    <w:lvl w:ilvl="0" w:tplc="0816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804276436">
    <w:abstractNumId w:val="15"/>
  </w:num>
  <w:num w:numId="2" w16cid:durableId="439375827">
    <w:abstractNumId w:val="16"/>
  </w:num>
  <w:num w:numId="3" w16cid:durableId="1874148837">
    <w:abstractNumId w:val="13"/>
  </w:num>
  <w:num w:numId="4" w16cid:durableId="6346012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9597994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1341734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8564549">
    <w:abstractNumId w:val="17"/>
  </w:num>
  <w:num w:numId="8" w16cid:durableId="491064817">
    <w:abstractNumId w:val="14"/>
  </w:num>
  <w:num w:numId="9" w16cid:durableId="1391999026">
    <w:abstractNumId w:val="9"/>
  </w:num>
  <w:num w:numId="10" w16cid:durableId="51346453">
    <w:abstractNumId w:val="7"/>
  </w:num>
  <w:num w:numId="11" w16cid:durableId="1396389339">
    <w:abstractNumId w:val="6"/>
  </w:num>
  <w:num w:numId="12" w16cid:durableId="1312096553">
    <w:abstractNumId w:val="5"/>
  </w:num>
  <w:num w:numId="13" w16cid:durableId="825171857">
    <w:abstractNumId w:val="4"/>
  </w:num>
  <w:num w:numId="14" w16cid:durableId="2040429645">
    <w:abstractNumId w:val="8"/>
  </w:num>
  <w:num w:numId="15" w16cid:durableId="143275148">
    <w:abstractNumId w:val="3"/>
  </w:num>
  <w:num w:numId="16" w16cid:durableId="432632393">
    <w:abstractNumId w:val="2"/>
  </w:num>
  <w:num w:numId="17" w16cid:durableId="211697839">
    <w:abstractNumId w:val="1"/>
  </w:num>
  <w:num w:numId="18" w16cid:durableId="1631551077">
    <w:abstractNumId w:val="0"/>
  </w:num>
  <w:num w:numId="19" w16cid:durableId="2070952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69D"/>
    <w:rsid w:val="00005881"/>
    <w:rsid w:val="00011C31"/>
    <w:rsid w:val="00026F67"/>
    <w:rsid w:val="00052986"/>
    <w:rsid w:val="000541B6"/>
    <w:rsid w:val="00081F6E"/>
    <w:rsid w:val="00084847"/>
    <w:rsid w:val="00086D19"/>
    <w:rsid w:val="00087949"/>
    <w:rsid w:val="000A78A5"/>
    <w:rsid w:val="000B4CC6"/>
    <w:rsid w:val="000C37B1"/>
    <w:rsid w:val="000C6245"/>
    <w:rsid w:val="000D065B"/>
    <w:rsid w:val="000D413C"/>
    <w:rsid w:val="000D739D"/>
    <w:rsid w:val="000F1D5F"/>
    <w:rsid w:val="000F3806"/>
    <w:rsid w:val="000F5C16"/>
    <w:rsid w:val="00101ADB"/>
    <w:rsid w:val="00125686"/>
    <w:rsid w:val="00130517"/>
    <w:rsid w:val="00131497"/>
    <w:rsid w:val="0013404A"/>
    <w:rsid w:val="001425BC"/>
    <w:rsid w:val="00152806"/>
    <w:rsid w:val="00153DEB"/>
    <w:rsid w:val="00162A96"/>
    <w:rsid w:val="00174392"/>
    <w:rsid w:val="00182809"/>
    <w:rsid w:val="001849CD"/>
    <w:rsid w:val="001959D8"/>
    <w:rsid w:val="001A7745"/>
    <w:rsid w:val="001C1FCF"/>
    <w:rsid w:val="001C5DAF"/>
    <w:rsid w:val="001C7A1B"/>
    <w:rsid w:val="001D202E"/>
    <w:rsid w:val="001E4CE7"/>
    <w:rsid w:val="001F308E"/>
    <w:rsid w:val="001F5BBB"/>
    <w:rsid w:val="00200BD1"/>
    <w:rsid w:val="00203059"/>
    <w:rsid w:val="00204076"/>
    <w:rsid w:val="002109D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1E15"/>
    <w:rsid w:val="002569B9"/>
    <w:rsid w:val="00266005"/>
    <w:rsid w:val="00267659"/>
    <w:rsid w:val="00271F71"/>
    <w:rsid w:val="00274E47"/>
    <w:rsid w:val="002843A1"/>
    <w:rsid w:val="00295F4C"/>
    <w:rsid w:val="002A1042"/>
    <w:rsid w:val="002B338B"/>
    <w:rsid w:val="002D3F47"/>
    <w:rsid w:val="002E0E0E"/>
    <w:rsid w:val="002E69F1"/>
    <w:rsid w:val="002E6EDD"/>
    <w:rsid w:val="002F1ADA"/>
    <w:rsid w:val="002F41AF"/>
    <w:rsid w:val="002F5F5D"/>
    <w:rsid w:val="0030103E"/>
    <w:rsid w:val="003012AD"/>
    <w:rsid w:val="0030367A"/>
    <w:rsid w:val="00321007"/>
    <w:rsid w:val="003325B0"/>
    <w:rsid w:val="00333462"/>
    <w:rsid w:val="00350A6D"/>
    <w:rsid w:val="00360BC9"/>
    <w:rsid w:val="00361EEC"/>
    <w:rsid w:val="0036406B"/>
    <w:rsid w:val="00365728"/>
    <w:rsid w:val="00365C7C"/>
    <w:rsid w:val="003668B3"/>
    <w:rsid w:val="00371CF4"/>
    <w:rsid w:val="00374ED1"/>
    <w:rsid w:val="00393931"/>
    <w:rsid w:val="003949E3"/>
    <w:rsid w:val="00395DD3"/>
    <w:rsid w:val="003A7370"/>
    <w:rsid w:val="003B338A"/>
    <w:rsid w:val="003D42D1"/>
    <w:rsid w:val="003E2A77"/>
    <w:rsid w:val="003F5A65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90305"/>
    <w:rsid w:val="00493BAA"/>
    <w:rsid w:val="004A36BB"/>
    <w:rsid w:val="004A66D5"/>
    <w:rsid w:val="004B15C0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10026"/>
    <w:rsid w:val="0052168E"/>
    <w:rsid w:val="00552529"/>
    <w:rsid w:val="00552AF9"/>
    <w:rsid w:val="005608BA"/>
    <w:rsid w:val="00560EC5"/>
    <w:rsid w:val="0056333E"/>
    <w:rsid w:val="00563595"/>
    <w:rsid w:val="00566029"/>
    <w:rsid w:val="00570BCB"/>
    <w:rsid w:val="005728B7"/>
    <w:rsid w:val="00580C18"/>
    <w:rsid w:val="00590171"/>
    <w:rsid w:val="005912DB"/>
    <w:rsid w:val="00596566"/>
    <w:rsid w:val="005A06B8"/>
    <w:rsid w:val="005D240E"/>
    <w:rsid w:val="005D38D7"/>
    <w:rsid w:val="005D4451"/>
    <w:rsid w:val="005D5FF5"/>
    <w:rsid w:val="005D7E91"/>
    <w:rsid w:val="005E1CF5"/>
    <w:rsid w:val="006007F1"/>
    <w:rsid w:val="00616F7F"/>
    <w:rsid w:val="00626873"/>
    <w:rsid w:val="00627293"/>
    <w:rsid w:val="00645E0D"/>
    <w:rsid w:val="00653546"/>
    <w:rsid w:val="006568A5"/>
    <w:rsid w:val="00682499"/>
    <w:rsid w:val="00693559"/>
    <w:rsid w:val="006A3D4C"/>
    <w:rsid w:val="006A50CF"/>
    <w:rsid w:val="006A59C6"/>
    <w:rsid w:val="006C3C18"/>
    <w:rsid w:val="006D3A39"/>
    <w:rsid w:val="006D4D88"/>
    <w:rsid w:val="006E72C0"/>
    <w:rsid w:val="006F138D"/>
    <w:rsid w:val="006F4F46"/>
    <w:rsid w:val="00701A1C"/>
    <w:rsid w:val="00702F0B"/>
    <w:rsid w:val="00705406"/>
    <w:rsid w:val="00715D47"/>
    <w:rsid w:val="00721BE9"/>
    <w:rsid w:val="007243B9"/>
    <w:rsid w:val="0073547F"/>
    <w:rsid w:val="0073559A"/>
    <w:rsid w:val="0073590B"/>
    <w:rsid w:val="00747DAE"/>
    <w:rsid w:val="00751EFB"/>
    <w:rsid w:val="00752AAD"/>
    <w:rsid w:val="0076259D"/>
    <w:rsid w:val="007628BB"/>
    <w:rsid w:val="00773ADD"/>
    <w:rsid w:val="00775AD3"/>
    <w:rsid w:val="00783B38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26DE"/>
    <w:rsid w:val="007C28A4"/>
    <w:rsid w:val="007C335B"/>
    <w:rsid w:val="007C5022"/>
    <w:rsid w:val="007D7AD3"/>
    <w:rsid w:val="007F14DE"/>
    <w:rsid w:val="007F1917"/>
    <w:rsid w:val="00812DD3"/>
    <w:rsid w:val="00813E36"/>
    <w:rsid w:val="00835C1D"/>
    <w:rsid w:val="00840629"/>
    <w:rsid w:val="008418E3"/>
    <w:rsid w:val="00854FA7"/>
    <w:rsid w:val="00871045"/>
    <w:rsid w:val="00884BD6"/>
    <w:rsid w:val="008A2DCC"/>
    <w:rsid w:val="008B3DD0"/>
    <w:rsid w:val="008C3EF7"/>
    <w:rsid w:val="008C50B1"/>
    <w:rsid w:val="008E2813"/>
    <w:rsid w:val="008E4CD9"/>
    <w:rsid w:val="008F3880"/>
    <w:rsid w:val="0090122B"/>
    <w:rsid w:val="0090282A"/>
    <w:rsid w:val="00904DE7"/>
    <w:rsid w:val="00922AFF"/>
    <w:rsid w:val="00923321"/>
    <w:rsid w:val="00924010"/>
    <w:rsid w:val="009246FD"/>
    <w:rsid w:val="00927F3E"/>
    <w:rsid w:val="00930EC2"/>
    <w:rsid w:val="009519C0"/>
    <w:rsid w:val="009559C7"/>
    <w:rsid w:val="00960394"/>
    <w:rsid w:val="00963658"/>
    <w:rsid w:val="00967586"/>
    <w:rsid w:val="00974081"/>
    <w:rsid w:val="00984F46"/>
    <w:rsid w:val="009858A5"/>
    <w:rsid w:val="009A2D29"/>
    <w:rsid w:val="009A6D64"/>
    <w:rsid w:val="009C2264"/>
    <w:rsid w:val="009C2ABF"/>
    <w:rsid w:val="009D561F"/>
    <w:rsid w:val="009D69CF"/>
    <w:rsid w:val="009E04ED"/>
    <w:rsid w:val="009E654C"/>
    <w:rsid w:val="00A00DEA"/>
    <w:rsid w:val="00A113C1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B4A8F"/>
    <w:rsid w:val="00AC74EF"/>
    <w:rsid w:val="00AD26B9"/>
    <w:rsid w:val="00AD29FA"/>
    <w:rsid w:val="00AD2E07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19CA"/>
    <w:rsid w:val="00B26A56"/>
    <w:rsid w:val="00B32118"/>
    <w:rsid w:val="00B35244"/>
    <w:rsid w:val="00B40527"/>
    <w:rsid w:val="00B4635B"/>
    <w:rsid w:val="00B47D20"/>
    <w:rsid w:val="00B50C52"/>
    <w:rsid w:val="00B514FB"/>
    <w:rsid w:val="00B574F0"/>
    <w:rsid w:val="00B848AE"/>
    <w:rsid w:val="00BA0B0F"/>
    <w:rsid w:val="00BA3142"/>
    <w:rsid w:val="00BA3546"/>
    <w:rsid w:val="00BA4776"/>
    <w:rsid w:val="00BA4B38"/>
    <w:rsid w:val="00BB57A9"/>
    <w:rsid w:val="00BB77A9"/>
    <w:rsid w:val="00BC11A5"/>
    <w:rsid w:val="00BC38D8"/>
    <w:rsid w:val="00BE0AAD"/>
    <w:rsid w:val="00BE18BB"/>
    <w:rsid w:val="00BE6E70"/>
    <w:rsid w:val="00BF5DA5"/>
    <w:rsid w:val="00C02B4A"/>
    <w:rsid w:val="00C04C98"/>
    <w:rsid w:val="00C11B28"/>
    <w:rsid w:val="00C2303C"/>
    <w:rsid w:val="00C23320"/>
    <w:rsid w:val="00C274FC"/>
    <w:rsid w:val="00C34871"/>
    <w:rsid w:val="00C410BD"/>
    <w:rsid w:val="00C615BE"/>
    <w:rsid w:val="00C63363"/>
    <w:rsid w:val="00C63767"/>
    <w:rsid w:val="00C72BA7"/>
    <w:rsid w:val="00C74234"/>
    <w:rsid w:val="00C77EB1"/>
    <w:rsid w:val="00C77F81"/>
    <w:rsid w:val="00CA3B94"/>
    <w:rsid w:val="00CB3DD5"/>
    <w:rsid w:val="00CC6822"/>
    <w:rsid w:val="00CD729E"/>
    <w:rsid w:val="00CE2ACB"/>
    <w:rsid w:val="00CE4C41"/>
    <w:rsid w:val="00CE79A3"/>
    <w:rsid w:val="00CF07FF"/>
    <w:rsid w:val="00CF7963"/>
    <w:rsid w:val="00D01B93"/>
    <w:rsid w:val="00D177B5"/>
    <w:rsid w:val="00D24516"/>
    <w:rsid w:val="00D357DE"/>
    <w:rsid w:val="00D37324"/>
    <w:rsid w:val="00D50060"/>
    <w:rsid w:val="00D50BC3"/>
    <w:rsid w:val="00D57C37"/>
    <w:rsid w:val="00D62E7B"/>
    <w:rsid w:val="00D646C8"/>
    <w:rsid w:val="00D7603C"/>
    <w:rsid w:val="00D82537"/>
    <w:rsid w:val="00D9583B"/>
    <w:rsid w:val="00D97572"/>
    <w:rsid w:val="00DA4DE7"/>
    <w:rsid w:val="00DB2ED5"/>
    <w:rsid w:val="00DB4D58"/>
    <w:rsid w:val="00DC43A3"/>
    <w:rsid w:val="00DC5B66"/>
    <w:rsid w:val="00DD6C10"/>
    <w:rsid w:val="00E1061E"/>
    <w:rsid w:val="00E1561C"/>
    <w:rsid w:val="00E212E0"/>
    <w:rsid w:val="00E42002"/>
    <w:rsid w:val="00E4687D"/>
    <w:rsid w:val="00E70E42"/>
    <w:rsid w:val="00E755D9"/>
    <w:rsid w:val="00E828DF"/>
    <w:rsid w:val="00E857AC"/>
    <w:rsid w:val="00E915BC"/>
    <w:rsid w:val="00E941C7"/>
    <w:rsid w:val="00EA08C9"/>
    <w:rsid w:val="00EB4909"/>
    <w:rsid w:val="00EC179C"/>
    <w:rsid w:val="00ED1713"/>
    <w:rsid w:val="00ED30E2"/>
    <w:rsid w:val="00EE0E1E"/>
    <w:rsid w:val="00EE1E00"/>
    <w:rsid w:val="00EF3F78"/>
    <w:rsid w:val="00F007C4"/>
    <w:rsid w:val="00F02C27"/>
    <w:rsid w:val="00F1013F"/>
    <w:rsid w:val="00F11B05"/>
    <w:rsid w:val="00F1363F"/>
    <w:rsid w:val="00F363B7"/>
    <w:rsid w:val="00F55EB4"/>
    <w:rsid w:val="00F57443"/>
    <w:rsid w:val="00F5791C"/>
    <w:rsid w:val="00F657A6"/>
    <w:rsid w:val="00F65DB0"/>
    <w:rsid w:val="00F749AB"/>
    <w:rsid w:val="00F75D18"/>
    <w:rsid w:val="00F77632"/>
    <w:rsid w:val="00F804DC"/>
    <w:rsid w:val="00F81987"/>
    <w:rsid w:val="00F844B3"/>
    <w:rsid w:val="00F9658E"/>
    <w:rsid w:val="00FA19DC"/>
    <w:rsid w:val="00FB0E34"/>
    <w:rsid w:val="00FB3A45"/>
    <w:rsid w:val="00FC157B"/>
    <w:rsid w:val="00FC23DC"/>
    <w:rsid w:val="00FC5AF9"/>
    <w:rsid w:val="00FD2F52"/>
    <w:rsid w:val="00FE3C2F"/>
    <w:rsid w:val="00FE5902"/>
    <w:rsid w:val="00FF69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ED23C552-93EB-4BE2-BBC6-E2BCB66E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wmf"/><Relationship Id="rId5" Type="http://schemas.openxmlformats.org/officeDocument/2006/relationships/numbering" Target="numbering.xml"/><Relationship Id="rId15" Type="http://schemas.openxmlformats.org/officeDocument/2006/relationships/image" Target="media/image7.jp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18D1B6-8B71-45CE-9E32-0530F2192C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104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2023-07-20T15:49:00Z</cp:lastPrinted>
  <dcterms:created xsi:type="dcterms:W3CDTF">2022-12-23T08:40:00Z</dcterms:created>
  <dcterms:modified xsi:type="dcterms:W3CDTF">2023-09-22T16:32:00Z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