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57E5" w14:textId="5EF0AB66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B159CD">
        <w:rPr>
          <w:rStyle w:val="TITULOFICHAS-alinea"/>
          <w:sz w:val="18"/>
          <w:szCs w:val="18"/>
          <w:lang w:val="pt-PT"/>
        </w:rPr>
        <w:t>5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B159CD">
        <w:rPr>
          <w:rStyle w:val="TITULOFICHAS-alinea"/>
          <w:sz w:val="18"/>
          <w:szCs w:val="18"/>
          <w:lang w:val="pt-PT"/>
        </w:rPr>
        <w:t>Probabilidade frequencista</w:t>
      </w:r>
    </w:p>
    <w:p w14:paraId="18CF57E6" w14:textId="77777777" w:rsidR="00A448BD" w:rsidRPr="001F156B" w:rsidRDefault="00A448BD" w:rsidP="002E5E4D">
      <w:pPr>
        <w:pStyle w:val="TITULOFICHAS"/>
        <w:tabs>
          <w:tab w:val="left" w:pos="4962"/>
        </w:tabs>
        <w:ind w:left="-11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18CF580C" wp14:editId="18CF580D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CF58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18CF58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CF58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8CF58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F580C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CF58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18CF58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CF58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3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8CF58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8CF57E7" w14:textId="4FCE73F0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402927">
        <w:rPr>
          <w:lang w:val="pt-PT"/>
        </w:rPr>
        <w:t>9</w:t>
      </w:r>
    </w:p>
    <w:p w14:paraId="02D837C1" w14:textId="77777777" w:rsidR="002937DC" w:rsidRDefault="00C11B28" w:rsidP="00363C37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0E" wp14:editId="4EE5736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C0CA2">
        <w:t>A Gabriela</w:t>
      </w:r>
      <w:r w:rsidR="00384B79">
        <w:t xml:space="preserve"> </w:t>
      </w:r>
      <w:r w:rsidR="001F4014">
        <w:t xml:space="preserve">fez um programa em Scratch para simular </w:t>
      </w:r>
      <w:r w:rsidR="00B9639C">
        <w:t>1000</w:t>
      </w:r>
      <w:r w:rsidR="001F4014">
        <w:t xml:space="preserve"> lançamento</w:t>
      </w:r>
      <w:r w:rsidR="00B9639C">
        <w:t>s</w:t>
      </w:r>
      <w:r w:rsidR="001F4014">
        <w:t xml:space="preserve"> de um dado cúbico </w:t>
      </w:r>
      <w:r w:rsidR="00232DE3">
        <w:t>equilibrado</w:t>
      </w:r>
      <w:r w:rsidR="00B9639C">
        <w:t xml:space="preserve">, com faces numeradas de </w:t>
      </w:r>
      <w:r w:rsidR="00E230DD">
        <w:t>1</w:t>
      </w:r>
      <w:r w:rsidR="00B9639C">
        <w:t xml:space="preserve"> a 6</w:t>
      </w:r>
      <w:r w:rsidR="003F123A">
        <w:t xml:space="preserve">, </w:t>
      </w:r>
      <w:r w:rsidR="00911815">
        <w:t xml:space="preserve">e </w:t>
      </w:r>
      <w:r w:rsidR="000D3BBD">
        <w:t>contabilizar</w:t>
      </w:r>
      <w:r w:rsidR="00911815">
        <w:t xml:space="preserve"> </w:t>
      </w:r>
      <w:r w:rsidR="001462D3">
        <w:t xml:space="preserve">o número de vezes que </w:t>
      </w:r>
      <w:r w:rsidR="00C86826">
        <w:t>sai</w:t>
      </w:r>
      <w:r w:rsidR="00D83AB5">
        <w:t xml:space="preserve"> cada face</w:t>
      </w:r>
      <w:r w:rsidR="00985CA4">
        <w:t>.</w:t>
      </w:r>
      <w:r w:rsidR="00E230DD">
        <w:t xml:space="preserve"> </w:t>
      </w:r>
    </w:p>
    <w:p w14:paraId="344174D0" w14:textId="09B68181" w:rsidR="0060676C" w:rsidRDefault="002937DC" w:rsidP="002937DC">
      <w:pPr>
        <w:pStyle w:val="QUESTAO1"/>
        <w:spacing w:before="0"/>
      </w:pPr>
      <w:r>
        <w:tab/>
      </w:r>
      <w:r>
        <w:tab/>
      </w:r>
      <w:r w:rsidR="00C86826">
        <w:t>A Gabriela execu</w:t>
      </w:r>
      <w:r w:rsidR="002440B0">
        <w:t xml:space="preserve">tou o programa e obteve </w:t>
      </w:r>
      <w:r w:rsidR="00E3729F">
        <w:t xml:space="preserve">os seguintes </w:t>
      </w:r>
      <w:r w:rsidR="002440B0">
        <w:t>resultados</w:t>
      </w:r>
      <w:r w:rsidR="0089382E">
        <w:t>.</w:t>
      </w:r>
      <w:r w:rsidR="00710128">
        <w:t xml:space="preserve"> </w:t>
      </w:r>
    </w:p>
    <w:p w14:paraId="35D3B875" w14:textId="5CD69FF0" w:rsidR="00D6184E" w:rsidRDefault="006577A9" w:rsidP="00A6352B">
      <w:pPr>
        <w:pStyle w:val="QUESTAO1"/>
        <w:spacing w:before="0" w:line="240" w:lineRule="auto"/>
        <w:jc w:val="center"/>
      </w:pPr>
      <w:r>
        <w:rPr>
          <w:noProof/>
        </w:rPr>
        <w:drawing>
          <wp:inline distT="0" distB="0" distL="0" distR="0" wp14:anchorId="30C2972D" wp14:editId="2E887F2A">
            <wp:extent cx="2631882" cy="1042432"/>
            <wp:effectExtent l="38100" t="38100" r="92710" b="10096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0968" cy="105395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175E10" w14:textId="3AAF0277" w:rsidR="00705AFD" w:rsidRDefault="0015487A" w:rsidP="00363C37">
      <w:pPr>
        <w:pStyle w:val="QUESTAO1"/>
        <w:spacing w:before="0"/>
        <w:ind w:hanging="6"/>
      </w:pPr>
      <w:r>
        <w:t>Atendendo à informação da figura, d</w:t>
      </w:r>
      <w:r w:rsidR="00C87997">
        <w:t>etermina a frequência relativa</w:t>
      </w:r>
      <w:r w:rsidR="002C1CF9">
        <w:t xml:space="preserve"> de obter a face com o número 6.</w:t>
      </w:r>
    </w:p>
    <w:p w14:paraId="6EFBE008" w14:textId="7A610C4E" w:rsidR="00FD796B" w:rsidRDefault="00FD796B" w:rsidP="00363C37">
      <w:pPr>
        <w:pStyle w:val="QUESTAO1"/>
        <w:spacing w:before="0" w:line="240" w:lineRule="auto"/>
      </w:pPr>
    </w:p>
    <w:p w14:paraId="7EB3AC29" w14:textId="504A387E" w:rsidR="00027AB7" w:rsidRPr="00363C37" w:rsidRDefault="00363C37" w:rsidP="00027AB7">
      <w:pPr>
        <w:pStyle w:val="QUESTAO1"/>
        <w:spacing w:before="160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5774B45" wp14:editId="718FFB51">
            <wp:simplePos x="0" y="0"/>
            <wp:positionH relativeFrom="column">
              <wp:posOffset>4045916</wp:posOffset>
            </wp:positionH>
            <wp:positionV relativeFrom="paragraph">
              <wp:posOffset>40005</wp:posOffset>
            </wp:positionV>
            <wp:extent cx="2138680" cy="1424305"/>
            <wp:effectExtent l="0" t="0" r="0" b="4445"/>
            <wp:wrapThrough wrapText="bothSides">
              <wp:wrapPolygon edited="0">
                <wp:start x="1154" y="0"/>
                <wp:lineTo x="0" y="1156"/>
                <wp:lineTo x="0" y="19934"/>
                <wp:lineTo x="962" y="21379"/>
                <wp:lineTo x="20394" y="21379"/>
                <wp:lineTo x="21356" y="19934"/>
                <wp:lineTo x="21356" y="1156"/>
                <wp:lineTo x="20202" y="0"/>
                <wp:lineTo x="1154" y="0"/>
              </wp:wrapPolygon>
            </wp:wrapThrough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424305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98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5A6CE7B" wp14:editId="7B4C22DD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27CE7" w14:textId="4E63697E" w:rsidR="00CE2398" w:rsidRPr="00CE2398" w:rsidRDefault="00CE2398" w:rsidP="00CE2398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5A6CE7B" id="Oval 2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B27CE7" w14:textId="4E63697E" w:rsidR="00CE2398" w:rsidRPr="00CE2398" w:rsidRDefault="00CE2398" w:rsidP="00CE2398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E2398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</w:t>
      </w:r>
      <w:r w:rsidR="00EA70ED" w:rsidRPr="00363C37">
        <w:t xml:space="preserve">O </w:t>
      </w:r>
      <w:r w:rsidR="005C111C" w:rsidRPr="00363C37">
        <w:t xml:space="preserve">Artur </w:t>
      </w:r>
      <w:r w:rsidR="00FE1CD3" w:rsidRPr="00363C37">
        <w:t>baralhou um baralho de 52 cartas</w:t>
      </w:r>
      <w:r w:rsidR="00B27A64" w:rsidRPr="00363C37">
        <w:t xml:space="preserve"> e</w:t>
      </w:r>
      <w:r w:rsidR="00D71321" w:rsidRPr="00363C37">
        <w:t xml:space="preserve"> retirou a carta de cima</w:t>
      </w:r>
      <w:r w:rsidR="00A12360" w:rsidRPr="00363C37">
        <w:t xml:space="preserve">. Se repetir este procedimento 500 vezes, quantas vezes </w:t>
      </w:r>
      <w:r w:rsidR="00104117" w:rsidRPr="00363C37">
        <w:t>se espera que o Artur obtenha uma carta de copas?</w:t>
      </w:r>
      <w:r w:rsidR="00027AB7" w:rsidRPr="00363C37">
        <w:t xml:space="preserve"> </w:t>
      </w:r>
      <w:r w:rsidRPr="00363C37">
        <w:t xml:space="preserve"> </w:t>
      </w:r>
    </w:p>
    <w:p w14:paraId="23DFCE3C" w14:textId="3A8FF91F" w:rsidR="000351E1" w:rsidRPr="00363C37" w:rsidRDefault="00363C37" w:rsidP="00A6352B">
      <w:pPr>
        <w:pStyle w:val="QUESTAO1"/>
        <w:spacing w:before="120"/>
        <w:ind w:left="453" w:hanging="28"/>
      </w:pPr>
      <w:r w:rsidRPr="00363C37">
        <w:rPr>
          <w:b/>
          <w:bCs/>
        </w:rPr>
        <w:tab/>
      </w:r>
      <w:r w:rsidR="007E4A35" w:rsidRPr="00363C37">
        <w:rPr>
          <w:b/>
          <w:bCs/>
        </w:rPr>
        <w:t>Nota:</w:t>
      </w:r>
      <w:r w:rsidR="007E4A35" w:rsidRPr="00363C37">
        <w:t xml:space="preserve"> Um</w:t>
      </w:r>
      <w:r w:rsidR="00405A6A" w:rsidRPr="00363C37">
        <w:t xml:space="preserve"> baralho de 52 cartas é constituído por 13 ca</w:t>
      </w:r>
      <w:r w:rsidR="00314687" w:rsidRPr="00363C37">
        <w:t>rtas de cada naipe</w:t>
      </w:r>
      <w:r w:rsidR="008C3BD4">
        <w:t>:</w:t>
      </w:r>
      <w:r w:rsidR="00314687" w:rsidRPr="00363C37">
        <w:t xml:space="preserve"> paus</w:t>
      </w:r>
      <w:r w:rsidR="00D500D2" w:rsidRPr="00363C37">
        <w:t xml:space="preserve"> (</w:t>
      </w:r>
      <w:r w:rsidR="0069138F" w:rsidRPr="00363C3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3"/>
          </mc:Choice>
          <mc:Fallback>
            <w:t>♣</w:t>
          </mc:Fallback>
        </mc:AlternateContent>
      </w:r>
      <w:r w:rsidR="00D500D2" w:rsidRPr="00363C37">
        <w:t>), ouros</w:t>
      </w:r>
      <w:r w:rsidR="0018054F" w:rsidRPr="00363C37">
        <w:t xml:space="preserve"> (</w:t>
      </w:r>
      <w:r w:rsidR="0018054F" w:rsidRPr="00363C3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</w:rPr>
        <mc:AlternateContent>
          <mc:Choice Requires="w16se">
            <w16se:symEx w16se:font="Segoe UI Emoji" w16se:char="2666"/>
          </mc:Choice>
          <mc:Fallback>
            <w:t>♦</w:t>
          </mc:Fallback>
        </mc:AlternateContent>
      </w:r>
      <w:r w:rsidR="0018054F" w:rsidRPr="00363C37">
        <w:t>)</w:t>
      </w:r>
      <w:r w:rsidR="00D500D2" w:rsidRPr="00363C37">
        <w:t>, copas</w:t>
      </w:r>
      <w:r w:rsidR="0018054F" w:rsidRPr="00363C37">
        <w:t xml:space="preserve"> (</w:t>
      </w:r>
      <w:r w:rsidR="00E96422" w:rsidRPr="00363C3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="0018054F" w:rsidRPr="00363C37">
        <w:t>)</w:t>
      </w:r>
      <w:r w:rsidR="00D500D2" w:rsidRPr="00363C37">
        <w:t xml:space="preserve"> e espadas</w:t>
      </w:r>
      <w:r w:rsidR="00E96422" w:rsidRPr="00363C37">
        <w:t xml:space="preserve"> (</w:t>
      </w:r>
      <w:r w:rsidR="00E96422" w:rsidRPr="00363C3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60"/>
          </mc:Choice>
          <mc:Fallback>
            <w:t>♠</w:t>
          </mc:Fallback>
        </mc:AlternateContent>
      </w:r>
      <w:r w:rsidR="00E96422" w:rsidRPr="00363C37">
        <w:t>).</w:t>
      </w:r>
    </w:p>
    <w:p w14:paraId="56AEF058" w14:textId="4ED5EE36" w:rsidR="00197034" w:rsidRPr="00DE2566" w:rsidRDefault="00197034" w:rsidP="00363C37">
      <w:pPr>
        <w:pStyle w:val="QuestaoAulaTITULO"/>
        <w:spacing w:before="520"/>
        <w:rPr>
          <w:lang w:val="pt-PT"/>
        </w:rPr>
      </w:pPr>
      <w:r w:rsidRPr="00DE2566">
        <w:rPr>
          <w:lang w:val="pt-PT"/>
        </w:rPr>
        <w:t xml:space="preserve">Questão-aula </w:t>
      </w:r>
      <w:r w:rsidR="00402927">
        <w:rPr>
          <w:lang w:val="pt-PT"/>
        </w:rPr>
        <w:t>10</w:t>
      </w:r>
    </w:p>
    <w:p w14:paraId="5A49C167" w14:textId="036E202B" w:rsidR="0066752B" w:rsidRPr="00363C37" w:rsidRDefault="00D50BC3" w:rsidP="00363C37">
      <w:pPr>
        <w:pStyle w:val="QUESTAO1"/>
        <w:spacing w:before="3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10" wp14:editId="6C700ED1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1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66752B" w:rsidRPr="00363C37">
        <w:t>Um saco tem bolas azuis, verdes e pretas. Desse saco retirou-se uma bola ao acaso</w:t>
      </w:r>
      <w:r w:rsidR="00764E6E" w:rsidRPr="00363C37">
        <w:t xml:space="preserve">, </w:t>
      </w:r>
      <w:r w:rsidR="0066752B" w:rsidRPr="00363C37">
        <w:t xml:space="preserve">registou-se a cor e voltou-se a colocar a bola no saco. Repetiu-se este procedimento 200 vezes. Verificou-se </w:t>
      </w:r>
      <w:r w:rsidR="00C8254A" w:rsidRPr="00363C37">
        <w:t xml:space="preserve">que </w:t>
      </w:r>
      <w:r w:rsidR="0066752B" w:rsidRPr="00363C37">
        <w:t xml:space="preserve">a frequência relativa de obter bola verde </w:t>
      </w:r>
      <w:r w:rsidR="00C401B8" w:rsidRPr="00363C37">
        <w:t>é</w:t>
      </w:r>
      <w:r w:rsidR="0066752B" w:rsidRPr="00363C37">
        <w:t xml:space="preserve"> 25%.</w:t>
      </w:r>
    </w:p>
    <w:p w14:paraId="5A8D710C" w14:textId="77777777" w:rsidR="0066752B" w:rsidRDefault="0066752B" w:rsidP="0066752B">
      <w:pPr>
        <w:pStyle w:val="QUESTAO1"/>
        <w:spacing w:before="0"/>
        <w:ind w:hanging="28"/>
      </w:pPr>
      <w:r w:rsidRPr="00363C37">
        <w:t>Diz, justificando, quantas bolas verdes é de esperar que estejam dentro do saco.</w:t>
      </w:r>
    </w:p>
    <w:p w14:paraId="4D9F7744" w14:textId="00B7F642" w:rsidR="00363C37" w:rsidRPr="00363C37" w:rsidRDefault="00363C37" w:rsidP="0066752B">
      <w:pPr>
        <w:pStyle w:val="QUESTAO1"/>
        <w:spacing w:before="0"/>
        <w:ind w:hanging="2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973354" wp14:editId="06887AA8">
            <wp:simplePos x="0" y="0"/>
            <wp:positionH relativeFrom="column">
              <wp:posOffset>4702175</wp:posOffset>
            </wp:positionH>
            <wp:positionV relativeFrom="paragraph">
              <wp:posOffset>220980</wp:posOffset>
            </wp:positionV>
            <wp:extent cx="1768475" cy="1590040"/>
            <wp:effectExtent l="0" t="0" r="3175" b="0"/>
            <wp:wrapThrough wrapText="bothSides">
              <wp:wrapPolygon edited="0">
                <wp:start x="8376" y="0"/>
                <wp:lineTo x="6748" y="259"/>
                <wp:lineTo x="1629" y="3364"/>
                <wp:lineTo x="233" y="6987"/>
                <wp:lineTo x="0" y="8281"/>
                <wp:lineTo x="0" y="13457"/>
                <wp:lineTo x="1163" y="16562"/>
                <wp:lineTo x="1163" y="17080"/>
                <wp:lineTo x="5584" y="20703"/>
                <wp:lineTo x="7911" y="21220"/>
                <wp:lineTo x="13495" y="21220"/>
                <wp:lineTo x="15822" y="20703"/>
                <wp:lineTo x="20243" y="17080"/>
                <wp:lineTo x="20243" y="16562"/>
                <wp:lineTo x="21406" y="13716"/>
                <wp:lineTo x="21406" y="7505"/>
                <wp:lineTo x="20010" y="3364"/>
                <wp:lineTo x="15357" y="518"/>
                <wp:lineTo x="13262" y="0"/>
                <wp:lineTo x="8376" y="0"/>
              </wp:wrapPolygon>
            </wp:wrapThrough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13"/>
                    <a:srcRect l="20210" t="29823" r="27832"/>
                    <a:stretch/>
                  </pic:blipFill>
                  <pic:spPr bwMode="auto">
                    <a:xfrm>
                      <a:off x="0" y="0"/>
                      <a:ext cx="1768475" cy="159004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305AB" w14:textId="5E63D26B" w:rsidR="00E76934" w:rsidRDefault="003B6120" w:rsidP="00363C37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6F6DD00" wp14:editId="2789369F">
                <wp:extent cx="216000" cy="216000"/>
                <wp:effectExtent l="0" t="0" r="0" b="0"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0666B" w14:textId="77777777" w:rsidR="003B6120" w:rsidRPr="00CE2398" w:rsidRDefault="003B6120" w:rsidP="003B6120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6F6DD00" id="Oval 8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C60666B" w14:textId="77777777" w:rsidR="003B6120" w:rsidRPr="00CE2398" w:rsidRDefault="003B6120" w:rsidP="003B6120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B5E8B">
        <w:t xml:space="preserve"> </w:t>
      </w:r>
      <w:r w:rsidR="00363C37">
        <w:t xml:space="preserve"> </w:t>
      </w:r>
      <w:r w:rsidR="002937DC">
        <w:t>Lançou-se</w:t>
      </w:r>
      <w:r w:rsidR="001911D8">
        <w:t>,</w:t>
      </w:r>
      <w:r w:rsidR="002937DC">
        <w:t xml:space="preserve"> </w:t>
      </w:r>
      <w:r w:rsidR="001911D8">
        <w:t>n</w:t>
      </w:r>
      <w:r w:rsidR="00C7078D">
        <w:t>a</w:t>
      </w:r>
      <w:r w:rsidR="00E76934">
        <w:t>s</w:t>
      </w:r>
      <w:r w:rsidR="00C7078D">
        <w:t xml:space="preserve"> mesmas condições, </w:t>
      </w:r>
      <w:r w:rsidR="00954779">
        <w:t>uma moeda</w:t>
      </w:r>
      <w:r w:rsidR="003259A9">
        <w:t xml:space="preserve"> de um euro</w:t>
      </w:r>
      <w:r w:rsidR="00954779">
        <w:t xml:space="preserve"> 150</w:t>
      </w:r>
      <w:r w:rsidR="00BF28E9">
        <w:t xml:space="preserve">0 vezes e observou-se </w:t>
      </w:r>
      <w:r w:rsidR="003259A9">
        <w:t>face nacional</w:t>
      </w:r>
      <w:r w:rsidR="002A26AB">
        <w:t xml:space="preserve"> </w:t>
      </w:r>
      <w:r w:rsidR="001911D8">
        <w:t xml:space="preserve">em </w:t>
      </w:r>
      <w:r w:rsidR="002A26AB">
        <w:t xml:space="preserve">975 </w:t>
      </w:r>
      <w:r w:rsidR="001911D8">
        <w:t>lançamentos</w:t>
      </w:r>
      <w:r w:rsidR="002A26AB">
        <w:t>.</w:t>
      </w:r>
      <w:r w:rsidR="003C0B96" w:rsidRPr="003C0B96">
        <w:rPr>
          <w:noProof/>
        </w:rPr>
        <w:t xml:space="preserve"> </w:t>
      </w:r>
      <w:r w:rsidR="00363C37">
        <w:rPr>
          <w:noProof/>
        </w:rPr>
        <w:t xml:space="preserve"> </w:t>
      </w:r>
    </w:p>
    <w:p w14:paraId="4470ADF1" w14:textId="31332867" w:rsidR="00C1472B" w:rsidRDefault="003259A9" w:rsidP="00363C37">
      <w:pPr>
        <w:pStyle w:val="QUESTAO1"/>
        <w:spacing w:before="0"/>
        <w:ind w:left="448" w:hanging="448"/>
      </w:pPr>
      <w:r>
        <w:t xml:space="preserve"> </w:t>
      </w:r>
      <w:r w:rsidR="00BF28E9">
        <w:t xml:space="preserve"> </w:t>
      </w:r>
      <w:r w:rsidR="00363C37">
        <w:tab/>
      </w:r>
      <w:r w:rsidR="00363C37">
        <w:tab/>
      </w:r>
      <w:r w:rsidR="00C3094F">
        <w:t xml:space="preserve">Completa </w:t>
      </w:r>
      <w:r w:rsidR="00C401B8">
        <w:t xml:space="preserve">a tabela com </w:t>
      </w:r>
      <w:r w:rsidR="00E26DB3">
        <w:t>as</w:t>
      </w:r>
      <w:r w:rsidR="00C3094F">
        <w:t xml:space="preserve"> probabilidade</w:t>
      </w:r>
      <w:r w:rsidR="00E26DB3">
        <w:t>s</w:t>
      </w:r>
      <w:r w:rsidR="001351BC">
        <w:t xml:space="preserve"> </w:t>
      </w:r>
      <w:r w:rsidR="00A37E1A">
        <w:t>esperada</w:t>
      </w:r>
      <w:r w:rsidR="00E26DB3">
        <w:t>s</w:t>
      </w:r>
      <w:r w:rsidR="00A37E1A">
        <w:t xml:space="preserve"> </w:t>
      </w:r>
      <w:r w:rsidR="00AC5F17">
        <w:t xml:space="preserve">para </w:t>
      </w:r>
      <w:r w:rsidR="004C03D9">
        <w:t>cada uma das faces da moeda.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132"/>
        <w:gridCol w:w="1989"/>
      </w:tblGrid>
      <w:tr w:rsidR="00E26DB3" w14:paraId="4E0A001D" w14:textId="77777777" w:rsidTr="00084771">
        <w:trPr>
          <w:jc w:val="center"/>
        </w:trPr>
        <w:tc>
          <w:tcPr>
            <w:tcW w:w="1809" w:type="dxa"/>
            <w:shd w:val="clear" w:color="auto" w:fill="F2DBDB"/>
            <w:vAlign w:val="center"/>
          </w:tcPr>
          <w:p w14:paraId="11BC0B99" w14:textId="2E775B5F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727AEE"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2132" w:type="dxa"/>
            <w:vAlign w:val="center"/>
          </w:tcPr>
          <w:p w14:paraId="761598F0" w14:textId="1B17F487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727AEE">
              <w:rPr>
                <w:sz w:val="18"/>
                <w:szCs w:val="18"/>
              </w:rPr>
              <w:t xml:space="preserve">Face </w:t>
            </w:r>
            <w:r w:rsidR="0046474F" w:rsidRPr="00727AEE">
              <w:rPr>
                <w:sz w:val="18"/>
                <w:szCs w:val="18"/>
              </w:rPr>
              <w:t>n</w:t>
            </w:r>
            <w:r w:rsidRPr="00727AEE">
              <w:rPr>
                <w:sz w:val="18"/>
                <w:szCs w:val="18"/>
              </w:rPr>
              <w:t>acional</w:t>
            </w:r>
          </w:p>
        </w:tc>
        <w:tc>
          <w:tcPr>
            <w:tcW w:w="1989" w:type="dxa"/>
            <w:vAlign w:val="center"/>
          </w:tcPr>
          <w:p w14:paraId="35991D68" w14:textId="69EBF2F7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RPr="00727AEE">
              <w:rPr>
                <w:sz w:val="18"/>
                <w:szCs w:val="18"/>
              </w:rPr>
              <w:t xml:space="preserve">Face </w:t>
            </w:r>
            <w:r w:rsidR="008B4CC8" w:rsidRPr="00727AEE">
              <w:rPr>
                <w:sz w:val="18"/>
                <w:szCs w:val="18"/>
              </w:rPr>
              <w:t>e</w:t>
            </w:r>
            <w:r w:rsidRPr="00727AEE">
              <w:rPr>
                <w:sz w:val="18"/>
                <w:szCs w:val="18"/>
              </w:rPr>
              <w:t>uropeia</w:t>
            </w:r>
          </w:p>
        </w:tc>
      </w:tr>
      <w:tr w:rsidR="00E26DB3" w14:paraId="3BB74247" w14:textId="77777777" w:rsidTr="00084771">
        <w:trPr>
          <w:jc w:val="center"/>
        </w:trPr>
        <w:tc>
          <w:tcPr>
            <w:tcW w:w="1809" w:type="dxa"/>
            <w:shd w:val="clear" w:color="auto" w:fill="F2DBDB"/>
            <w:vAlign w:val="center"/>
          </w:tcPr>
          <w:p w14:paraId="70B33080" w14:textId="385350F7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727AEE">
              <w:rPr>
                <w:b/>
                <w:bCs/>
                <w:sz w:val="18"/>
                <w:szCs w:val="18"/>
              </w:rPr>
              <w:t>Probabilidade</w:t>
            </w:r>
          </w:p>
        </w:tc>
        <w:tc>
          <w:tcPr>
            <w:tcW w:w="2132" w:type="dxa"/>
            <w:vAlign w:val="center"/>
          </w:tcPr>
          <w:p w14:paraId="255881C8" w14:textId="77777777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989" w:type="dxa"/>
            <w:vAlign w:val="center"/>
          </w:tcPr>
          <w:p w14:paraId="4F77A30E" w14:textId="77777777" w:rsidR="00E26DB3" w:rsidRPr="00727AEE" w:rsidRDefault="00E26DB3" w:rsidP="00363C3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8"/>
                <w:szCs w:val="18"/>
              </w:rPr>
            </w:pPr>
          </w:p>
        </w:tc>
      </w:tr>
    </w:tbl>
    <w:p w14:paraId="350944F2" w14:textId="77777777" w:rsidR="00AC5F17" w:rsidRDefault="00AC5F17" w:rsidP="00363C37">
      <w:pPr>
        <w:pStyle w:val="QUESTAO1"/>
        <w:spacing w:before="0"/>
        <w:ind w:left="0" w:firstLine="0"/>
      </w:pPr>
    </w:p>
    <w:sectPr w:rsidR="00AC5F17" w:rsidSect="00EE5A0D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83D08" w14:textId="77777777" w:rsidR="00C92E53" w:rsidRDefault="00C92E53" w:rsidP="00D177B5">
      <w:pPr>
        <w:spacing w:after="0" w:line="240" w:lineRule="auto"/>
      </w:pPr>
      <w:r>
        <w:separator/>
      </w:r>
    </w:p>
  </w:endnote>
  <w:endnote w:type="continuationSeparator" w:id="0">
    <w:p w14:paraId="71747831" w14:textId="77777777" w:rsidR="00C92E53" w:rsidRDefault="00C92E53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9B7D" w14:textId="77777777" w:rsidR="00C92E53" w:rsidRDefault="00C92E53" w:rsidP="00D177B5">
      <w:pPr>
        <w:spacing w:after="0" w:line="240" w:lineRule="auto"/>
      </w:pPr>
      <w:r>
        <w:separator/>
      </w:r>
    </w:p>
  </w:footnote>
  <w:footnote w:type="continuationSeparator" w:id="0">
    <w:p w14:paraId="41DDCAF2" w14:textId="77777777" w:rsidR="00C92E53" w:rsidRDefault="00C92E53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A" w14:textId="77777777" w:rsidR="007A4811" w:rsidRDefault="007A4811">
    <w:pPr>
      <w:pStyle w:val="Cabealho"/>
      <w:rPr>
        <w:lang w:val="pt-PT"/>
      </w:rPr>
    </w:pPr>
  </w:p>
  <w:p w14:paraId="18CF581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C" w14:textId="423021A3" w:rsidR="007A4811" w:rsidRPr="00AE5CF6" w:rsidRDefault="00F8029A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4B873BE3" wp14:editId="1CF8017B">
          <wp:simplePos x="0" y="0"/>
          <wp:positionH relativeFrom="column">
            <wp:posOffset>-4501515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CF581D" wp14:editId="280AD23C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8CF581F" wp14:editId="18CF582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8CF5821" wp14:editId="18CF5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75pt;height:16.75pt;visibility:visible" o:bullet="t">
        <v:imagedata r:id="rId1" o:title=""/>
      </v:shape>
    </w:pict>
  </w:numPicBullet>
  <w:numPicBullet w:numPicBulletId="1">
    <w:pict>
      <v:shape id="_x0000_i1027" type="#_x0000_t75" style="width:16.75pt;height:16.75pt;visibility:visible" o:bullet="t">
        <v:imagedata r:id="rId2" o:title=""/>
      </v:shape>
    </w:pict>
  </w:numPicBullet>
  <w:numPicBullet w:numPicBulletId="2">
    <w:pict>
      <v:shape id="_x0000_i1028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2707FD2"/>
    <w:multiLevelType w:val="multilevel"/>
    <w:tmpl w:val="D538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754D7"/>
    <w:multiLevelType w:val="multilevel"/>
    <w:tmpl w:val="48ECF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15" w15:restartNumberingAfterBreak="0">
    <w:nsid w:val="2D0024BE"/>
    <w:multiLevelType w:val="multilevel"/>
    <w:tmpl w:val="8E70D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6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4CA94762"/>
    <w:multiLevelType w:val="multilevel"/>
    <w:tmpl w:val="52C0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30387688">
    <w:abstractNumId w:val="17"/>
  </w:num>
  <w:num w:numId="2" w16cid:durableId="32930016">
    <w:abstractNumId w:val="19"/>
  </w:num>
  <w:num w:numId="3" w16cid:durableId="6370344">
    <w:abstractNumId w:val="13"/>
  </w:num>
  <w:num w:numId="4" w16cid:durableId="12923204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294583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89978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7296356">
    <w:abstractNumId w:val="20"/>
  </w:num>
  <w:num w:numId="8" w16cid:durableId="1900164404">
    <w:abstractNumId w:val="16"/>
  </w:num>
  <w:num w:numId="9" w16cid:durableId="421801982">
    <w:abstractNumId w:val="9"/>
  </w:num>
  <w:num w:numId="10" w16cid:durableId="69812023">
    <w:abstractNumId w:val="7"/>
  </w:num>
  <w:num w:numId="11" w16cid:durableId="1791821971">
    <w:abstractNumId w:val="6"/>
  </w:num>
  <w:num w:numId="12" w16cid:durableId="1924099266">
    <w:abstractNumId w:val="5"/>
  </w:num>
  <w:num w:numId="13" w16cid:durableId="1360158428">
    <w:abstractNumId w:val="4"/>
  </w:num>
  <w:num w:numId="14" w16cid:durableId="1214852098">
    <w:abstractNumId w:val="8"/>
  </w:num>
  <w:num w:numId="15" w16cid:durableId="1820076473">
    <w:abstractNumId w:val="3"/>
  </w:num>
  <w:num w:numId="16" w16cid:durableId="1654065802">
    <w:abstractNumId w:val="2"/>
  </w:num>
  <w:num w:numId="17" w16cid:durableId="896741600">
    <w:abstractNumId w:val="1"/>
  </w:num>
  <w:num w:numId="18" w16cid:durableId="636760570">
    <w:abstractNumId w:val="0"/>
  </w:num>
  <w:num w:numId="19" w16cid:durableId="1062098558">
    <w:abstractNumId w:val="14"/>
  </w:num>
  <w:num w:numId="20" w16cid:durableId="763264221">
    <w:abstractNumId w:val="12"/>
  </w:num>
  <w:num w:numId="21" w16cid:durableId="1350982345">
    <w:abstractNumId w:val="18"/>
  </w:num>
  <w:num w:numId="22" w16cid:durableId="317224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0CFF"/>
    <w:rsid w:val="000047A8"/>
    <w:rsid w:val="00004A36"/>
    <w:rsid w:val="00005881"/>
    <w:rsid w:val="00012475"/>
    <w:rsid w:val="000240F6"/>
    <w:rsid w:val="00024A28"/>
    <w:rsid w:val="000251EF"/>
    <w:rsid w:val="00026F67"/>
    <w:rsid w:val="00027AB7"/>
    <w:rsid w:val="00031C80"/>
    <w:rsid w:val="000351E1"/>
    <w:rsid w:val="00035A46"/>
    <w:rsid w:val="0003765F"/>
    <w:rsid w:val="0004171E"/>
    <w:rsid w:val="00046284"/>
    <w:rsid w:val="000541B6"/>
    <w:rsid w:val="00084771"/>
    <w:rsid w:val="00084847"/>
    <w:rsid w:val="00086D19"/>
    <w:rsid w:val="00092C8D"/>
    <w:rsid w:val="000976EE"/>
    <w:rsid w:val="000A0CFA"/>
    <w:rsid w:val="000A78A5"/>
    <w:rsid w:val="000A7AF1"/>
    <w:rsid w:val="000B7860"/>
    <w:rsid w:val="000C37B1"/>
    <w:rsid w:val="000D177A"/>
    <w:rsid w:val="000D3BBD"/>
    <w:rsid w:val="000D413C"/>
    <w:rsid w:val="000D739D"/>
    <w:rsid w:val="000E306B"/>
    <w:rsid w:val="000F1D5F"/>
    <w:rsid w:val="000F20FB"/>
    <w:rsid w:val="000F3806"/>
    <w:rsid w:val="000F5C16"/>
    <w:rsid w:val="00101ADB"/>
    <w:rsid w:val="00104117"/>
    <w:rsid w:val="00105462"/>
    <w:rsid w:val="00121B2F"/>
    <w:rsid w:val="001229D9"/>
    <w:rsid w:val="00125686"/>
    <w:rsid w:val="00130517"/>
    <w:rsid w:val="00131497"/>
    <w:rsid w:val="00132530"/>
    <w:rsid w:val="001351BC"/>
    <w:rsid w:val="001425BC"/>
    <w:rsid w:val="001462D3"/>
    <w:rsid w:val="00152806"/>
    <w:rsid w:val="00153DEB"/>
    <w:rsid w:val="0015487A"/>
    <w:rsid w:val="00162A96"/>
    <w:rsid w:val="00174392"/>
    <w:rsid w:val="00175347"/>
    <w:rsid w:val="0017599C"/>
    <w:rsid w:val="0018054F"/>
    <w:rsid w:val="00182809"/>
    <w:rsid w:val="001849CD"/>
    <w:rsid w:val="00185FA5"/>
    <w:rsid w:val="001911D8"/>
    <w:rsid w:val="001959D8"/>
    <w:rsid w:val="00197034"/>
    <w:rsid w:val="001A0A4F"/>
    <w:rsid w:val="001A7745"/>
    <w:rsid w:val="001B249A"/>
    <w:rsid w:val="001C094F"/>
    <w:rsid w:val="001C5DAF"/>
    <w:rsid w:val="001C5E54"/>
    <w:rsid w:val="001C7A1B"/>
    <w:rsid w:val="001E1305"/>
    <w:rsid w:val="001F4014"/>
    <w:rsid w:val="001F709D"/>
    <w:rsid w:val="001F76DF"/>
    <w:rsid w:val="00203059"/>
    <w:rsid w:val="00207AAF"/>
    <w:rsid w:val="002109D0"/>
    <w:rsid w:val="00221223"/>
    <w:rsid w:val="00223347"/>
    <w:rsid w:val="00223CE9"/>
    <w:rsid w:val="00226C3A"/>
    <w:rsid w:val="0023123F"/>
    <w:rsid w:val="00232DE3"/>
    <w:rsid w:val="00236DAC"/>
    <w:rsid w:val="002371F4"/>
    <w:rsid w:val="00241938"/>
    <w:rsid w:val="00242427"/>
    <w:rsid w:val="002440B0"/>
    <w:rsid w:val="00245779"/>
    <w:rsid w:val="0025008B"/>
    <w:rsid w:val="002569B9"/>
    <w:rsid w:val="00262A27"/>
    <w:rsid w:val="00264A8C"/>
    <w:rsid w:val="00266005"/>
    <w:rsid w:val="00271F71"/>
    <w:rsid w:val="00273099"/>
    <w:rsid w:val="00273C29"/>
    <w:rsid w:val="00274E47"/>
    <w:rsid w:val="00283FAF"/>
    <w:rsid w:val="0028513B"/>
    <w:rsid w:val="002937DC"/>
    <w:rsid w:val="00294660"/>
    <w:rsid w:val="00295F4C"/>
    <w:rsid w:val="002A1042"/>
    <w:rsid w:val="002A26AB"/>
    <w:rsid w:val="002A43BB"/>
    <w:rsid w:val="002A4545"/>
    <w:rsid w:val="002A5F49"/>
    <w:rsid w:val="002A790C"/>
    <w:rsid w:val="002B1428"/>
    <w:rsid w:val="002B338B"/>
    <w:rsid w:val="002C0BA5"/>
    <w:rsid w:val="002C1CF9"/>
    <w:rsid w:val="002C2944"/>
    <w:rsid w:val="002C61EE"/>
    <w:rsid w:val="002E5E4D"/>
    <w:rsid w:val="002E6EDD"/>
    <w:rsid w:val="002E79CD"/>
    <w:rsid w:val="002F3314"/>
    <w:rsid w:val="002F41AF"/>
    <w:rsid w:val="002F6D13"/>
    <w:rsid w:val="002F76E3"/>
    <w:rsid w:val="00300597"/>
    <w:rsid w:val="0030103E"/>
    <w:rsid w:val="003012AD"/>
    <w:rsid w:val="00301DF1"/>
    <w:rsid w:val="0030367A"/>
    <w:rsid w:val="00304C30"/>
    <w:rsid w:val="003114B9"/>
    <w:rsid w:val="0031209D"/>
    <w:rsid w:val="00314687"/>
    <w:rsid w:val="00314F15"/>
    <w:rsid w:val="003259A9"/>
    <w:rsid w:val="00330FD8"/>
    <w:rsid w:val="0033490B"/>
    <w:rsid w:val="00335227"/>
    <w:rsid w:val="00342691"/>
    <w:rsid w:val="00350A6D"/>
    <w:rsid w:val="003559DE"/>
    <w:rsid w:val="00356B60"/>
    <w:rsid w:val="00360BC9"/>
    <w:rsid w:val="00362735"/>
    <w:rsid w:val="00363C37"/>
    <w:rsid w:val="0036406B"/>
    <w:rsid w:val="00365C7C"/>
    <w:rsid w:val="00370869"/>
    <w:rsid w:val="00371CF4"/>
    <w:rsid w:val="00384B79"/>
    <w:rsid w:val="00387162"/>
    <w:rsid w:val="00390AD6"/>
    <w:rsid w:val="003949E3"/>
    <w:rsid w:val="00394F65"/>
    <w:rsid w:val="003A0052"/>
    <w:rsid w:val="003B338A"/>
    <w:rsid w:val="003B6120"/>
    <w:rsid w:val="003B6DA5"/>
    <w:rsid w:val="003C0B96"/>
    <w:rsid w:val="003D42D1"/>
    <w:rsid w:val="003E2A77"/>
    <w:rsid w:val="003E6D7E"/>
    <w:rsid w:val="003F061F"/>
    <w:rsid w:val="003F123A"/>
    <w:rsid w:val="003F2810"/>
    <w:rsid w:val="003F5A65"/>
    <w:rsid w:val="00401547"/>
    <w:rsid w:val="00402927"/>
    <w:rsid w:val="00403D44"/>
    <w:rsid w:val="0040597E"/>
    <w:rsid w:val="00405A6A"/>
    <w:rsid w:val="004067E0"/>
    <w:rsid w:val="004137BB"/>
    <w:rsid w:val="00424507"/>
    <w:rsid w:val="00426607"/>
    <w:rsid w:val="00427019"/>
    <w:rsid w:val="0042777D"/>
    <w:rsid w:val="0043108A"/>
    <w:rsid w:val="00433136"/>
    <w:rsid w:val="0044039E"/>
    <w:rsid w:val="0044282D"/>
    <w:rsid w:val="00444787"/>
    <w:rsid w:val="004451F0"/>
    <w:rsid w:val="004453EA"/>
    <w:rsid w:val="00445942"/>
    <w:rsid w:val="004467FB"/>
    <w:rsid w:val="00451537"/>
    <w:rsid w:val="00451A12"/>
    <w:rsid w:val="004521D6"/>
    <w:rsid w:val="00454818"/>
    <w:rsid w:val="004602AB"/>
    <w:rsid w:val="00463561"/>
    <w:rsid w:val="0046474F"/>
    <w:rsid w:val="0046589D"/>
    <w:rsid w:val="00476446"/>
    <w:rsid w:val="0048707B"/>
    <w:rsid w:val="00490305"/>
    <w:rsid w:val="004922DC"/>
    <w:rsid w:val="00493BAA"/>
    <w:rsid w:val="004A36BB"/>
    <w:rsid w:val="004B3506"/>
    <w:rsid w:val="004C03D9"/>
    <w:rsid w:val="004C44FD"/>
    <w:rsid w:val="004C7C63"/>
    <w:rsid w:val="004C7EA8"/>
    <w:rsid w:val="004D0B7B"/>
    <w:rsid w:val="004D0C5D"/>
    <w:rsid w:val="004D0F7D"/>
    <w:rsid w:val="004D23F5"/>
    <w:rsid w:val="004D6448"/>
    <w:rsid w:val="004D719A"/>
    <w:rsid w:val="004E1ACA"/>
    <w:rsid w:val="004E2CF2"/>
    <w:rsid w:val="004E7A84"/>
    <w:rsid w:val="004F47FE"/>
    <w:rsid w:val="004F4ED0"/>
    <w:rsid w:val="004F7D91"/>
    <w:rsid w:val="005001B8"/>
    <w:rsid w:val="00507BF4"/>
    <w:rsid w:val="00510026"/>
    <w:rsid w:val="005165C0"/>
    <w:rsid w:val="0052168E"/>
    <w:rsid w:val="00522873"/>
    <w:rsid w:val="005402FC"/>
    <w:rsid w:val="0055166D"/>
    <w:rsid w:val="00552529"/>
    <w:rsid w:val="00557218"/>
    <w:rsid w:val="005608BA"/>
    <w:rsid w:val="00560EC5"/>
    <w:rsid w:val="0056333E"/>
    <w:rsid w:val="0056459E"/>
    <w:rsid w:val="00570BCB"/>
    <w:rsid w:val="005728B7"/>
    <w:rsid w:val="00577906"/>
    <w:rsid w:val="00580C18"/>
    <w:rsid w:val="00581CC0"/>
    <w:rsid w:val="00584DA9"/>
    <w:rsid w:val="0058729C"/>
    <w:rsid w:val="005912DB"/>
    <w:rsid w:val="00596566"/>
    <w:rsid w:val="005A06B8"/>
    <w:rsid w:val="005A7954"/>
    <w:rsid w:val="005B1B24"/>
    <w:rsid w:val="005C111C"/>
    <w:rsid w:val="005C31D6"/>
    <w:rsid w:val="005C3B3F"/>
    <w:rsid w:val="005D1FA8"/>
    <w:rsid w:val="005D240E"/>
    <w:rsid w:val="005D38D7"/>
    <w:rsid w:val="005D4451"/>
    <w:rsid w:val="005D5FF5"/>
    <w:rsid w:val="005E02DC"/>
    <w:rsid w:val="005E1CF5"/>
    <w:rsid w:val="005E1E2A"/>
    <w:rsid w:val="005F1BC0"/>
    <w:rsid w:val="005F65B0"/>
    <w:rsid w:val="006007F1"/>
    <w:rsid w:val="00601691"/>
    <w:rsid w:val="0060676C"/>
    <w:rsid w:val="006149E9"/>
    <w:rsid w:val="00616F7F"/>
    <w:rsid w:val="00617CC5"/>
    <w:rsid w:val="0062446A"/>
    <w:rsid w:val="00624C51"/>
    <w:rsid w:val="006250F7"/>
    <w:rsid w:val="0062664E"/>
    <w:rsid w:val="00626873"/>
    <w:rsid w:val="00627293"/>
    <w:rsid w:val="006421B9"/>
    <w:rsid w:val="00642FE3"/>
    <w:rsid w:val="0064340B"/>
    <w:rsid w:val="006469EA"/>
    <w:rsid w:val="00653546"/>
    <w:rsid w:val="006552A7"/>
    <w:rsid w:val="006568A5"/>
    <w:rsid w:val="006577A9"/>
    <w:rsid w:val="0066752B"/>
    <w:rsid w:val="00671733"/>
    <w:rsid w:val="00674292"/>
    <w:rsid w:val="00676D54"/>
    <w:rsid w:val="006816E7"/>
    <w:rsid w:val="00682499"/>
    <w:rsid w:val="0068341C"/>
    <w:rsid w:val="006878DE"/>
    <w:rsid w:val="0069138F"/>
    <w:rsid w:val="00693559"/>
    <w:rsid w:val="00694D7B"/>
    <w:rsid w:val="006A3D4C"/>
    <w:rsid w:val="006A432B"/>
    <w:rsid w:val="006A50CF"/>
    <w:rsid w:val="006A59C6"/>
    <w:rsid w:val="006B0B82"/>
    <w:rsid w:val="006B6FEB"/>
    <w:rsid w:val="006C14B0"/>
    <w:rsid w:val="006C1A53"/>
    <w:rsid w:val="006C3200"/>
    <w:rsid w:val="006C3C18"/>
    <w:rsid w:val="006D3A39"/>
    <w:rsid w:val="006D3B5B"/>
    <w:rsid w:val="006D4D88"/>
    <w:rsid w:val="006D73B0"/>
    <w:rsid w:val="006E6929"/>
    <w:rsid w:val="006E72C0"/>
    <w:rsid w:val="006F4F46"/>
    <w:rsid w:val="006F5D3C"/>
    <w:rsid w:val="00702F0B"/>
    <w:rsid w:val="00703BB5"/>
    <w:rsid w:val="00704E46"/>
    <w:rsid w:val="007052FE"/>
    <w:rsid w:val="00705AFD"/>
    <w:rsid w:val="00710128"/>
    <w:rsid w:val="0071019C"/>
    <w:rsid w:val="00710ED5"/>
    <w:rsid w:val="0071304C"/>
    <w:rsid w:val="00715D47"/>
    <w:rsid w:val="00717252"/>
    <w:rsid w:val="00721BE9"/>
    <w:rsid w:val="007279FD"/>
    <w:rsid w:val="00727AEE"/>
    <w:rsid w:val="0073590B"/>
    <w:rsid w:val="00735F17"/>
    <w:rsid w:val="007377E2"/>
    <w:rsid w:val="00741C22"/>
    <w:rsid w:val="00747DAE"/>
    <w:rsid w:val="00751EFB"/>
    <w:rsid w:val="00752AAD"/>
    <w:rsid w:val="00755E72"/>
    <w:rsid w:val="0076046B"/>
    <w:rsid w:val="00761AB6"/>
    <w:rsid w:val="0076259D"/>
    <w:rsid w:val="007628BB"/>
    <w:rsid w:val="00764E6E"/>
    <w:rsid w:val="0076587D"/>
    <w:rsid w:val="00772146"/>
    <w:rsid w:val="00773ADD"/>
    <w:rsid w:val="00777DFF"/>
    <w:rsid w:val="00787FD3"/>
    <w:rsid w:val="00790F61"/>
    <w:rsid w:val="00792E8E"/>
    <w:rsid w:val="00792EB6"/>
    <w:rsid w:val="00794D89"/>
    <w:rsid w:val="007A211C"/>
    <w:rsid w:val="007A4811"/>
    <w:rsid w:val="007A49F2"/>
    <w:rsid w:val="007A5DAC"/>
    <w:rsid w:val="007B03B3"/>
    <w:rsid w:val="007B1BAC"/>
    <w:rsid w:val="007B66B9"/>
    <w:rsid w:val="007B77FC"/>
    <w:rsid w:val="007C335B"/>
    <w:rsid w:val="007C5022"/>
    <w:rsid w:val="007C6767"/>
    <w:rsid w:val="007D7AD3"/>
    <w:rsid w:val="007E3E95"/>
    <w:rsid w:val="007E4A35"/>
    <w:rsid w:val="007E5ECB"/>
    <w:rsid w:val="007F096C"/>
    <w:rsid w:val="007F10BF"/>
    <w:rsid w:val="007F14DE"/>
    <w:rsid w:val="007F1917"/>
    <w:rsid w:val="007F4B27"/>
    <w:rsid w:val="00813E36"/>
    <w:rsid w:val="0082110A"/>
    <w:rsid w:val="008226E5"/>
    <w:rsid w:val="00835C1D"/>
    <w:rsid w:val="00840629"/>
    <w:rsid w:val="008407F6"/>
    <w:rsid w:val="008418E3"/>
    <w:rsid w:val="008437DC"/>
    <w:rsid w:val="00854FA7"/>
    <w:rsid w:val="00855A54"/>
    <w:rsid w:val="00862583"/>
    <w:rsid w:val="00862EE2"/>
    <w:rsid w:val="008668D0"/>
    <w:rsid w:val="00871045"/>
    <w:rsid w:val="0087265D"/>
    <w:rsid w:val="00875C8A"/>
    <w:rsid w:val="00876190"/>
    <w:rsid w:val="00880570"/>
    <w:rsid w:val="00882738"/>
    <w:rsid w:val="0089382E"/>
    <w:rsid w:val="008B4CC8"/>
    <w:rsid w:val="008B7FCD"/>
    <w:rsid w:val="008C0CA2"/>
    <w:rsid w:val="008C3BD4"/>
    <w:rsid w:val="008C3EF7"/>
    <w:rsid w:val="008C50B1"/>
    <w:rsid w:val="008C588D"/>
    <w:rsid w:val="008C63F3"/>
    <w:rsid w:val="008E2813"/>
    <w:rsid w:val="008F3880"/>
    <w:rsid w:val="008F5BAB"/>
    <w:rsid w:val="008F7EC7"/>
    <w:rsid w:val="00900243"/>
    <w:rsid w:val="0090122B"/>
    <w:rsid w:val="0090282A"/>
    <w:rsid w:val="00904DE7"/>
    <w:rsid w:val="00905C00"/>
    <w:rsid w:val="009105A6"/>
    <w:rsid w:val="00911815"/>
    <w:rsid w:val="00913AC5"/>
    <w:rsid w:val="00922AFF"/>
    <w:rsid w:val="00923321"/>
    <w:rsid w:val="00924273"/>
    <w:rsid w:val="009246FD"/>
    <w:rsid w:val="00927F3E"/>
    <w:rsid w:val="00930EC2"/>
    <w:rsid w:val="00943983"/>
    <w:rsid w:val="009519C0"/>
    <w:rsid w:val="00954779"/>
    <w:rsid w:val="009559C7"/>
    <w:rsid w:val="009579C9"/>
    <w:rsid w:val="00957CEE"/>
    <w:rsid w:val="00960394"/>
    <w:rsid w:val="00963658"/>
    <w:rsid w:val="009642A1"/>
    <w:rsid w:val="0096589E"/>
    <w:rsid w:val="00967586"/>
    <w:rsid w:val="00984F46"/>
    <w:rsid w:val="009858A5"/>
    <w:rsid w:val="00985CA4"/>
    <w:rsid w:val="0098713A"/>
    <w:rsid w:val="009916B2"/>
    <w:rsid w:val="0099617C"/>
    <w:rsid w:val="009B5F08"/>
    <w:rsid w:val="009C2264"/>
    <w:rsid w:val="009C2ABF"/>
    <w:rsid w:val="009C36AA"/>
    <w:rsid w:val="009D10D6"/>
    <w:rsid w:val="009E04ED"/>
    <w:rsid w:val="009E0568"/>
    <w:rsid w:val="009E1B35"/>
    <w:rsid w:val="009E654C"/>
    <w:rsid w:val="009F569D"/>
    <w:rsid w:val="00A04FE3"/>
    <w:rsid w:val="00A07BB2"/>
    <w:rsid w:val="00A115C4"/>
    <w:rsid w:val="00A122A3"/>
    <w:rsid w:val="00A12360"/>
    <w:rsid w:val="00A12574"/>
    <w:rsid w:val="00A128F3"/>
    <w:rsid w:val="00A15272"/>
    <w:rsid w:val="00A158CE"/>
    <w:rsid w:val="00A173FF"/>
    <w:rsid w:val="00A22A4E"/>
    <w:rsid w:val="00A25165"/>
    <w:rsid w:val="00A25439"/>
    <w:rsid w:val="00A2559D"/>
    <w:rsid w:val="00A36CF6"/>
    <w:rsid w:val="00A37E1A"/>
    <w:rsid w:val="00A406BD"/>
    <w:rsid w:val="00A410D7"/>
    <w:rsid w:val="00A440F0"/>
    <w:rsid w:val="00A448BD"/>
    <w:rsid w:val="00A45240"/>
    <w:rsid w:val="00A47644"/>
    <w:rsid w:val="00A534BD"/>
    <w:rsid w:val="00A56350"/>
    <w:rsid w:val="00A6290F"/>
    <w:rsid w:val="00A6352B"/>
    <w:rsid w:val="00A649F4"/>
    <w:rsid w:val="00A67C62"/>
    <w:rsid w:val="00A72A2F"/>
    <w:rsid w:val="00A748EA"/>
    <w:rsid w:val="00A81E00"/>
    <w:rsid w:val="00A829D5"/>
    <w:rsid w:val="00A82F36"/>
    <w:rsid w:val="00A87FE6"/>
    <w:rsid w:val="00A91AE6"/>
    <w:rsid w:val="00AA2A7C"/>
    <w:rsid w:val="00AB4A8F"/>
    <w:rsid w:val="00AC3784"/>
    <w:rsid w:val="00AC5F17"/>
    <w:rsid w:val="00AC632D"/>
    <w:rsid w:val="00AC74EF"/>
    <w:rsid w:val="00AD29FA"/>
    <w:rsid w:val="00AD45F1"/>
    <w:rsid w:val="00AD515D"/>
    <w:rsid w:val="00AD5AA8"/>
    <w:rsid w:val="00AD69B6"/>
    <w:rsid w:val="00AD73B0"/>
    <w:rsid w:val="00AE310D"/>
    <w:rsid w:val="00AE5CF6"/>
    <w:rsid w:val="00AF0B1B"/>
    <w:rsid w:val="00AF27F7"/>
    <w:rsid w:val="00AF2CE5"/>
    <w:rsid w:val="00AF384D"/>
    <w:rsid w:val="00AF4597"/>
    <w:rsid w:val="00AF462C"/>
    <w:rsid w:val="00AF5D8C"/>
    <w:rsid w:val="00AF6F80"/>
    <w:rsid w:val="00B01D1D"/>
    <w:rsid w:val="00B03C8B"/>
    <w:rsid w:val="00B108B4"/>
    <w:rsid w:val="00B10F5E"/>
    <w:rsid w:val="00B159CD"/>
    <w:rsid w:val="00B170C7"/>
    <w:rsid w:val="00B176F4"/>
    <w:rsid w:val="00B227B6"/>
    <w:rsid w:val="00B26A56"/>
    <w:rsid w:val="00B27A64"/>
    <w:rsid w:val="00B32118"/>
    <w:rsid w:val="00B35244"/>
    <w:rsid w:val="00B40527"/>
    <w:rsid w:val="00B50861"/>
    <w:rsid w:val="00B50C52"/>
    <w:rsid w:val="00B514FB"/>
    <w:rsid w:val="00B51862"/>
    <w:rsid w:val="00B5345A"/>
    <w:rsid w:val="00B569D9"/>
    <w:rsid w:val="00B7106B"/>
    <w:rsid w:val="00B71E29"/>
    <w:rsid w:val="00B7571F"/>
    <w:rsid w:val="00B848AE"/>
    <w:rsid w:val="00B85872"/>
    <w:rsid w:val="00B87CEB"/>
    <w:rsid w:val="00B9639C"/>
    <w:rsid w:val="00BA0B0F"/>
    <w:rsid w:val="00BA3142"/>
    <w:rsid w:val="00BA3780"/>
    <w:rsid w:val="00BA4776"/>
    <w:rsid w:val="00BA479C"/>
    <w:rsid w:val="00BB57A9"/>
    <w:rsid w:val="00BB77A9"/>
    <w:rsid w:val="00BB799B"/>
    <w:rsid w:val="00BC0F15"/>
    <w:rsid w:val="00BC1348"/>
    <w:rsid w:val="00BC22EC"/>
    <w:rsid w:val="00BC56DE"/>
    <w:rsid w:val="00BD3216"/>
    <w:rsid w:val="00BE0AAD"/>
    <w:rsid w:val="00BE12DF"/>
    <w:rsid w:val="00BE18BB"/>
    <w:rsid w:val="00BE34ED"/>
    <w:rsid w:val="00BE3C26"/>
    <w:rsid w:val="00BE5D4E"/>
    <w:rsid w:val="00BE6E70"/>
    <w:rsid w:val="00BF1E7A"/>
    <w:rsid w:val="00BF28E9"/>
    <w:rsid w:val="00BF50A8"/>
    <w:rsid w:val="00BF5DA5"/>
    <w:rsid w:val="00BF6339"/>
    <w:rsid w:val="00C00FAA"/>
    <w:rsid w:val="00C04C98"/>
    <w:rsid w:val="00C11B28"/>
    <w:rsid w:val="00C1472B"/>
    <w:rsid w:val="00C15CCA"/>
    <w:rsid w:val="00C2303C"/>
    <w:rsid w:val="00C23320"/>
    <w:rsid w:val="00C274FC"/>
    <w:rsid w:val="00C3094F"/>
    <w:rsid w:val="00C346BA"/>
    <w:rsid w:val="00C34871"/>
    <w:rsid w:val="00C36D31"/>
    <w:rsid w:val="00C36F09"/>
    <w:rsid w:val="00C401B8"/>
    <w:rsid w:val="00C410BD"/>
    <w:rsid w:val="00C55E60"/>
    <w:rsid w:val="00C615BE"/>
    <w:rsid w:val="00C64699"/>
    <w:rsid w:val="00C67576"/>
    <w:rsid w:val="00C7078D"/>
    <w:rsid w:val="00C72BA7"/>
    <w:rsid w:val="00C7729A"/>
    <w:rsid w:val="00C779C2"/>
    <w:rsid w:val="00C77EB1"/>
    <w:rsid w:val="00C8254A"/>
    <w:rsid w:val="00C855C7"/>
    <w:rsid w:val="00C86826"/>
    <w:rsid w:val="00C87997"/>
    <w:rsid w:val="00C91E28"/>
    <w:rsid w:val="00C92E53"/>
    <w:rsid w:val="00CA3B94"/>
    <w:rsid w:val="00CB3DD5"/>
    <w:rsid w:val="00CB5E8B"/>
    <w:rsid w:val="00CB7907"/>
    <w:rsid w:val="00CC6822"/>
    <w:rsid w:val="00CC6C8E"/>
    <w:rsid w:val="00CD729E"/>
    <w:rsid w:val="00CE08EA"/>
    <w:rsid w:val="00CE2398"/>
    <w:rsid w:val="00CE4AB7"/>
    <w:rsid w:val="00CE4C41"/>
    <w:rsid w:val="00CE6E9B"/>
    <w:rsid w:val="00CE79A3"/>
    <w:rsid w:val="00CF07FF"/>
    <w:rsid w:val="00CF71D0"/>
    <w:rsid w:val="00CF7D85"/>
    <w:rsid w:val="00D018FB"/>
    <w:rsid w:val="00D01B93"/>
    <w:rsid w:val="00D0279E"/>
    <w:rsid w:val="00D047DE"/>
    <w:rsid w:val="00D114C7"/>
    <w:rsid w:val="00D177B5"/>
    <w:rsid w:val="00D20F17"/>
    <w:rsid w:val="00D32C17"/>
    <w:rsid w:val="00D37324"/>
    <w:rsid w:val="00D50060"/>
    <w:rsid w:val="00D500D2"/>
    <w:rsid w:val="00D50BC3"/>
    <w:rsid w:val="00D57C37"/>
    <w:rsid w:val="00D6184E"/>
    <w:rsid w:val="00D62E7B"/>
    <w:rsid w:val="00D637D5"/>
    <w:rsid w:val="00D64B87"/>
    <w:rsid w:val="00D71321"/>
    <w:rsid w:val="00D71B5C"/>
    <w:rsid w:val="00D7603C"/>
    <w:rsid w:val="00D77F99"/>
    <w:rsid w:val="00D82537"/>
    <w:rsid w:val="00D83AB5"/>
    <w:rsid w:val="00D97572"/>
    <w:rsid w:val="00DA4DE7"/>
    <w:rsid w:val="00DA672E"/>
    <w:rsid w:val="00DB2ED5"/>
    <w:rsid w:val="00DB4D58"/>
    <w:rsid w:val="00DC43A3"/>
    <w:rsid w:val="00DC4A5A"/>
    <w:rsid w:val="00DC5B66"/>
    <w:rsid w:val="00DC7B93"/>
    <w:rsid w:val="00DD6C10"/>
    <w:rsid w:val="00DE2566"/>
    <w:rsid w:val="00DE4994"/>
    <w:rsid w:val="00DF1C4D"/>
    <w:rsid w:val="00E1061E"/>
    <w:rsid w:val="00E1561C"/>
    <w:rsid w:val="00E20615"/>
    <w:rsid w:val="00E212E0"/>
    <w:rsid w:val="00E230DD"/>
    <w:rsid w:val="00E26DB3"/>
    <w:rsid w:val="00E32124"/>
    <w:rsid w:val="00E35FC4"/>
    <w:rsid w:val="00E3729F"/>
    <w:rsid w:val="00E403F5"/>
    <w:rsid w:val="00E42002"/>
    <w:rsid w:val="00E43843"/>
    <w:rsid w:val="00E4687D"/>
    <w:rsid w:val="00E52495"/>
    <w:rsid w:val="00E52EBF"/>
    <w:rsid w:val="00E53D12"/>
    <w:rsid w:val="00E5594D"/>
    <w:rsid w:val="00E5607C"/>
    <w:rsid w:val="00E70E42"/>
    <w:rsid w:val="00E7133E"/>
    <w:rsid w:val="00E74979"/>
    <w:rsid w:val="00E755D9"/>
    <w:rsid w:val="00E76934"/>
    <w:rsid w:val="00E828DF"/>
    <w:rsid w:val="00E82BB4"/>
    <w:rsid w:val="00E857AC"/>
    <w:rsid w:val="00E873FD"/>
    <w:rsid w:val="00E941C7"/>
    <w:rsid w:val="00E96422"/>
    <w:rsid w:val="00EA01C4"/>
    <w:rsid w:val="00EA49EB"/>
    <w:rsid w:val="00EA644F"/>
    <w:rsid w:val="00EA70ED"/>
    <w:rsid w:val="00EB0F7D"/>
    <w:rsid w:val="00EB4909"/>
    <w:rsid w:val="00EC4995"/>
    <w:rsid w:val="00EC7C5C"/>
    <w:rsid w:val="00ED086C"/>
    <w:rsid w:val="00ED132D"/>
    <w:rsid w:val="00ED1713"/>
    <w:rsid w:val="00ED30E2"/>
    <w:rsid w:val="00ED4045"/>
    <w:rsid w:val="00EE0671"/>
    <w:rsid w:val="00EE0E1E"/>
    <w:rsid w:val="00EE26CD"/>
    <w:rsid w:val="00EE290F"/>
    <w:rsid w:val="00EE5A0D"/>
    <w:rsid w:val="00EE6D9E"/>
    <w:rsid w:val="00EF2490"/>
    <w:rsid w:val="00F007C4"/>
    <w:rsid w:val="00F06ED3"/>
    <w:rsid w:val="00F1013F"/>
    <w:rsid w:val="00F1363F"/>
    <w:rsid w:val="00F143BD"/>
    <w:rsid w:val="00F15739"/>
    <w:rsid w:val="00F25C38"/>
    <w:rsid w:val="00F30D57"/>
    <w:rsid w:val="00F315A2"/>
    <w:rsid w:val="00F363B7"/>
    <w:rsid w:val="00F36797"/>
    <w:rsid w:val="00F44BBF"/>
    <w:rsid w:val="00F45ED0"/>
    <w:rsid w:val="00F4663E"/>
    <w:rsid w:val="00F55EB4"/>
    <w:rsid w:val="00F57443"/>
    <w:rsid w:val="00F5791C"/>
    <w:rsid w:val="00F57E2D"/>
    <w:rsid w:val="00F6577C"/>
    <w:rsid w:val="00F657A6"/>
    <w:rsid w:val="00F70E85"/>
    <w:rsid w:val="00F749AB"/>
    <w:rsid w:val="00F75786"/>
    <w:rsid w:val="00F75D18"/>
    <w:rsid w:val="00F7761C"/>
    <w:rsid w:val="00F77632"/>
    <w:rsid w:val="00F8029A"/>
    <w:rsid w:val="00F804DC"/>
    <w:rsid w:val="00F81987"/>
    <w:rsid w:val="00F83EE9"/>
    <w:rsid w:val="00F844B3"/>
    <w:rsid w:val="00F87515"/>
    <w:rsid w:val="00F968A0"/>
    <w:rsid w:val="00F96C8F"/>
    <w:rsid w:val="00FA19DC"/>
    <w:rsid w:val="00FB3A45"/>
    <w:rsid w:val="00FC157B"/>
    <w:rsid w:val="00FC23DC"/>
    <w:rsid w:val="00FC278C"/>
    <w:rsid w:val="00FC329F"/>
    <w:rsid w:val="00FC5AF9"/>
    <w:rsid w:val="00FC7645"/>
    <w:rsid w:val="00FD2F52"/>
    <w:rsid w:val="00FD4FA7"/>
    <w:rsid w:val="00FD796B"/>
    <w:rsid w:val="00FE1CD3"/>
    <w:rsid w:val="00FE3C2F"/>
    <w:rsid w:val="00FE5902"/>
    <w:rsid w:val="00FE7B4D"/>
    <w:rsid w:val="00FF0E4F"/>
    <w:rsid w:val="00FF5262"/>
    <w:rsid w:val="00FF6C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2"/>
    </o:shapelayout>
  </w:shapeDefaults>
  <w:doNotEmbedSmartTags/>
  <w:decimalSymbol w:val=","/>
  <w:listSeparator w:val=";"/>
  <w14:docId w14:val="18CF57E5"/>
  <w14:defaultImageDpi w14:val="330"/>
  <w15:docId w15:val="{9A73F83E-01D4-47AF-8AC5-1E2161E7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5588AE-C1DD-4267-805D-75C1829EC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618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2023-07-20T15:42:00Z</cp:lastPrinted>
  <dcterms:created xsi:type="dcterms:W3CDTF">2022-10-04T08:33:00Z</dcterms:created>
  <dcterms:modified xsi:type="dcterms:W3CDTF">2023-09-22T16:18:00Z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