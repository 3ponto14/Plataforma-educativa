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E95FD" w14:textId="77777777" w:rsidR="00B374C0" w:rsidRPr="00B374C0" w:rsidRDefault="00B374C0" w:rsidP="00571DB0">
      <w:pPr>
        <w:pStyle w:val="TITULOFICHAS"/>
        <w:rPr>
          <w:sz w:val="16"/>
          <w:szCs w:val="16"/>
        </w:rPr>
      </w:pPr>
    </w:p>
    <w:p w14:paraId="07A65C43" w14:textId="424872F2" w:rsidR="00C72BA7" w:rsidRPr="004B15C0" w:rsidRDefault="00571DB0" w:rsidP="00571DB0">
      <w:pPr>
        <w:pStyle w:val="TITULOFICHAS"/>
        <w:rPr>
          <w:rStyle w:val="TITULOFICHAS-alinea"/>
        </w:rPr>
      </w:pPr>
      <w:r w:rsidRPr="00571DB0">
        <w:t>Teste de</w:t>
      </w:r>
      <w:r w:rsidR="00F339DC" w:rsidRPr="00571DB0">
        <w:t xml:space="preserve"> </w:t>
      </w:r>
      <w:proofErr w:type="spellStart"/>
      <w:r w:rsidR="00F339DC" w:rsidRPr="00571DB0">
        <w:t>A</w:t>
      </w:r>
      <w:r w:rsidRPr="00571DB0">
        <w:t>valiação</w:t>
      </w:r>
      <w:proofErr w:type="spellEnd"/>
    </w:p>
    <w:p w14:paraId="142E1F54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846BDE" w:rsidRPr="00DB2ED5" w14:paraId="1836BD2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781C1AB" w14:textId="77777777" w:rsidR="00846BDE" w:rsidRPr="00DB2ED5" w:rsidRDefault="00846BDE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7EF9097" w14:textId="77777777" w:rsidR="00846BDE" w:rsidRPr="00DB2ED5" w:rsidRDefault="00846BDE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C8AD809" w14:textId="77777777" w:rsidR="00846BDE" w:rsidRPr="00DB2ED5" w:rsidRDefault="00846BDE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8E8952" w14:textId="77777777" w:rsidR="00846BDE" w:rsidRPr="00DB2ED5" w:rsidRDefault="00846BDE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846BDE" w:rsidRPr="00DB2ED5" w14:paraId="72D43688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04052C" w14:textId="77777777" w:rsidR="00846BDE" w:rsidRPr="00DB2ED5" w:rsidRDefault="00846BDE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04727B3" w14:textId="77777777" w:rsidR="00846BDE" w:rsidRPr="00DB2ED5" w:rsidRDefault="00846BDE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4CAD925" w14:textId="77777777" w:rsidR="00846BDE" w:rsidRPr="00DB2ED5" w:rsidRDefault="00846BDE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F90F1E" w14:textId="77777777" w:rsidR="00846BDE" w:rsidRPr="00DB2ED5" w:rsidRDefault="00846BDE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C5F853" w14:textId="77777777" w:rsidR="00846BDE" w:rsidRPr="00DB2ED5" w:rsidRDefault="00846BDE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846BDE" w:rsidRPr="00DB2ED5" w14:paraId="75634F3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23CE9F4" w14:textId="77777777" w:rsidR="00846BDE" w:rsidRPr="00DB2ED5" w:rsidRDefault="00846BDE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5E81ADF" w14:textId="77777777" w:rsidR="00846BDE" w:rsidRPr="00DB2ED5" w:rsidRDefault="00846BDE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45B9FB3" w14:textId="77777777" w:rsidR="00846BDE" w:rsidRPr="00DB2ED5" w:rsidRDefault="00846BDE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A0A62D4" w14:textId="77777777" w:rsidR="00846BDE" w:rsidRPr="00DB2ED5" w:rsidRDefault="00846BDE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B7E3FD3" w14:textId="77777777" w:rsidR="00846BDE" w:rsidRPr="00DB2ED5" w:rsidRDefault="00846BDE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7DE257A7" w14:textId="77777777" w:rsidR="00846BDE" w:rsidRPr="0005099D" w:rsidRDefault="00846BDE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846BDE" w:rsidRPr="00DB2ED5" w14:paraId="1836BD2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781C1AB" w14:textId="77777777" w:rsidR="00846BDE" w:rsidRPr="00DB2ED5" w:rsidRDefault="00846BDE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7EF9097" w14:textId="77777777" w:rsidR="00846BDE" w:rsidRPr="00DB2ED5" w:rsidRDefault="00846BDE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C8AD809" w14:textId="77777777" w:rsidR="00846BDE" w:rsidRPr="00DB2ED5" w:rsidRDefault="00846BDE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58E8952" w14:textId="77777777" w:rsidR="00846BDE" w:rsidRPr="00DB2ED5" w:rsidRDefault="00846BDE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846BDE" w:rsidRPr="00DB2ED5" w14:paraId="72D43688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704052C" w14:textId="77777777" w:rsidR="00846BDE" w:rsidRPr="00DB2ED5" w:rsidRDefault="00846BDE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04727B3" w14:textId="77777777" w:rsidR="00846BDE" w:rsidRPr="00DB2ED5" w:rsidRDefault="00846BDE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4CAD925" w14:textId="77777777" w:rsidR="00846BDE" w:rsidRPr="00DB2ED5" w:rsidRDefault="00846BDE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4F90F1E" w14:textId="77777777" w:rsidR="00846BDE" w:rsidRPr="00DB2ED5" w:rsidRDefault="00846BDE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1C5F853" w14:textId="77777777" w:rsidR="00846BDE" w:rsidRPr="00DB2ED5" w:rsidRDefault="00846BDE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846BDE" w:rsidRPr="00DB2ED5" w14:paraId="75634F3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23CE9F4" w14:textId="77777777" w:rsidR="00846BDE" w:rsidRPr="00DB2ED5" w:rsidRDefault="00846BDE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5E81ADF" w14:textId="77777777" w:rsidR="00846BDE" w:rsidRPr="00DB2ED5" w:rsidRDefault="00846BDE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45B9FB3" w14:textId="77777777" w:rsidR="00846BDE" w:rsidRPr="00DB2ED5" w:rsidRDefault="00846BDE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A0A62D4" w14:textId="77777777" w:rsidR="00846BDE" w:rsidRPr="00DB2ED5" w:rsidRDefault="00846BDE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B7E3FD3" w14:textId="77777777" w:rsidR="00846BDE" w:rsidRPr="00DB2ED5" w:rsidRDefault="00846BDE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7DE257A7" w14:textId="77777777" w:rsidR="00846BDE" w:rsidRPr="0005099D" w:rsidRDefault="00846BDE" w:rsidP="00DB2ED5"/>
                  </w:txbxContent>
                </v:textbox>
                <w10:anchorlock/>
              </v:roundrect>
            </w:pict>
          </mc:Fallback>
        </mc:AlternateContent>
      </w:r>
    </w:p>
    <w:p w14:paraId="5EE214AA" w14:textId="77777777" w:rsidR="00BB215B" w:rsidRDefault="00BB215B" w:rsidP="00BB215B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801A069" wp14:editId="0173A9D9">
                <wp:extent cx="216000" cy="216000"/>
                <wp:effectExtent l="0" t="0" r="0" b="0"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55A0A" w14:textId="77777777" w:rsidR="00BB215B" w:rsidRPr="00086D19" w:rsidRDefault="00BB215B" w:rsidP="00BB215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801A069" id="Oval 19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3955A0A" w14:textId="77777777" w:rsidR="00BB215B" w:rsidRPr="00086D19" w:rsidRDefault="00BB215B" w:rsidP="00BB215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>Considera o seguinte conjunto de dados.</w:t>
      </w:r>
    </w:p>
    <w:tbl>
      <w:tblPr>
        <w:tblStyle w:val="TabelacomGrelha"/>
        <w:tblpPr w:leftFromText="141" w:rightFromText="141" w:vertAnchor="text" w:horzAnchor="margin" w:tblpXSpec="center" w:tblpY="180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E4FD0" w:rsidRPr="001402E5" w14:paraId="5115617C" w14:textId="4074E720" w:rsidTr="00BA479A">
        <w:tc>
          <w:tcPr>
            <w:tcW w:w="567" w:type="dxa"/>
            <w:shd w:val="clear" w:color="auto" w:fill="F7E9E9"/>
            <w:vAlign w:val="center"/>
          </w:tcPr>
          <w:p w14:paraId="72F13C19" w14:textId="77777777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2B9B75B5" w14:textId="3C49AD89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05FF6684" w14:textId="36FD32B3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320C8D8D" w14:textId="2A8ED392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269F2B86" w14:textId="44575A03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43556A3A" w14:textId="29660006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3ED915E7" w14:textId="5AE355AC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292A08CD" w14:textId="5E5A860B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4CA057B2" w14:textId="37D5D9D9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3E511C7C" w14:textId="22131DA5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67" w:type="dxa"/>
            <w:shd w:val="clear" w:color="auto" w:fill="F7E9E9"/>
          </w:tcPr>
          <w:p w14:paraId="48BE8C33" w14:textId="08847F12" w:rsidR="00CE4FD0" w:rsidRPr="001402E5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67" w:type="dxa"/>
            <w:shd w:val="clear" w:color="auto" w:fill="F7E9E9"/>
          </w:tcPr>
          <w:p w14:paraId="5FD37B08" w14:textId="74FF6BEE" w:rsidR="00CE4FD0" w:rsidRDefault="00CE4FD0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</w:tr>
    </w:tbl>
    <w:p w14:paraId="70EA4BDA" w14:textId="77777777" w:rsidR="00BB215B" w:rsidRDefault="00BB215B" w:rsidP="00BB215B">
      <w:pPr>
        <w:pStyle w:val="QUESTAO1"/>
      </w:pPr>
    </w:p>
    <w:p w14:paraId="676CEAFF" w14:textId="77777777" w:rsidR="00BB215B" w:rsidRPr="00786194" w:rsidRDefault="00BB215B" w:rsidP="00BB215B">
      <w:pPr>
        <w:pStyle w:val="QUESTAO1"/>
        <w:spacing w:before="0" w:line="360" w:lineRule="auto"/>
        <w:ind w:hanging="28"/>
      </w:pPr>
      <w:r>
        <w:t>Qual das seguintes afirmações é verdadeira?</w:t>
      </w:r>
    </w:p>
    <w:p w14:paraId="58801BC4" w14:textId="3E6B714E" w:rsidR="00BB215B" w:rsidRDefault="00BB215B" w:rsidP="00BB215B">
      <w:pPr>
        <w:pStyle w:val="QUESTAO11"/>
        <w:tabs>
          <w:tab w:val="left" w:pos="4253"/>
          <w:tab w:val="left" w:pos="4820"/>
        </w:tabs>
        <w:spacing w:before="0" w:line="360" w:lineRule="auto"/>
        <w:ind w:left="851" w:hanging="397"/>
      </w:pPr>
      <w:r w:rsidRPr="00571DB0">
        <w:rPr>
          <w:b/>
        </w:rPr>
        <w:t xml:space="preserve">(A) </w:t>
      </w:r>
      <w:r>
        <w:t>A mediana do conjunto</w:t>
      </w:r>
      <w:r w:rsidR="00F047CA">
        <w:t xml:space="preserve"> de dados</w:t>
      </w:r>
      <w:r>
        <w:t xml:space="preserve"> </w:t>
      </w:r>
      <w:r w:rsidR="00C142B4">
        <w:t xml:space="preserve">é um valor </w:t>
      </w:r>
      <w:r w:rsidR="000F32F6">
        <w:t>desse conjunto</w:t>
      </w:r>
      <w:r>
        <w:t>.</w:t>
      </w:r>
    </w:p>
    <w:p w14:paraId="45B613F5" w14:textId="03A35647" w:rsidR="00BB215B" w:rsidRPr="00571DB0" w:rsidRDefault="00BB215B" w:rsidP="00BB215B">
      <w:pPr>
        <w:pStyle w:val="QUESTAO11"/>
        <w:tabs>
          <w:tab w:val="left" w:pos="4253"/>
          <w:tab w:val="left" w:pos="4820"/>
        </w:tabs>
        <w:spacing w:before="0" w:line="360" w:lineRule="auto"/>
        <w:rPr>
          <w:b/>
        </w:rPr>
      </w:pPr>
      <w:r w:rsidRPr="00571DB0">
        <w:rPr>
          <w:b/>
        </w:rPr>
        <w:t>(B)</w:t>
      </w:r>
      <w:r>
        <w:rPr>
          <w:b/>
        </w:rPr>
        <w:t xml:space="preserve"> </w:t>
      </w:r>
      <w:r w:rsidRPr="001402E5">
        <w:t xml:space="preserve">O 1.º quartil é </w:t>
      </w:r>
      <w:r w:rsidR="00C01B41">
        <w:t>5,5</w:t>
      </w:r>
      <w:r w:rsidRPr="001402E5">
        <w:t>.</w:t>
      </w:r>
    </w:p>
    <w:p w14:paraId="75286B1A" w14:textId="2C318FBA" w:rsidR="00BB215B" w:rsidRDefault="00BB215B" w:rsidP="00BB215B">
      <w:pPr>
        <w:pStyle w:val="QUESTAO11"/>
        <w:tabs>
          <w:tab w:val="left" w:pos="4253"/>
          <w:tab w:val="left" w:pos="4820"/>
        </w:tabs>
        <w:spacing w:before="0" w:line="360" w:lineRule="auto"/>
      </w:pPr>
      <w:r w:rsidRPr="00571DB0">
        <w:rPr>
          <w:b/>
        </w:rPr>
        <w:t xml:space="preserve">(C) </w:t>
      </w:r>
      <w:r w:rsidR="00DC72E4">
        <w:t xml:space="preserve">A amplitude interquartil </w:t>
      </w:r>
      <w:r w:rsidRPr="001402E5">
        <w:t>é 10.</w:t>
      </w:r>
    </w:p>
    <w:p w14:paraId="2AA1C121" w14:textId="04639350" w:rsidR="00BB215B" w:rsidRPr="00571DB0" w:rsidRDefault="00BB215B" w:rsidP="00BB215B">
      <w:pPr>
        <w:pStyle w:val="QUESTAO11"/>
        <w:tabs>
          <w:tab w:val="left" w:pos="4253"/>
          <w:tab w:val="left" w:pos="4820"/>
        </w:tabs>
        <w:spacing w:before="0" w:line="360" w:lineRule="auto"/>
        <w:rPr>
          <w:b/>
        </w:rPr>
      </w:pPr>
      <w:r w:rsidRPr="00571DB0">
        <w:rPr>
          <w:b/>
        </w:rPr>
        <w:t>(D</w:t>
      </w:r>
      <w:r>
        <w:rPr>
          <w:b/>
        </w:rPr>
        <w:t xml:space="preserve">) </w:t>
      </w:r>
      <w:r w:rsidRPr="001402E5">
        <w:t xml:space="preserve">O 3.º quartil é </w:t>
      </w:r>
      <w:r w:rsidR="00AC7D7C">
        <w:t>8,5</w:t>
      </w:r>
      <w:r w:rsidRPr="001402E5">
        <w:t>.</w:t>
      </w:r>
    </w:p>
    <w:p w14:paraId="1A7ACC0F" w14:textId="77777777" w:rsidR="00BB215B" w:rsidRDefault="00BB215B" w:rsidP="00BB215B">
      <w:pPr>
        <w:pStyle w:val="QUESTAO1"/>
        <w:spacing w:before="0"/>
        <w:ind w:left="0" w:firstLine="0"/>
      </w:pPr>
    </w:p>
    <w:tbl>
      <w:tblPr>
        <w:tblStyle w:val="TabelacomGrelha"/>
        <w:tblpPr w:leftFromText="142" w:rightFromText="142" w:vertAnchor="text" w:horzAnchor="margin" w:tblpXSpec="right" w:tblpY="124"/>
        <w:tblOverlap w:val="never"/>
        <w:tblW w:w="0" w:type="auto"/>
        <w:tblLook w:val="04A0" w:firstRow="1" w:lastRow="0" w:firstColumn="1" w:lastColumn="0" w:noHBand="0" w:noVBand="1"/>
      </w:tblPr>
      <w:tblGrid>
        <w:gridCol w:w="1560"/>
        <w:gridCol w:w="1701"/>
      </w:tblGrid>
      <w:tr w:rsidR="00BB215B" w14:paraId="4EC70950" w14:textId="77777777" w:rsidTr="00BA479A">
        <w:trPr>
          <w:trHeight w:val="340"/>
        </w:trPr>
        <w:tc>
          <w:tcPr>
            <w:tcW w:w="3261" w:type="dxa"/>
            <w:gridSpan w:val="2"/>
            <w:shd w:val="clear" w:color="auto" w:fill="E8BEBE"/>
            <w:tcMar>
              <w:left w:w="142" w:type="dxa"/>
              <w:right w:w="28" w:type="dxa"/>
            </w:tcMar>
            <w:vAlign w:val="center"/>
          </w:tcPr>
          <w:p w14:paraId="13FEBD68" w14:textId="77777777" w:rsidR="00CA4263" w:rsidRDefault="00BB215B" w:rsidP="00CA4263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A4263">
              <w:rPr>
                <w:rFonts w:ascii="Arial" w:hAnsi="Arial" w:cs="Arial"/>
                <w:b/>
                <w:sz w:val="18"/>
                <w:szCs w:val="18"/>
              </w:rPr>
              <w:t xml:space="preserve">Distância no percurso </w:t>
            </w:r>
          </w:p>
          <w:p w14:paraId="73F31059" w14:textId="198EBD3E" w:rsidR="00BB215B" w:rsidRPr="00CA4263" w:rsidRDefault="00BB215B" w:rsidP="00CA4263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A4263">
              <w:rPr>
                <w:rFonts w:ascii="Arial" w:hAnsi="Arial" w:cs="Arial"/>
                <w:b/>
                <w:sz w:val="18"/>
                <w:szCs w:val="18"/>
              </w:rPr>
              <w:t>casa-escola</w:t>
            </w:r>
          </w:p>
        </w:tc>
      </w:tr>
      <w:tr w:rsidR="00771412" w14:paraId="0D1B3F17" w14:textId="77777777" w:rsidTr="00BA479A">
        <w:trPr>
          <w:trHeight w:val="389"/>
        </w:trPr>
        <w:tc>
          <w:tcPr>
            <w:tcW w:w="1560" w:type="dxa"/>
            <w:shd w:val="clear" w:color="auto" w:fill="F7E9E9"/>
            <w:tcMar>
              <w:left w:w="142" w:type="dxa"/>
              <w:right w:w="28" w:type="dxa"/>
            </w:tcMar>
            <w:vAlign w:val="center"/>
          </w:tcPr>
          <w:p w14:paraId="44BD19F4" w14:textId="77777777" w:rsidR="00771412" w:rsidRPr="00CA4263" w:rsidRDefault="00771412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Distância (m)</w:t>
            </w:r>
          </w:p>
        </w:tc>
        <w:tc>
          <w:tcPr>
            <w:tcW w:w="1701" w:type="dxa"/>
            <w:shd w:val="clear" w:color="auto" w:fill="F7E9E9"/>
            <w:tcMar>
              <w:left w:w="28" w:type="dxa"/>
              <w:right w:w="28" w:type="dxa"/>
            </w:tcMar>
            <w:vAlign w:val="center"/>
          </w:tcPr>
          <w:p w14:paraId="2D1BAB7E" w14:textId="77777777" w:rsidR="00CA4263" w:rsidRDefault="00771412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 xml:space="preserve">Frequência </w:t>
            </w:r>
          </w:p>
          <w:p w14:paraId="259981F4" w14:textId="796B86B4" w:rsidR="00771412" w:rsidRPr="00CA4263" w:rsidRDefault="00771412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absoluta</w:t>
            </w:r>
          </w:p>
        </w:tc>
      </w:tr>
      <w:tr w:rsidR="00041A6B" w14:paraId="46A0F76C" w14:textId="77777777" w:rsidTr="00EC002D">
        <w:trPr>
          <w:trHeight w:val="340"/>
        </w:trPr>
        <w:tc>
          <w:tcPr>
            <w:tcW w:w="156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BF8305B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0 a &lt; 500</w:t>
            </w:r>
          </w:p>
        </w:tc>
        <w:tc>
          <w:tcPr>
            <w:tcW w:w="170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B63E1F5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041A6B" w14:paraId="0604C45D" w14:textId="77777777" w:rsidTr="00EC002D">
        <w:trPr>
          <w:trHeight w:val="340"/>
        </w:trPr>
        <w:tc>
          <w:tcPr>
            <w:tcW w:w="156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840CE91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500 a &lt; 1000</w:t>
            </w:r>
          </w:p>
        </w:tc>
        <w:tc>
          <w:tcPr>
            <w:tcW w:w="170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9414C78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041A6B" w14:paraId="44DA70F1" w14:textId="77777777" w:rsidTr="00EC002D">
        <w:trPr>
          <w:trHeight w:val="340"/>
        </w:trPr>
        <w:tc>
          <w:tcPr>
            <w:tcW w:w="156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FEDCEDE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1000 a &lt; 1500</w:t>
            </w:r>
          </w:p>
        </w:tc>
        <w:tc>
          <w:tcPr>
            <w:tcW w:w="170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126057F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041A6B" w14:paraId="54516154" w14:textId="77777777" w:rsidTr="00EC002D">
        <w:trPr>
          <w:trHeight w:val="340"/>
        </w:trPr>
        <w:tc>
          <w:tcPr>
            <w:tcW w:w="156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B2B9BDB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1500 a &lt; 2000</w:t>
            </w:r>
          </w:p>
        </w:tc>
        <w:tc>
          <w:tcPr>
            <w:tcW w:w="1701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306CCEB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041A6B" w14:paraId="4BBEBE73" w14:textId="77777777" w:rsidTr="00BA479A">
        <w:trPr>
          <w:trHeight w:val="340"/>
        </w:trPr>
        <w:tc>
          <w:tcPr>
            <w:tcW w:w="1560" w:type="dxa"/>
            <w:shd w:val="clear" w:color="auto" w:fill="DAEEF3" w:themeFill="accent5" w:themeFillTint="33"/>
            <w:tcMar>
              <w:left w:w="28" w:type="dxa"/>
              <w:right w:w="28" w:type="dxa"/>
            </w:tcMar>
            <w:vAlign w:val="center"/>
          </w:tcPr>
          <w:p w14:paraId="510FA483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A4263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701" w:type="dxa"/>
            <w:shd w:val="clear" w:color="auto" w:fill="DAEEF3" w:themeFill="accent5" w:themeFillTint="33"/>
            <w:tcMar>
              <w:left w:w="28" w:type="dxa"/>
              <w:right w:w="28" w:type="dxa"/>
            </w:tcMar>
            <w:vAlign w:val="center"/>
          </w:tcPr>
          <w:p w14:paraId="60271CFD" w14:textId="77777777" w:rsidR="00041A6B" w:rsidRPr="00CA4263" w:rsidRDefault="00041A6B" w:rsidP="00CA4263">
            <w:pPr>
              <w:spacing w:before="40" w:after="4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A4263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</w:tbl>
    <w:p w14:paraId="6F9D2D72" w14:textId="77777777" w:rsidR="00BB215B" w:rsidRDefault="00BB215B" w:rsidP="00BB215B">
      <w:pPr>
        <w:pStyle w:val="QUESTAO1"/>
        <w:spacing w:befor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D47AB2B" wp14:editId="517E7972">
                <wp:extent cx="216000" cy="216000"/>
                <wp:effectExtent l="0" t="0" r="0" b="0"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BF1D8" w14:textId="77777777" w:rsidR="00BB215B" w:rsidRPr="00086D19" w:rsidRDefault="00BB215B" w:rsidP="00BB215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D47AB2B" id="Oval 20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3ABF1D8" w14:textId="77777777" w:rsidR="00BB215B" w:rsidRPr="00086D19" w:rsidRDefault="00BB215B" w:rsidP="00BB215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 xml:space="preserve">  Na tabela estão representadas as distâncias percorridas pelos alunos de uma turma do 8.º ano, no percurso casa-escola.</w:t>
      </w:r>
    </w:p>
    <w:p w14:paraId="7BE56F4A" w14:textId="77777777" w:rsidR="00BB215B" w:rsidRPr="00786194" w:rsidRDefault="00BB215B" w:rsidP="00BB215B">
      <w:pPr>
        <w:pStyle w:val="QUESTAO1"/>
        <w:spacing w:before="0"/>
        <w:ind w:hanging="28"/>
      </w:pPr>
      <w:r>
        <w:t>Qual das seguintes afirmações é verdadeira?</w:t>
      </w:r>
    </w:p>
    <w:p w14:paraId="2BEB53E8" w14:textId="53C86ADB" w:rsidR="00BB215B" w:rsidRDefault="00BB215B" w:rsidP="00044C1C">
      <w:pPr>
        <w:pStyle w:val="QUESTAO11"/>
        <w:tabs>
          <w:tab w:val="left" w:pos="4253"/>
          <w:tab w:val="left" w:pos="4820"/>
        </w:tabs>
        <w:spacing w:before="100" w:after="100"/>
        <w:rPr>
          <w:b/>
        </w:rPr>
      </w:pPr>
      <w:r w:rsidRPr="00571DB0">
        <w:rPr>
          <w:b/>
        </w:rPr>
        <w:t>(A)</w:t>
      </w:r>
      <w:r w:rsidR="00DF78D5">
        <w:rPr>
          <w:b/>
        </w:rPr>
        <w:t xml:space="preserve"> </w:t>
      </w:r>
      <w:r w:rsidR="00F10852" w:rsidRPr="007042D5">
        <w:t>O 3.º quartil pertence à classe 1</w:t>
      </w:r>
      <w:r w:rsidR="00F10852">
        <w:t>500</w:t>
      </w:r>
      <w:r w:rsidR="00F10852" w:rsidRPr="007042D5">
        <w:t xml:space="preserve"> a &lt; </w:t>
      </w:r>
      <w:r w:rsidR="00F10852">
        <w:t>2000</w:t>
      </w:r>
      <w:r w:rsidR="00F10852" w:rsidRPr="007042D5">
        <w:t>.</w:t>
      </w:r>
      <w:r w:rsidR="00F10852">
        <w:t xml:space="preserve">        </w:t>
      </w:r>
    </w:p>
    <w:p w14:paraId="7DFEC604" w14:textId="4AB844B3" w:rsidR="00BB215B" w:rsidRPr="00571DB0" w:rsidRDefault="00BB215B" w:rsidP="00044C1C">
      <w:pPr>
        <w:pStyle w:val="QUESTAO11"/>
        <w:tabs>
          <w:tab w:val="left" w:pos="4253"/>
          <w:tab w:val="left" w:pos="4820"/>
        </w:tabs>
        <w:spacing w:before="100" w:after="100"/>
        <w:rPr>
          <w:b/>
        </w:rPr>
      </w:pPr>
      <w:r w:rsidRPr="00571DB0">
        <w:rPr>
          <w:b/>
        </w:rPr>
        <w:t xml:space="preserve">(B) </w:t>
      </w:r>
      <w:r w:rsidR="00271E8B" w:rsidRPr="007042D5">
        <w:t xml:space="preserve">A classe mediana é </w:t>
      </w:r>
      <w:r w:rsidR="007F0241">
        <w:t>500</w:t>
      </w:r>
      <w:r w:rsidR="00271E8B" w:rsidRPr="007042D5">
        <w:t xml:space="preserve"> a &lt; 1</w:t>
      </w:r>
      <w:r w:rsidR="004F69D2">
        <w:t>000</w:t>
      </w:r>
      <w:r w:rsidR="00271E8B" w:rsidRPr="007042D5">
        <w:t>.</w:t>
      </w:r>
    </w:p>
    <w:p w14:paraId="31FF8662" w14:textId="4E9923F5" w:rsidR="00BB215B" w:rsidRDefault="00BB215B" w:rsidP="00044C1C">
      <w:pPr>
        <w:pStyle w:val="QUESTAO11"/>
        <w:tabs>
          <w:tab w:val="left" w:pos="4253"/>
          <w:tab w:val="left" w:pos="4820"/>
        </w:tabs>
        <w:spacing w:before="100" w:after="100"/>
      </w:pPr>
      <w:r w:rsidRPr="00571DB0">
        <w:rPr>
          <w:b/>
        </w:rPr>
        <w:t xml:space="preserve">(C) </w:t>
      </w:r>
      <w:r w:rsidR="00F10852" w:rsidRPr="007042D5">
        <w:t>O 1.º quartil pertence à classe 0 a &lt; 500.</w:t>
      </w:r>
      <w:r>
        <w:t xml:space="preserve"> </w:t>
      </w:r>
    </w:p>
    <w:p w14:paraId="32D32C0D" w14:textId="64053DA7" w:rsidR="00BB215B" w:rsidRDefault="00BB215B" w:rsidP="00044C1C">
      <w:pPr>
        <w:pStyle w:val="QUESTAO11"/>
        <w:tabs>
          <w:tab w:val="left" w:pos="4253"/>
          <w:tab w:val="left" w:pos="4820"/>
        </w:tabs>
        <w:spacing w:before="100" w:after="100"/>
      </w:pPr>
      <w:r w:rsidRPr="00571DB0">
        <w:rPr>
          <w:b/>
        </w:rPr>
        <w:t>(D</w:t>
      </w:r>
      <w:r>
        <w:rPr>
          <w:b/>
        </w:rPr>
        <w:t xml:space="preserve">) </w:t>
      </w:r>
      <w:r w:rsidRPr="007042D5">
        <w:t>A moda é 12.</w:t>
      </w:r>
    </w:p>
    <w:p w14:paraId="6A4DCF61" w14:textId="77777777" w:rsidR="00BB215B" w:rsidRDefault="00BB215B" w:rsidP="00BB215B">
      <w:pPr>
        <w:pStyle w:val="QUESTAO1"/>
        <w:spacing w:before="0"/>
        <w:ind w:left="0" w:firstLine="0"/>
      </w:pPr>
    </w:p>
    <w:p w14:paraId="4619A237" w14:textId="3BE7F535" w:rsidR="00BB215B" w:rsidRPr="0065090D" w:rsidRDefault="00BB215B" w:rsidP="00BB215B">
      <w:pPr>
        <w:pStyle w:val="QUESTAO1"/>
        <w:spacing w:before="0"/>
        <w:ind w:left="0" w:firstLine="0"/>
      </w:pPr>
    </w:p>
    <w:p w14:paraId="6070F9FC" w14:textId="533C9773" w:rsidR="00BB215B" w:rsidRDefault="00EC002D" w:rsidP="00BB215B">
      <w:pPr>
        <w:pStyle w:val="QUESTAO1"/>
        <w:spacing w:before="0" w:line="360" w:lineRule="auto"/>
      </w:pPr>
      <w:r w:rsidRPr="00DB154C">
        <w:rPr>
          <w:noProof/>
        </w:rPr>
        <w:drawing>
          <wp:anchor distT="0" distB="0" distL="114300" distR="114300" simplePos="0" relativeHeight="251652608" behindDoc="1" locked="0" layoutInCell="1" allowOverlap="1" wp14:anchorId="7C05F422" wp14:editId="1E4E2269">
            <wp:simplePos x="0" y="0"/>
            <wp:positionH relativeFrom="column">
              <wp:posOffset>4696460</wp:posOffset>
            </wp:positionH>
            <wp:positionV relativeFrom="paragraph">
              <wp:posOffset>109693</wp:posOffset>
            </wp:positionV>
            <wp:extent cx="1187450" cy="1439545"/>
            <wp:effectExtent l="0" t="0" r="0" b="8255"/>
            <wp:wrapTight wrapText="bothSides">
              <wp:wrapPolygon edited="0">
                <wp:start x="0" y="0"/>
                <wp:lineTo x="0" y="21438"/>
                <wp:lineTo x="21138" y="21438"/>
                <wp:lineTo x="2113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215B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C771E0" wp14:editId="4568A399">
                <wp:extent cx="216000" cy="216000"/>
                <wp:effectExtent l="0" t="0" r="0" b="0"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9DEDB" w14:textId="77777777" w:rsidR="00BB215B" w:rsidRPr="00086D19" w:rsidRDefault="00BB215B" w:rsidP="00BB215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C771E0" id="Oval 21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669DEDB" w14:textId="77777777" w:rsidR="00BB215B" w:rsidRPr="00086D19" w:rsidRDefault="00BB215B" w:rsidP="00BB215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BB215B" w:rsidRPr="004E7A84">
        <w:tab/>
      </w:r>
      <w:r w:rsidR="00BB215B">
        <w:t xml:space="preserve">Na figura ao lado está representada uma roda da sorte. </w:t>
      </w:r>
    </w:p>
    <w:p w14:paraId="693328DD" w14:textId="77777777" w:rsidR="00BB215B" w:rsidRDefault="00BB215B" w:rsidP="00BB215B">
      <w:pPr>
        <w:pStyle w:val="QUESTAO1"/>
        <w:spacing w:before="0" w:line="360" w:lineRule="auto"/>
      </w:pPr>
      <w:r>
        <w:tab/>
      </w:r>
      <w:r>
        <w:tab/>
        <w:t>Considera a experiência que consiste em girar a roda da sorte e registar o número que saiu.</w:t>
      </w:r>
    </w:p>
    <w:p w14:paraId="6AB38AD6" w14:textId="77777777" w:rsidR="00BB215B" w:rsidRPr="00AF2A20" w:rsidRDefault="00BB215B" w:rsidP="00BB215B">
      <w:pPr>
        <w:pStyle w:val="QUESTAO1"/>
        <w:spacing w:before="0" w:line="360" w:lineRule="auto"/>
      </w:pPr>
      <w:r>
        <w:tab/>
      </w:r>
      <w:r>
        <w:tab/>
        <w:t>Qual é o espaço de resultados associado a esta experiência aleatória?</w:t>
      </w:r>
    </w:p>
    <w:p w14:paraId="04E22ACF" w14:textId="013FBB53" w:rsidR="00BB215B" w:rsidRPr="00B130B7" w:rsidRDefault="00BB215B" w:rsidP="00BB215B">
      <w:pPr>
        <w:pStyle w:val="QUESTAO11"/>
        <w:tabs>
          <w:tab w:val="left" w:pos="4253"/>
          <w:tab w:val="left" w:pos="4820"/>
        </w:tabs>
        <w:spacing w:before="0"/>
        <w:rPr>
          <w:vertAlign w:val="superscript"/>
        </w:rPr>
      </w:pPr>
      <w:r w:rsidRPr="00571DB0">
        <w:rPr>
          <w:b/>
        </w:rPr>
        <w:t xml:space="preserve">(A) </w:t>
      </w:r>
      <w:r w:rsidRPr="007C295A"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A, R, L, V</m:t>
            </m:r>
          </m:e>
        </m:d>
      </m:oMath>
      <w:r>
        <w:rPr>
          <w:b/>
        </w:rPr>
        <w:tab/>
      </w:r>
      <w:r w:rsidRPr="00571DB0">
        <w:rPr>
          <w:b/>
        </w:rPr>
        <w:t>(B)</w:t>
      </w:r>
      <w:r w:rsidR="006F7BD4">
        <w:rPr>
          <w:b/>
        </w:rPr>
        <w:t xml:space="preserve"> </w:t>
      </w:r>
      <w:r w:rsidRPr="00571DB0">
        <w:rPr>
          <w:b/>
        </w:rPr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1, 2, 3</m:t>
            </m:r>
          </m:e>
        </m:d>
      </m:oMath>
    </w:p>
    <w:p w14:paraId="7390EC5C" w14:textId="57E02100" w:rsidR="00BB215B" w:rsidRPr="00B130B7" w:rsidRDefault="00BB215B" w:rsidP="00BB215B">
      <w:pPr>
        <w:pStyle w:val="QUESTAO11"/>
        <w:tabs>
          <w:tab w:val="left" w:pos="4253"/>
          <w:tab w:val="left" w:pos="4820"/>
        </w:tabs>
        <w:spacing w:after="240"/>
        <w:rPr>
          <w:b/>
          <w:vertAlign w:val="superscript"/>
        </w:rPr>
      </w:pPr>
      <w:r w:rsidRPr="00571DB0">
        <w:rPr>
          <w:b/>
        </w:rPr>
        <w:t>(C)</w:t>
      </w:r>
      <w:r>
        <w:rPr>
          <w:b/>
        </w:rPr>
        <w:t xml:space="preserve"> 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1, 2, 3, 4</m:t>
            </m:r>
          </m:e>
        </m:d>
      </m:oMath>
      <w:r>
        <w:rPr>
          <w:b/>
        </w:rPr>
        <w:tab/>
      </w:r>
      <w:r w:rsidRPr="00571DB0">
        <w:rPr>
          <w:b/>
        </w:rPr>
        <w:t>(D)</w:t>
      </w:r>
      <w:r w:rsidRPr="00436363">
        <w:rPr>
          <w:b/>
        </w:rPr>
        <w:t xml:space="preserve"> </w:t>
      </w:r>
      <w:r w:rsidR="006F7BD4">
        <w:rPr>
          <w:b/>
        </w:rPr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2, 3, 4</m:t>
            </m:r>
          </m:e>
        </m:d>
      </m:oMath>
    </w:p>
    <w:p w14:paraId="19C88939" w14:textId="77777777" w:rsidR="00BB215B" w:rsidRDefault="00BB215B" w:rsidP="00BB215B">
      <w:pPr>
        <w:pStyle w:val="QUESTAO1"/>
        <w:spacing w:before="0"/>
        <w:ind w:left="0" w:firstLine="0"/>
      </w:pPr>
    </w:p>
    <w:p w14:paraId="1E835220" w14:textId="16EB5A68" w:rsidR="00BB215B" w:rsidRDefault="00BB215B" w:rsidP="004F470D">
      <w:pPr>
        <w:pStyle w:val="QUESTAO1"/>
        <w:spacing w:befor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A58FCEC" wp14:editId="22EBC97F">
                <wp:extent cx="216000" cy="216000"/>
                <wp:effectExtent l="0" t="0" r="0" b="0"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76D46" w14:textId="77777777" w:rsidR="00BB215B" w:rsidRPr="00086D19" w:rsidRDefault="00BB215B" w:rsidP="00BB215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A58FCEC" id="Oval 22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6976D46" w14:textId="77777777" w:rsidR="00BB215B" w:rsidRPr="00086D19" w:rsidRDefault="00BB215B" w:rsidP="00BB215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 xml:space="preserve">Considera a experiência aleatória </w:t>
      </w:r>
      <w:r w:rsidR="004B521C">
        <w:t xml:space="preserve">cuja tabela de probabilidade </w:t>
      </w:r>
      <w:r w:rsidR="00226464">
        <w:t xml:space="preserve">incompleta </w:t>
      </w:r>
      <w:r w:rsidR="004B521C">
        <w:t>é a seguinte</w:t>
      </w:r>
      <w:r w:rsidR="004F470D">
        <w:t>:</w:t>
      </w:r>
    </w:p>
    <w:tbl>
      <w:tblPr>
        <w:tblStyle w:val="TabelacomGrelha"/>
        <w:tblpPr w:leftFromText="141" w:rightFromText="141" w:vertAnchor="text" w:horzAnchor="page" w:tblpX="3863" w:tblpY="104"/>
        <w:tblW w:w="0" w:type="auto"/>
        <w:tblLook w:val="04A0" w:firstRow="1" w:lastRow="0" w:firstColumn="1" w:lastColumn="0" w:noHBand="0" w:noVBand="1"/>
      </w:tblPr>
      <w:tblGrid>
        <w:gridCol w:w="1407"/>
        <w:gridCol w:w="328"/>
        <w:gridCol w:w="333"/>
        <w:gridCol w:w="328"/>
        <w:gridCol w:w="329"/>
      </w:tblGrid>
      <w:tr w:rsidR="00BB215B" w14:paraId="07009146" w14:textId="77777777" w:rsidTr="00BA479A">
        <w:tc>
          <w:tcPr>
            <w:tcW w:w="0" w:type="auto"/>
            <w:shd w:val="clear" w:color="auto" w:fill="F7E9E9"/>
            <w:vAlign w:val="center"/>
          </w:tcPr>
          <w:p w14:paraId="2EF24B5A" w14:textId="77777777" w:rsidR="00BB215B" w:rsidRPr="00C10A1B" w:rsidRDefault="00BB215B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sz w:val="18"/>
                <w:szCs w:val="18"/>
              </w:rPr>
            </w:pPr>
            <w:r w:rsidRPr="00C10A1B">
              <w:rPr>
                <w:b/>
                <w:sz w:val="18"/>
                <w:szCs w:val="18"/>
              </w:rPr>
              <w:t>Resultado</w:t>
            </w:r>
          </w:p>
        </w:tc>
        <w:tc>
          <w:tcPr>
            <w:tcW w:w="0" w:type="auto"/>
            <w:vAlign w:val="center"/>
          </w:tcPr>
          <w:p w14:paraId="2041783D" w14:textId="77777777" w:rsidR="00BB215B" w:rsidRDefault="00BB215B" w:rsidP="00BA479A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AAE8D03" w14:textId="77777777" w:rsidR="00BB215B" w:rsidRDefault="00BB215B" w:rsidP="00BA479A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5645F30" w14:textId="77777777" w:rsidR="00BB215B" w:rsidRDefault="00BB215B" w:rsidP="00BA479A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6A4AFFE" w14:textId="77777777" w:rsidR="00BB215B" w:rsidRDefault="00BB215B" w:rsidP="00BA479A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4</w:t>
            </w:r>
          </w:p>
        </w:tc>
      </w:tr>
      <w:tr w:rsidR="00BB215B" w14:paraId="1FAC2385" w14:textId="77777777" w:rsidTr="00BA479A">
        <w:tc>
          <w:tcPr>
            <w:tcW w:w="0" w:type="auto"/>
            <w:shd w:val="clear" w:color="auto" w:fill="F7E9E9"/>
            <w:vAlign w:val="center"/>
          </w:tcPr>
          <w:p w14:paraId="3BD1D06B" w14:textId="77777777" w:rsidR="00BB215B" w:rsidRPr="00C10A1B" w:rsidRDefault="00BB215B" w:rsidP="00BA479A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sz w:val="18"/>
                <w:szCs w:val="18"/>
              </w:rPr>
            </w:pPr>
            <w:r w:rsidRPr="00C10A1B">
              <w:rPr>
                <w:b/>
                <w:sz w:val="18"/>
                <w:szCs w:val="18"/>
              </w:rPr>
              <w:t>Probabilidade</w:t>
            </w:r>
          </w:p>
        </w:tc>
        <w:tc>
          <w:tcPr>
            <w:tcW w:w="0" w:type="auto"/>
            <w:vAlign w:val="center"/>
          </w:tcPr>
          <w:p w14:paraId="7B35763A" w14:textId="77777777" w:rsidR="00BB215B" w:rsidRDefault="00EE3F05" w:rsidP="00BA479A">
            <w:pPr>
              <w:pStyle w:val="QUESTAO1"/>
              <w:spacing w:before="40" w:after="40" w:line="240" w:lineRule="auto"/>
              <w:ind w:left="0"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4D059BB6" w14:textId="0D1E6846" w:rsidR="00BB215B" w:rsidRDefault="00226464" w:rsidP="00BA479A">
            <w:pPr>
              <w:pStyle w:val="QUESTAO1"/>
              <w:spacing w:before="40" w:after="40" w:line="240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</w:tcPr>
          <w:p w14:paraId="6B336CB5" w14:textId="6C6D4C73" w:rsidR="00BB215B" w:rsidRDefault="00EE3F05" w:rsidP="00BA479A">
            <w:pPr>
              <w:pStyle w:val="QUESTAO1"/>
              <w:spacing w:before="40" w:after="40" w:line="240" w:lineRule="auto"/>
              <w:ind w:left="0"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2EDE428F" w14:textId="381AD13D" w:rsidR="00BB215B" w:rsidRDefault="00573627" w:rsidP="00BA479A">
            <w:pPr>
              <w:pStyle w:val="QUESTAO1"/>
              <w:spacing w:before="40" w:after="40" w:line="240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29DB684E" w14:textId="77777777" w:rsidR="00BB215B" w:rsidRDefault="00BB215B" w:rsidP="00BB215B">
      <w:pPr>
        <w:pStyle w:val="QUESTAO1"/>
        <w:spacing w:before="0"/>
      </w:pPr>
    </w:p>
    <w:p w14:paraId="613D3AA5" w14:textId="77777777" w:rsidR="00BB215B" w:rsidRPr="00520FEF" w:rsidRDefault="00BB215B" w:rsidP="00BB215B">
      <w:pPr>
        <w:pStyle w:val="QUESTAO1"/>
        <w:spacing w:before="0"/>
      </w:pPr>
    </w:p>
    <w:p w14:paraId="04FFC2A2" w14:textId="77777777" w:rsidR="00BB215B" w:rsidRDefault="00BB215B" w:rsidP="00BB215B">
      <w:pPr>
        <w:pStyle w:val="QUESTAO11"/>
        <w:tabs>
          <w:tab w:val="left" w:pos="4253"/>
          <w:tab w:val="left" w:pos="4820"/>
        </w:tabs>
        <w:rPr>
          <w:b/>
        </w:rPr>
      </w:pPr>
    </w:p>
    <w:p w14:paraId="62DA6989" w14:textId="09273BC3" w:rsidR="00BB215B" w:rsidRPr="00C10A1B" w:rsidRDefault="00466484" w:rsidP="00BB215B">
      <w:pPr>
        <w:pStyle w:val="QUESTAO11"/>
        <w:tabs>
          <w:tab w:val="left" w:pos="4253"/>
          <w:tab w:val="left" w:pos="4820"/>
        </w:tabs>
      </w:pPr>
      <w:r>
        <w:t>Sabendo que</w:t>
      </w:r>
      <w:r w:rsidR="006E5AFC">
        <w:t xml:space="preserve"> 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 w:rsidR="006E5AFC">
        <w:t xml:space="preserve"> </w:t>
      </w:r>
      <w:r>
        <w:t>é metade de</w:t>
      </w:r>
      <w:r w:rsidR="006E5AFC">
        <w:t xml:space="preserve"> 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 w:rsidR="006E5AFC">
        <w:t xml:space="preserve"> </w:t>
      </w:r>
      <w:r>
        <w:t>, q</w:t>
      </w:r>
      <w:r w:rsidR="00BB215B" w:rsidRPr="00C10A1B">
        <w:t>ual é o valor de</w:t>
      </w:r>
      <w:r w:rsidR="00DC03DE">
        <w:t xml:space="preserve"> </w:t>
      </w:r>
      <w:r w:rsidR="00BB215B" w:rsidRPr="00C10A1B">
        <w:t xml:space="preserve"> </w:t>
      </w:r>
      <m:oMath>
        <m:r>
          <w:rPr>
            <w:rFonts w:ascii="Cambria Math" w:hAnsi="Cambria Math"/>
          </w:rPr>
          <m:t>b</m:t>
        </m:r>
      </m:oMath>
      <w:r w:rsidR="00BB215B" w:rsidRPr="00C10A1B">
        <w:t xml:space="preserve"> ?</w:t>
      </w:r>
    </w:p>
    <w:p w14:paraId="700F9ECF" w14:textId="7785F7C0" w:rsidR="00BB215B" w:rsidRPr="00C10A1B" w:rsidRDefault="00BB215B" w:rsidP="008E19E8">
      <w:pPr>
        <w:pStyle w:val="QUESTAO11"/>
        <w:tabs>
          <w:tab w:val="left" w:pos="2338"/>
          <w:tab w:val="left" w:pos="4872"/>
        </w:tabs>
        <w:rPr>
          <w:b/>
        </w:rPr>
      </w:pPr>
      <w:r w:rsidRPr="00436363">
        <w:rPr>
          <w:b/>
        </w:rPr>
        <w:t>(A)</w:t>
      </w:r>
      <w:r w:rsidR="008E19E8">
        <w:rPr>
          <w:b/>
        </w:rPr>
        <w:t xml:space="preserve"> </w:t>
      </w:r>
      <w:r w:rsidRPr="00C10A1B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b/>
        </w:rPr>
        <w:t xml:space="preserve">                          </w:t>
      </w:r>
      <w:r w:rsidRPr="00436363">
        <w:rPr>
          <w:b/>
        </w:rPr>
        <w:t>(B)</w:t>
      </w:r>
      <w:r>
        <w:rPr>
          <w:b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C10A1B">
        <w:rPr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A9DC5DB" wp14:editId="21BC4FA8">
                <wp:simplePos x="0" y="0"/>
                <wp:positionH relativeFrom="column">
                  <wp:posOffset>4902835</wp:posOffset>
                </wp:positionH>
                <wp:positionV relativeFrom="paragraph">
                  <wp:posOffset>9525</wp:posOffset>
                </wp:positionV>
                <wp:extent cx="619760" cy="285750"/>
                <wp:effectExtent l="0" t="0" r="0" b="0"/>
                <wp:wrapNone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7D79D" w14:textId="77777777" w:rsidR="00BB215B" w:rsidRPr="00A50584" w:rsidRDefault="00BB215B" w:rsidP="00BB215B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DC5D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1" type="#_x0000_t202" style="position:absolute;left:0;text-align:left;margin-left:386.05pt;margin-top:.75pt;width:48.8pt;height:22.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" filled="f" stroked="f">
                <v:textbox>
                  <w:txbxContent>
                    <w:p w14:paraId="6A47D79D" w14:textId="77777777" w:rsidR="00BB215B" w:rsidRPr="00A50584" w:rsidRDefault="00BB215B" w:rsidP="00BB215B">
                      <w:pPr>
                        <w:rPr>
                          <w:rFonts w:ascii="Cambria Math" w:hAnsi="Cambria Math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</w:t>
      </w:r>
      <w:r w:rsidRPr="00436363">
        <w:rPr>
          <w:b/>
        </w:rPr>
        <w:t xml:space="preserve">(C) </w:t>
      </w:r>
      <w:r w:rsidRPr="000B6BB9">
        <w:rPr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36363">
        <w:rPr>
          <w:b/>
        </w:rPr>
        <w:tab/>
      </w:r>
      <w:r>
        <w:rPr>
          <w:b/>
        </w:rPr>
        <w:t xml:space="preserve">                   </w:t>
      </w:r>
      <w:r w:rsidRPr="00436363">
        <w:rPr>
          <w:b/>
        </w:rPr>
        <w:t>(D)</w:t>
      </w:r>
      <w:r>
        <w:rPr>
          <w:b/>
        </w:rPr>
        <w:t xml:space="preserve">  </w:t>
      </w:r>
      <m:oMath>
        <m:r>
          <w:rPr>
            <w:rFonts w:ascii="Cambria Math" w:hAnsi="Cambria Math"/>
          </w:rPr>
          <m:t>1</m:t>
        </m:r>
      </m:oMath>
    </w:p>
    <w:p w14:paraId="56A40B38" w14:textId="77777777" w:rsidR="00044C1C" w:rsidRDefault="00044C1C" w:rsidP="00AF3610"/>
    <w:p w14:paraId="70FC44F8" w14:textId="77777777" w:rsidR="00044C1C" w:rsidRDefault="00044C1C" w:rsidP="00AF3610"/>
    <w:p w14:paraId="4AF9B901" w14:textId="357731D9" w:rsidR="00AF3610" w:rsidRDefault="00AF3610" w:rsidP="00AF3610"/>
    <w:p w14:paraId="46BD3B3E" w14:textId="04FE47D8" w:rsidR="00BB215B" w:rsidRDefault="00BA479A" w:rsidP="00BA479A">
      <w:pPr>
        <w:rPr>
          <w:b/>
        </w:rPr>
      </w:pPr>
      <w:r w:rsidRPr="00C2540A">
        <w:rPr>
          <w:rFonts w:ascii="Arial" w:hAnsi="Arial" w:cs="Arial"/>
          <w:noProof/>
          <w:color w:val="000000"/>
          <w:position w:val="-8"/>
          <w:sz w:val="20"/>
          <w:szCs w:val="20"/>
          <w:lang w:eastAsia="pt-PT"/>
        </w:rPr>
        <mc:AlternateContent>
          <mc:Choice Requires="wps">
            <w:drawing>
              <wp:inline distT="0" distB="0" distL="0" distR="0" wp14:anchorId="12443EFC" wp14:editId="5F3105DD">
                <wp:extent cx="215900" cy="215900"/>
                <wp:effectExtent l="0" t="0" r="0" b="0"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3EDDA" w14:textId="77777777" w:rsidR="00BA479A" w:rsidRPr="00086D19" w:rsidRDefault="00BA479A" w:rsidP="00BA479A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2443EFC" id="Oval 24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rUas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EE3EDDA" w14:textId="77777777" w:rsidR="00BA479A" w:rsidRPr="00086D19" w:rsidRDefault="00BA479A" w:rsidP="00BA479A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C2540A">
        <w:rPr>
          <w:rFonts w:ascii="Arial" w:hAnsi="Arial" w:cs="Arial"/>
          <w:noProof/>
          <w:color w:val="000000"/>
          <w:position w:val="-8"/>
          <w:sz w:val="20"/>
          <w:szCs w:val="20"/>
          <w:lang w:eastAsia="pt-PT"/>
        </w:rPr>
        <w:t xml:space="preserve">  </w:t>
      </w:r>
      <w:r w:rsidR="00C2540A">
        <w:rPr>
          <w:rFonts w:ascii="Arial" w:hAnsi="Arial" w:cs="Arial"/>
          <w:sz w:val="20"/>
          <w:szCs w:val="20"/>
        </w:rPr>
        <w:t xml:space="preserve">Considera </w:t>
      </w:r>
      <w:r w:rsidR="00BB215B" w:rsidRPr="00AF3610">
        <w:rPr>
          <w:rFonts w:ascii="Arial" w:hAnsi="Arial" w:cs="Arial"/>
          <w:sz w:val="20"/>
          <w:szCs w:val="20"/>
        </w:rPr>
        <w:t>o seguinte conjunto de dados.</w:t>
      </w:r>
    </w:p>
    <w:tbl>
      <w:tblPr>
        <w:tblStyle w:val="TabelacomGrelha"/>
        <w:tblpPr w:leftFromText="141" w:rightFromText="141" w:vertAnchor="text" w:horzAnchor="page" w:tblpX="2278" w:tblpY="2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F3610" w:rsidRPr="001402E5" w14:paraId="7F6EA6EC" w14:textId="77777777" w:rsidTr="00BA479A">
        <w:tc>
          <w:tcPr>
            <w:tcW w:w="567" w:type="dxa"/>
            <w:shd w:val="clear" w:color="auto" w:fill="F7E9E9"/>
            <w:vAlign w:val="center"/>
          </w:tcPr>
          <w:p w14:paraId="17D13CD8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5117E01E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1BFDBAD7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6FF578B5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3724B735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1695450C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77869A33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 w:rsidRPr="001402E5">
              <w:rPr>
                <w:b/>
              </w:rPr>
              <w:t>10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01D68341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1D75F74F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67" w:type="dxa"/>
            <w:shd w:val="clear" w:color="auto" w:fill="F7E9E9"/>
            <w:vAlign w:val="center"/>
          </w:tcPr>
          <w:p w14:paraId="519D48FF" w14:textId="77777777" w:rsidR="00AF3610" w:rsidRPr="001402E5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67" w:type="dxa"/>
            <w:shd w:val="clear" w:color="auto" w:fill="F7E9E9"/>
          </w:tcPr>
          <w:p w14:paraId="1A06516E" w14:textId="77777777" w:rsidR="00AF3610" w:rsidRDefault="00AF3610" w:rsidP="00DF78D5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</w:tbl>
    <w:p w14:paraId="7F04EF70" w14:textId="2D245726" w:rsidR="00BB215B" w:rsidRDefault="00BB215B" w:rsidP="00C53FD5">
      <w:pPr>
        <w:pStyle w:val="QUESTAO1"/>
        <w:spacing w:before="0" w:line="360" w:lineRule="auto"/>
        <w:ind w:left="0" w:firstLine="0"/>
      </w:pPr>
    </w:p>
    <w:p w14:paraId="4493BBFD" w14:textId="77777777" w:rsidR="00F83592" w:rsidRDefault="00F83592" w:rsidP="00BB215B">
      <w:pPr>
        <w:pStyle w:val="QUESTAO1"/>
        <w:spacing w:before="0" w:line="360" w:lineRule="auto"/>
        <w:ind w:hanging="28"/>
        <w:rPr>
          <w:b/>
        </w:rPr>
      </w:pPr>
    </w:p>
    <w:p w14:paraId="7B6293CB" w14:textId="25E5925D" w:rsidR="00BB215B" w:rsidRDefault="00BB215B" w:rsidP="00DC03DE">
      <w:pPr>
        <w:pStyle w:val="QUESTAO1"/>
        <w:spacing w:before="0" w:line="360" w:lineRule="auto"/>
        <w:ind w:firstLine="22"/>
      </w:pPr>
      <w:r w:rsidRPr="00DF0A8A">
        <w:rPr>
          <w:b/>
        </w:rPr>
        <w:t>5.</w:t>
      </w:r>
      <w:r w:rsidR="00F83592">
        <w:rPr>
          <w:b/>
        </w:rPr>
        <w:t>1</w:t>
      </w:r>
      <w:r w:rsidRPr="00DF0A8A">
        <w:rPr>
          <w:b/>
        </w:rPr>
        <w:t>.</w:t>
      </w:r>
      <w:r>
        <w:t xml:space="preserve"> Determina a mediana e os quartis.</w:t>
      </w:r>
    </w:p>
    <w:p w14:paraId="0FCCD98C" w14:textId="184F835A" w:rsidR="00BB215B" w:rsidRDefault="00BB215B" w:rsidP="00DC03DE">
      <w:pPr>
        <w:pStyle w:val="QUESTAO1"/>
        <w:spacing w:before="0" w:line="360" w:lineRule="auto"/>
        <w:ind w:firstLine="22"/>
      </w:pPr>
      <w:r w:rsidRPr="00DF0A8A">
        <w:rPr>
          <w:b/>
        </w:rPr>
        <w:t>5.</w:t>
      </w:r>
      <w:r w:rsidR="00F83592">
        <w:rPr>
          <w:b/>
        </w:rPr>
        <w:t>2</w:t>
      </w:r>
      <w:r w:rsidRPr="00DF0A8A">
        <w:rPr>
          <w:b/>
        </w:rPr>
        <w:t>.</w:t>
      </w:r>
      <w:r>
        <w:t xml:space="preserve"> Calcula a amplitude e a amplitude interquartil.</w:t>
      </w:r>
    </w:p>
    <w:p w14:paraId="40C27AA5" w14:textId="62200383" w:rsidR="00BB215B" w:rsidRDefault="00BB215B" w:rsidP="00DC03DE">
      <w:pPr>
        <w:pStyle w:val="QUESTAO1"/>
        <w:spacing w:before="0" w:line="360" w:lineRule="auto"/>
        <w:ind w:firstLine="22"/>
      </w:pPr>
      <w:r w:rsidRPr="00DF0A8A">
        <w:rPr>
          <w:b/>
        </w:rPr>
        <w:t>5.</w:t>
      </w:r>
      <w:r w:rsidR="00F83592">
        <w:rPr>
          <w:b/>
        </w:rPr>
        <w:t>3</w:t>
      </w:r>
      <w:r w:rsidRPr="00DF0A8A">
        <w:rPr>
          <w:b/>
        </w:rPr>
        <w:t>.</w:t>
      </w:r>
      <w:r>
        <w:t xml:space="preserve"> Constrói o diagrama de extremos e quartis.</w:t>
      </w:r>
    </w:p>
    <w:p w14:paraId="416F03B2" w14:textId="77777777" w:rsidR="00EE3F05" w:rsidRDefault="00EE3F05" w:rsidP="00DC03DE">
      <w:pPr>
        <w:pStyle w:val="QUESTAO1"/>
        <w:spacing w:before="0" w:line="360" w:lineRule="auto"/>
        <w:ind w:firstLine="22"/>
      </w:pPr>
    </w:p>
    <w:p w14:paraId="7CC62E14" w14:textId="3F019CA8" w:rsidR="00BB215B" w:rsidRDefault="005121BF" w:rsidP="008E19E8">
      <w:pPr>
        <w:pStyle w:val="QUESTAO11"/>
        <w:tabs>
          <w:tab w:val="clear" w:pos="113"/>
          <w:tab w:val="clear" w:pos="425"/>
          <w:tab w:val="left" w:pos="426"/>
          <w:tab w:val="left" w:pos="4253"/>
          <w:tab w:val="left" w:pos="4820"/>
        </w:tabs>
        <w:ind w:left="425" w:firstLine="0"/>
      </w:pPr>
      <w:r w:rsidRPr="000864BF">
        <w:rPr>
          <w:noProof/>
        </w:rPr>
        <w:drawing>
          <wp:anchor distT="0" distB="0" distL="114300" distR="114300" simplePos="0" relativeHeight="251654656" behindDoc="1" locked="0" layoutInCell="1" allowOverlap="1" wp14:anchorId="6DB89DB3" wp14:editId="47E54E07">
            <wp:simplePos x="0" y="0"/>
            <wp:positionH relativeFrom="column">
              <wp:posOffset>3643630</wp:posOffset>
            </wp:positionH>
            <wp:positionV relativeFrom="paragraph">
              <wp:posOffset>112233</wp:posOffset>
            </wp:positionV>
            <wp:extent cx="2522855" cy="1679575"/>
            <wp:effectExtent l="0" t="0" r="0" b="0"/>
            <wp:wrapThrough wrapText="bothSides">
              <wp:wrapPolygon edited="0">
                <wp:start x="1305" y="0"/>
                <wp:lineTo x="0" y="1470"/>
                <wp:lineTo x="0" y="19844"/>
                <wp:lineTo x="979" y="21314"/>
                <wp:lineTo x="1142" y="21314"/>
                <wp:lineTo x="20225" y="21314"/>
                <wp:lineTo x="20388" y="21314"/>
                <wp:lineTo x="21366" y="19844"/>
                <wp:lineTo x="21366" y="980"/>
                <wp:lineTo x="20061" y="0"/>
                <wp:lineTo x="1305" y="0"/>
              </wp:wrapPolygon>
            </wp:wrapThrough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167957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610" w:rsidRPr="00E4687D">
        <w:rPr>
          <w:noProof/>
          <w:position w:val="-8"/>
          <w:lang w:eastAsia="pt-PT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6F7F263" wp14:editId="2B58A35E">
                <wp:simplePos x="0" y="0"/>
                <wp:positionH relativeFrom="column">
                  <wp:posOffset>-27305</wp:posOffset>
                </wp:positionH>
                <wp:positionV relativeFrom="paragraph">
                  <wp:posOffset>149225</wp:posOffset>
                </wp:positionV>
                <wp:extent cx="214630" cy="214630"/>
                <wp:effectExtent l="0" t="0" r="0" b="0"/>
                <wp:wrapTight wrapText="bothSides">
                  <wp:wrapPolygon edited="0">
                    <wp:start x="1917" y="0"/>
                    <wp:lineTo x="0" y="1917"/>
                    <wp:lineTo x="0" y="19172"/>
                    <wp:lineTo x="19172" y="19172"/>
                    <wp:lineTo x="19172" y="0"/>
                    <wp:lineTo x="1917" y="0"/>
                  </wp:wrapPolygon>
                </wp:wrapTight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463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00E05" w14:textId="77777777" w:rsidR="00BB215B" w:rsidRPr="00086D19" w:rsidRDefault="00BB215B" w:rsidP="00BB215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F7F263" id="Oval 15" o:spid="_x0000_s1033" style="position:absolute;left:0;text-align:left;margin-left:-2.15pt;margin-top:11.75pt;width:16.9pt;height:16.9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" fillcolor="#c83d47" stroked="f" strokeweight="2pt">
                <v:textbox inset="0,0,0,0">
                  <w:txbxContent>
                    <w:p w14:paraId="48B00E05" w14:textId="77777777" w:rsidR="00BB215B" w:rsidRPr="00086D19" w:rsidRDefault="00BB215B" w:rsidP="00BB215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6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  <w:r w:rsidR="00BB215B">
        <w:t>Num jogo de dardos, um grupo de 30 jogadores lançou dois dardos e determinou a soma dos pontos obtidos nos dois lançamentos.</w:t>
      </w:r>
    </w:p>
    <w:p w14:paraId="59E2A4D5" w14:textId="5AF7EFA0" w:rsidR="00BB215B" w:rsidRDefault="00BB215B" w:rsidP="00BB215B">
      <w:pPr>
        <w:pStyle w:val="QUESTAO11"/>
        <w:tabs>
          <w:tab w:val="clear" w:pos="113"/>
          <w:tab w:val="clear" w:pos="425"/>
          <w:tab w:val="left" w:pos="426"/>
          <w:tab w:val="left" w:pos="4253"/>
          <w:tab w:val="left" w:pos="4820"/>
        </w:tabs>
        <w:ind w:left="426" w:firstLine="0"/>
      </w:pPr>
      <w:r>
        <w:t>Os resultados obtidos pelos jogadores, de acordo com as regras, encontram-se na tabela abaixo.</w:t>
      </w:r>
    </w:p>
    <w:tbl>
      <w:tblPr>
        <w:tblStyle w:val="TabelacomGrelha"/>
        <w:tblW w:w="0" w:type="auto"/>
        <w:tblInd w:w="1101" w:type="dxa"/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 w:rsidR="00BB215B" w14:paraId="38084A94" w14:textId="77777777" w:rsidTr="00BA479A">
        <w:tc>
          <w:tcPr>
            <w:tcW w:w="0" w:type="auto"/>
            <w:shd w:val="clear" w:color="auto" w:fill="F7E9E9"/>
            <w:vAlign w:val="center"/>
          </w:tcPr>
          <w:p w14:paraId="66DA6B0C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6449AC3C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25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796163D1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12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283F49F4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15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1F04E764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60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1A2DA153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48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6392B741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30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0E8D2B1B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58BB7343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27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2A41C3FB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70</w:t>
            </w:r>
          </w:p>
        </w:tc>
      </w:tr>
      <w:tr w:rsidR="00BB215B" w14:paraId="3C136978" w14:textId="77777777" w:rsidTr="00BA479A">
        <w:tc>
          <w:tcPr>
            <w:tcW w:w="0" w:type="auto"/>
            <w:shd w:val="clear" w:color="auto" w:fill="F7E9E9"/>
            <w:vAlign w:val="center"/>
          </w:tcPr>
          <w:p w14:paraId="3121D3CD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22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79C7369C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48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6A870863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10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5959B8C5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6212529A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72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73F7D381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55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0579FBD8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31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33BF4A3D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28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4C8FC58D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63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429A7F53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84</w:t>
            </w:r>
          </w:p>
        </w:tc>
      </w:tr>
      <w:tr w:rsidR="00BB215B" w14:paraId="587EE04C" w14:textId="77777777" w:rsidTr="00BA479A">
        <w:tc>
          <w:tcPr>
            <w:tcW w:w="0" w:type="auto"/>
            <w:shd w:val="clear" w:color="auto" w:fill="F7E9E9"/>
            <w:vAlign w:val="center"/>
          </w:tcPr>
          <w:p w14:paraId="4FC20406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17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61213571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28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520C1308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3442F1B9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07401B8E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12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416DC5CA" w14:textId="332C5E49" w:rsidR="00BB215B" w:rsidRDefault="00A710C4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79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2B49C0DC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90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47786FAB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58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7260D25A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15</w:t>
            </w:r>
          </w:p>
        </w:tc>
        <w:tc>
          <w:tcPr>
            <w:tcW w:w="0" w:type="auto"/>
            <w:shd w:val="clear" w:color="auto" w:fill="F7E9E9"/>
            <w:vAlign w:val="center"/>
          </w:tcPr>
          <w:p w14:paraId="0772C1BB" w14:textId="77777777" w:rsidR="00BB215B" w:rsidRDefault="00BB215B" w:rsidP="00BA479A">
            <w:pPr>
              <w:pStyle w:val="QUESTAO11"/>
              <w:tabs>
                <w:tab w:val="left" w:pos="4253"/>
                <w:tab w:val="left" w:pos="4820"/>
              </w:tabs>
              <w:spacing w:before="40" w:after="40" w:line="240" w:lineRule="auto"/>
              <w:ind w:left="0" w:firstLine="0"/>
              <w:jc w:val="center"/>
            </w:pPr>
            <w:r>
              <w:t>6</w:t>
            </w:r>
          </w:p>
        </w:tc>
      </w:tr>
    </w:tbl>
    <w:p w14:paraId="000DCE6C" w14:textId="57A51899" w:rsidR="00BB215B" w:rsidRDefault="00BB215B" w:rsidP="00101766">
      <w:pPr>
        <w:pStyle w:val="QUESTAO11"/>
        <w:tabs>
          <w:tab w:val="clear" w:pos="113"/>
          <w:tab w:val="left" w:pos="4253"/>
          <w:tab w:val="left" w:pos="4820"/>
        </w:tabs>
        <w:ind w:left="812" w:hanging="400"/>
      </w:pPr>
      <w:r w:rsidRPr="00955C38">
        <w:rPr>
          <w:b/>
        </w:rPr>
        <w:t>6.1.</w:t>
      </w:r>
      <w:r>
        <w:t xml:space="preserve"> Constrói uma tabela de frequências com os dados organizados em cinco classes de amplitude 20, sendo a primeira de</w:t>
      </w:r>
      <w:r w:rsidR="00101766">
        <w:t>  </w:t>
      </w:r>
      <m:oMath>
        <m:r>
          <w:rPr>
            <w:rFonts w:ascii="Cambria Math" w:hAnsi="Cambria Math"/>
          </w:rPr>
          <m:t>0 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 &lt; 20 .</m:t>
        </m:r>
      </m:oMath>
      <w:r>
        <w:t xml:space="preserve">  Apresenta os resultados em percentagem</w:t>
      </w:r>
      <w:r w:rsidR="005E7897">
        <w:t>,</w:t>
      </w:r>
      <w:r>
        <w:t xml:space="preserve"> arredondados às décimas.</w:t>
      </w:r>
    </w:p>
    <w:p w14:paraId="29560FDD" w14:textId="6D807F3C" w:rsidR="00BB215B" w:rsidRDefault="00BB215B" w:rsidP="00395789">
      <w:pPr>
        <w:pStyle w:val="QUESTAO11"/>
        <w:tabs>
          <w:tab w:val="clear" w:pos="113"/>
          <w:tab w:val="clear" w:pos="425"/>
          <w:tab w:val="left" w:pos="426"/>
          <w:tab w:val="left" w:pos="4253"/>
          <w:tab w:val="left" w:pos="4820"/>
        </w:tabs>
        <w:ind w:left="812" w:hanging="386"/>
      </w:pPr>
      <w:r w:rsidRPr="00955C38">
        <w:rPr>
          <w:b/>
        </w:rPr>
        <w:t>6.2.</w:t>
      </w:r>
      <w:r>
        <w:t xml:space="preserve"> Determina um valor aproximado para </w:t>
      </w:r>
      <w:r w:rsidR="008D6BD2">
        <w:t xml:space="preserve">o primeiro quartil e um valor aproximado para </w:t>
      </w:r>
      <w:r>
        <w:t>a mediana, com arredondamento às unidades.</w:t>
      </w:r>
    </w:p>
    <w:p w14:paraId="45F3AE26" w14:textId="3E386580" w:rsidR="004868DE" w:rsidRDefault="00BB215B" w:rsidP="00395789">
      <w:pPr>
        <w:pStyle w:val="QUESTAO11"/>
        <w:tabs>
          <w:tab w:val="clear" w:pos="425"/>
          <w:tab w:val="left" w:pos="4253"/>
          <w:tab w:val="left" w:pos="4820"/>
        </w:tabs>
        <w:ind w:left="826" w:hanging="400"/>
      </w:pPr>
      <w:r w:rsidRPr="00955C38">
        <w:rPr>
          <w:b/>
        </w:rPr>
        <w:t>6.</w:t>
      </w:r>
      <w:r w:rsidR="00674710">
        <w:rPr>
          <w:b/>
        </w:rPr>
        <w:t>3</w:t>
      </w:r>
      <w:r w:rsidRPr="00955C38">
        <w:rPr>
          <w:b/>
        </w:rPr>
        <w:t>.</w:t>
      </w:r>
      <w:r>
        <w:t xml:space="preserve"> </w:t>
      </w:r>
      <w:r w:rsidR="006142CA">
        <w:t>A partir d</w:t>
      </w:r>
      <w:r>
        <w:t>o polígono de frequências acumuladas</w:t>
      </w:r>
      <w:r w:rsidR="0071409E">
        <w:t>,</w:t>
      </w:r>
      <w:r>
        <w:t xml:space="preserve"> </w:t>
      </w:r>
      <w:r w:rsidR="004868DE">
        <w:t>constrói o diagrama de extremos e quartis</w:t>
      </w:r>
      <w:r>
        <w:t>.</w:t>
      </w:r>
    </w:p>
    <w:p w14:paraId="3FB2B92E" w14:textId="32B1CBEB" w:rsidR="005B41C6" w:rsidRDefault="005B41C6" w:rsidP="00C43D91">
      <w:pPr>
        <w:pStyle w:val="QUESTAO11"/>
        <w:tabs>
          <w:tab w:val="clear" w:pos="113"/>
          <w:tab w:val="clear" w:pos="425"/>
        </w:tabs>
        <w:spacing w:before="0"/>
        <w:ind w:left="454" w:firstLine="0"/>
      </w:pPr>
    </w:p>
    <w:p w14:paraId="7C227D54" w14:textId="69E8BD2D" w:rsidR="00BB215B" w:rsidRPr="00880862" w:rsidRDefault="00370E36" w:rsidP="008E19E8">
      <w:pPr>
        <w:pStyle w:val="QUESTAO11"/>
        <w:tabs>
          <w:tab w:val="clear" w:pos="113"/>
          <w:tab w:val="clear" w:pos="425"/>
        </w:tabs>
        <w:spacing w:after="80"/>
        <w:ind w:left="419" w:hanging="476"/>
      </w:pPr>
      <w:r w:rsidRPr="001367DF">
        <w:rPr>
          <w:noProof/>
        </w:rPr>
        <w:drawing>
          <wp:anchor distT="0" distB="0" distL="114300" distR="114300" simplePos="0" relativeHeight="251658752" behindDoc="1" locked="0" layoutInCell="1" allowOverlap="1" wp14:anchorId="7F01515E" wp14:editId="503B3728">
            <wp:simplePos x="0" y="0"/>
            <wp:positionH relativeFrom="column">
              <wp:posOffset>4457700</wp:posOffset>
            </wp:positionH>
            <wp:positionV relativeFrom="paragraph">
              <wp:posOffset>155649</wp:posOffset>
            </wp:positionV>
            <wp:extent cx="1508760" cy="1833245"/>
            <wp:effectExtent l="0" t="0" r="0" b="0"/>
            <wp:wrapTight wrapText="bothSides">
              <wp:wrapPolygon edited="0">
                <wp:start x="0" y="0"/>
                <wp:lineTo x="0" y="21323"/>
                <wp:lineTo x="21273" y="21323"/>
                <wp:lineTo x="21273" y="0"/>
                <wp:lineTo x="0" y="0"/>
              </wp:wrapPolygon>
            </wp:wrapTight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635" w:rsidRPr="005B41C6">
        <w:rPr>
          <w:bCs w:val="0"/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5B52BEE" wp14:editId="46F44540">
                <wp:extent cx="215900" cy="215900"/>
                <wp:effectExtent l="0" t="0" r="0" b="0"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671A1" w14:textId="77777777" w:rsidR="00BB215B" w:rsidRPr="00086D19" w:rsidRDefault="00BB215B" w:rsidP="00BB215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5B52BEE" id="Oval 33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GAKVD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52671A1" w14:textId="77777777" w:rsidR="00BB215B" w:rsidRPr="00086D19" w:rsidRDefault="00BB215B" w:rsidP="00BB215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7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5B41C6" w:rsidRPr="005B41C6">
        <w:rPr>
          <w:bCs w:val="0"/>
          <w:noProof/>
          <w:position w:val="-8"/>
          <w:lang w:eastAsia="pt-PT"/>
        </w:rPr>
        <w:t xml:space="preserve">  </w:t>
      </w:r>
      <w:r w:rsidR="005B41C6">
        <w:t>Con</w:t>
      </w:r>
      <w:r w:rsidR="00BB215B" w:rsidRPr="001367DF">
        <w:t>sidera a experiência aleatória que consiste em girar a roda da sorte representada na figura e</w:t>
      </w:r>
      <w:r w:rsidR="00BB215B">
        <w:t xml:space="preserve"> registar o número obtido.</w:t>
      </w:r>
    </w:p>
    <w:p w14:paraId="522EF9DF" w14:textId="2CF7A9A8" w:rsidR="00BB215B" w:rsidRDefault="00BB215B" w:rsidP="00BB215B">
      <w:pPr>
        <w:pStyle w:val="QuestaoTexto"/>
        <w:spacing w:after="240"/>
        <w:ind w:left="0" w:firstLine="426"/>
      </w:pPr>
      <w:r w:rsidRPr="00690054">
        <w:rPr>
          <w:b/>
        </w:rPr>
        <w:t xml:space="preserve">7.1. </w:t>
      </w:r>
      <w:r>
        <w:t>Indica o espaço de resultados.</w:t>
      </w:r>
    </w:p>
    <w:p w14:paraId="6F34D1AD" w14:textId="6967C322" w:rsidR="00BB215B" w:rsidRDefault="00BB215B" w:rsidP="00BB215B">
      <w:pPr>
        <w:pStyle w:val="QuestaoTexto"/>
        <w:tabs>
          <w:tab w:val="clear" w:pos="113"/>
          <w:tab w:val="left" w:pos="851"/>
        </w:tabs>
        <w:ind w:left="851" w:hanging="425"/>
      </w:pPr>
      <w:r w:rsidRPr="00690054">
        <w:rPr>
          <w:b/>
        </w:rPr>
        <w:t xml:space="preserve">7.2. </w:t>
      </w:r>
      <w:r>
        <w:t>Define em extensão os acontecimentos associados esta experiência aleatória.</w:t>
      </w:r>
    </w:p>
    <w:p w14:paraId="585CC8BE" w14:textId="15FEFCE5" w:rsidR="00BB215B" w:rsidRDefault="00BB215B" w:rsidP="00BB215B">
      <w:pPr>
        <w:pStyle w:val="QuestaoTexto"/>
        <w:ind w:left="0" w:firstLine="851"/>
      </w:pPr>
      <w:r w:rsidRPr="00690054">
        <w:rPr>
          <w:b/>
        </w:rPr>
        <w:t>a)</w:t>
      </w:r>
      <w:r>
        <w:t xml:space="preserve"> </w:t>
      </w:r>
      <w:r w:rsidRPr="00665B54">
        <w:rPr>
          <w:i/>
        </w:rPr>
        <w:t>A</w:t>
      </w:r>
      <w:r>
        <w:t>: “</w:t>
      </w:r>
      <w:r w:rsidR="00C43D91">
        <w:t>s</w:t>
      </w:r>
      <w:r>
        <w:t xml:space="preserve">air um número </w:t>
      </w:r>
      <w:r w:rsidR="00F852D2">
        <w:t>divisor de 8</w:t>
      </w:r>
      <w:r>
        <w:t>”</w:t>
      </w:r>
    </w:p>
    <w:p w14:paraId="7A8DF444" w14:textId="72389A41" w:rsidR="00BB215B" w:rsidRDefault="00BB215B" w:rsidP="00BB215B">
      <w:pPr>
        <w:pStyle w:val="QuestaoTexto"/>
        <w:ind w:left="0" w:firstLine="851"/>
      </w:pPr>
      <w:r w:rsidRPr="00690054">
        <w:rPr>
          <w:b/>
        </w:rPr>
        <w:t>b)</w:t>
      </w:r>
      <w:r>
        <w:t xml:space="preserve"> </w:t>
      </w:r>
      <w:r w:rsidRPr="00665B54">
        <w:rPr>
          <w:i/>
        </w:rPr>
        <w:t>B</w:t>
      </w:r>
      <w:r>
        <w:t>: “</w:t>
      </w:r>
      <w:r w:rsidR="00C43D91">
        <w:t>s</w:t>
      </w:r>
      <w:r>
        <w:t xml:space="preserve">air um número </w:t>
      </w:r>
      <w:r w:rsidR="003978A0">
        <w:t>primo par</w:t>
      </w:r>
      <w:r>
        <w:t>”</w:t>
      </w:r>
    </w:p>
    <w:p w14:paraId="32E0CD57" w14:textId="0082B13E" w:rsidR="00BB215B" w:rsidRDefault="00BB215B" w:rsidP="00BB215B">
      <w:pPr>
        <w:pStyle w:val="QuestaoTexto"/>
        <w:spacing w:after="240"/>
        <w:ind w:left="0" w:firstLine="851"/>
      </w:pPr>
      <w:r w:rsidRPr="00690054">
        <w:rPr>
          <w:b/>
        </w:rPr>
        <w:t xml:space="preserve">c) </w:t>
      </w:r>
      <w:r w:rsidRPr="00665B54">
        <w:rPr>
          <w:i/>
        </w:rPr>
        <w:t>C</w:t>
      </w:r>
      <w:r>
        <w:t>: “</w:t>
      </w:r>
      <w:r w:rsidR="00C43D91">
        <w:t>s</w:t>
      </w:r>
      <w:r>
        <w:t xml:space="preserve">air um número </w:t>
      </w:r>
      <w:r w:rsidR="00532FC3">
        <w:t>menor do que nove</w:t>
      </w:r>
      <w:r>
        <w:t>”</w:t>
      </w:r>
    </w:p>
    <w:p w14:paraId="75324729" w14:textId="77777777" w:rsidR="00BB215B" w:rsidRDefault="00BB215B" w:rsidP="00BB215B">
      <w:pPr>
        <w:pStyle w:val="QuestaoTexto"/>
        <w:spacing w:after="240"/>
      </w:pPr>
      <w:r w:rsidRPr="00690054">
        <w:rPr>
          <w:b/>
        </w:rPr>
        <w:t>7.3.</w:t>
      </w:r>
      <w:r>
        <w:t xml:space="preserve"> Classifica cada um dos acontecimentos da alínea </w:t>
      </w:r>
      <w:r w:rsidRPr="00690054">
        <w:rPr>
          <w:b/>
        </w:rPr>
        <w:t>7.2.</w:t>
      </w:r>
    </w:p>
    <w:p w14:paraId="24E0F7D1" w14:textId="77777777" w:rsidR="00BB215B" w:rsidRDefault="00BB215B" w:rsidP="00BB215B">
      <w:pPr>
        <w:pStyle w:val="QuestaoTexto"/>
      </w:pPr>
      <w:r w:rsidRPr="00690054">
        <w:rPr>
          <w:b/>
        </w:rPr>
        <w:t>7.4.</w:t>
      </w:r>
      <w:r>
        <w:t xml:space="preserve"> Calcula a probabilidade de girar a roda e se obter:</w:t>
      </w:r>
    </w:p>
    <w:p w14:paraId="658FD395" w14:textId="77777777" w:rsidR="00BB215B" w:rsidRPr="00690054" w:rsidRDefault="00BB215B" w:rsidP="00BB215B">
      <w:pPr>
        <w:pStyle w:val="QuestaoTexto"/>
        <w:ind w:firstLine="397"/>
      </w:pPr>
      <w:r>
        <w:rPr>
          <w:b/>
        </w:rPr>
        <w:t xml:space="preserve">a) </w:t>
      </w:r>
      <w:r w:rsidRPr="00690054">
        <w:t>um número ímpar;</w:t>
      </w:r>
    </w:p>
    <w:p w14:paraId="59B4DFFB" w14:textId="77777777" w:rsidR="00BB215B" w:rsidRDefault="00BB215B" w:rsidP="00BB215B">
      <w:pPr>
        <w:pStyle w:val="QuestaoTexto"/>
        <w:ind w:firstLine="397"/>
      </w:pPr>
      <w:r w:rsidRPr="00690054">
        <w:rPr>
          <w:b/>
        </w:rPr>
        <w:t>b)</w:t>
      </w:r>
      <w:r>
        <w:t xml:space="preserve"> um número primo;</w:t>
      </w:r>
    </w:p>
    <w:p w14:paraId="0B018CC2" w14:textId="6F5B277A" w:rsidR="00BB215B" w:rsidRDefault="00BB215B" w:rsidP="00BB215B">
      <w:pPr>
        <w:pStyle w:val="QuestaoTexto"/>
        <w:spacing w:after="240"/>
        <w:ind w:firstLine="397"/>
      </w:pPr>
      <w:r w:rsidRPr="00690054">
        <w:rPr>
          <w:b/>
        </w:rPr>
        <w:t>c)</w:t>
      </w:r>
      <w:r>
        <w:t xml:space="preserve"> um número </w:t>
      </w:r>
      <w:r w:rsidR="0013207D">
        <w:t>par m</w:t>
      </w:r>
      <w:r w:rsidR="00593BF5">
        <w:t>últiplo de 3</w:t>
      </w:r>
      <w:r>
        <w:t>.</w:t>
      </w:r>
    </w:p>
    <w:p w14:paraId="5581A985" w14:textId="17066C68" w:rsidR="00BB215B" w:rsidRDefault="00BB215B" w:rsidP="00BB215B">
      <w:pPr>
        <w:pStyle w:val="QuestaoTexto"/>
        <w:ind w:left="0" w:firstLine="426"/>
      </w:pPr>
      <w:r w:rsidRPr="00C03DEA">
        <w:rPr>
          <w:b/>
        </w:rPr>
        <w:t>7.5.</w:t>
      </w:r>
      <w:r>
        <w:t xml:space="preserve"> O Nuno rodou a roda 200</w:t>
      </w:r>
      <w:r w:rsidR="00593BF5">
        <w:t>0</w:t>
      </w:r>
      <w:r>
        <w:t xml:space="preserve"> vezes. </w:t>
      </w:r>
    </w:p>
    <w:p w14:paraId="6A513240" w14:textId="294C4AB0" w:rsidR="00BB215B" w:rsidRDefault="00BB215B" w:rsidP="00BB215B">
      <w:pPr>
        <w:pStyle w:val="QuestaoTexto"/>
        <w:tabs>
          <w:tab w:val="clear" w:pos="113"/>
        </w:tabs>
        <w:ind w:left="851"/>
      </w:pPr>
      <w:r>
        <w:t xml:space="preserve">Faz uma estimativa para o número de vezes que saiu </w:t>
      </w:r>
      <w:r w:rsidR="00262B8B">
        <w:t xml:space="preserve">um número </w:t>
      </w:r>
      <w:r w:rsidR="009033A7">
        <w:t>inferior a 3</w:t>
      </w:r>
      <w:r>
        <w:t>.</w:t>
      </w:r>
    </w:p>
    <w:p w14:paraId="65F56E4C" w14:textId="55167A3D" w:rsidR="00BB215B" w:rsidRDefault="00BB215B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</w:p>
    <w:sectPr w:rsidR="00BB215B" w:rsidSect="00B8492A">
      <w:headerReference w:type="even" r:id="rId14"/>
      <w:headerReference w:type="default" r:id="rId15"/>
      <w:pgSz w:w="11900" w:h="16840"/>
      <w:pgMar w:top="959" w:right="1134" w:bottom="1134" w:left="1134" w:header="567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AE6EC" w14:textId="77777777" w:rsidR="00EB5383" w:rsidRDefault="00EB5383" w:rsidP="00D177B5">
      <w:pPr>
        <w:spacing w:after="0" w:line="240" w:lineRule="auto"/>
      </w:pPr>
      <w:r>
        <w:separator/>
      </w:r>
    </w:p>
  </w:endnote>
  <w:endnote w:type="continuationSeparator" w:id="0">
    <w:p w14:paraId="2D9CE972" w14:textId="77777777" w:rsidR="00EB5383" w:rsidRDefault="00EB5383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DB20C" w14:textId="77777777" w:rsidR="00EB5383" w:rsidRDefault="00EB5383" w:rsidP="00D177B5">
      <w:pPr>
        <w:spacing w:after="0" w:line="240" w:lineRule="auto"/>
      </w:pPr>
      <w:r>
        <w:separator/>
      </w:r>
    </w:p>
  </w:footnote>
  <w:footnote w:type="continuationSeparator" w:id="0">
    <w:p w14:paraId="1B9581F3" w14:textId="77777777" w:rsidR="00EB5383" w:rsidRDefault="00EB5383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155A0" w14:textId="6CFB40D2" w:rsidR="00B374C0" w:rsidRPr="00AF3610" w:rsidRDefault="00AF3610" w:rsidP="00AF3610">
    <w:pPr>
      <w:pStyle w:val="Cabealho"/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90496" behindDoc="0" locked="0" layoutInCell="1" allowOverlap="1" wp14:anchorId="7DF2B14B" wp14:editId="6B84F109">
          <wp:simplePos x="0" y="0"/>
          <wp:positionH relativeFrom="column">
            <wp:posOffset>-742950</wp:posOffset>
          </wp:positionH>
          <wp:positionV relativeFrom="paragraph">
            <wp:posOffset>-405765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917C" w14:textId="7C0E86EE" w:rsidR="00846BDE" w:rsidRPr="00AE5CF6" w:rsidRDefault="00B374C0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545B6361" wp14:editId="5386873E">
          <wp:simplePos x="0" y="0"/>
          <wp:positionH relativeFrom="column">
            <wp:posOffset>-720090</wp:posOffset>
          </wp:positionH>
          <wp:positionV relativeFrom="paragraph">
            <wp:posOffset>-447675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6BDE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5C5A491F" wp14:editId="0EB420E0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6BDE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2F5DF975" wp14:editId="4337CD4D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6BDE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4ECBEDF8" wp14:editId="00752B9F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.9pt;height:15.9pt;visibility:visible" o:bullet="t">
        <v:imagedata r:id="rId1" o:title=""/>
      </v:shape>
    </w:pict>
  </w:numPicBullet>
  <w:numPicBullet w:numPicBulletId="1">
    <w:pict>
      <v:shape id="_x0000_i1027" type="#_x0000_t75" style="width:15.9pt;height:15.9pt;visibility:visible" o:bullet="t">
        <v:imagedata r:id="rId2" o:title=""/>
      </v:shape>
    </w:pict>
  </w:numPicBullet>
  <w:numPicBullet w:numPicBulletId="2">
    <w:pict>
      <v:shape id="_x0000_i1028" type="#_x0000_t75" style="width:15.9pt;height:15.9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360A96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0C56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C7ED3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D844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E4D7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38E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F4AD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789D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D0F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FEA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2006010562">
    <w:abstractNumId w:val="14"/>
  </w:num>
  <w:num w:numId="2" w16cid:durableId="780806865">
    <w:abstractNumId w:val="15"/>
  </w:num>
  <w:num w:numId="3" w16cid:durableId="642858264">
    <w:abstractNumId w:val="12"/>
  </w:num>
  <w:num w:numId="4" w16cid:durableId="15143029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7503764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9440027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16542082">
    <w:abstractNumId w:val="16"/>
  </w:num>
  <w:num w:numId="8" w16cid:durableId="1886677581">
    <w:abstractNumId w:val="13"/>
  </w:num>
  <w:num w:numId="9" w16cid:durableId="1220094819">
    <w:abstractNumId w:val="9"/>
  </w:num>
  <w:num w:numId="10" w16cid:durableId="1212304751">
    <w:abstractNumId w:val="7"/>
  </w:num>
  <w:num w:numId="11" w16cid:durableId="1428961808">
    <w:abstractNumId w:val="6"/>
  </w:num>
  <w:num w:numId="12" w16cid:durableId="630284828">
    <w:abstractNumId w:val="5"/>
  </w:num>
  <w:num w:numId="13" w16cid:durableId="2044165094">
    <w:abstractNumId w:val="4"/>
  </w:num>
  <w:num w:numId="14" w16cid:durableId="1441532259">
    <w:abstractNumId w:val="8"/>
  </w:num>
  <w:num w:numId="15" w16cid:durableId="1466700359">
    <w:abstractNumId w:val="3"/>
  </w:num>
  <w:num w:numId="16" w16cid:durableId="214513832">
    <w:abstractNumId w:val="2"/>
  </w:num>
  <w:num w:numId="17" w16cid:durableId="1157575747">
    <w:abstractNumId w:val="1"/>
  </w:num>
  <w:num w:numId="18" w16cid:durableId="122029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147B0"/>
    <w:rsid w:val="00026F67"/>
    <w:rsid w:val="00041A6B"/>
    <w:rsid w:val="00044C1C"/>
    <w:rsid w:val="000541B6"/>
    <w:rsid w:val="0005423D"/>
    <w:rsid w:val="00084847"/>
    <w:rsid w:val="00086D19"/>
    <w:rsid w:val="00087949"/>
    <w:rsid w:val="0009288A"/>
    <w:rsid w:val="000A78A5"/>
    <w:rsid w:val="000B6BB9"/>
    <w:rsid w:val="000C37B1"/>
    <w:rsid w:val="000C3CE6"/>
    <w:rsid w:val="000C6245"/>
    <w:rsid w:val="000D413C"/>
    <w:rsid w:val="000D739D"/>
    <w:rsid w:val="000F1404"/>
    <w:rsid w:val="000F1D5F"/>
    <w:rsid w:val="000F32F6"/>
    <w:rsid w:val="000F3806"/>
    <w:rsid w:val="000F5C16"/>
    <w:rsid w:val="00101766"/>
    <w:rsid w:val="00101ADB"/>
    <w:rsid w:val="00114DC9"/>
    <w:rsid w:val="00125686"/>
    <w:rsid w:val="00130517"/>
    <w:rsid w:val="00131497"/>
    <w:rsid w:val="0013207D"/>
    <w:rsid w:val="001367DF"/>
    <w:rsid w:val="001425BC"/>
    <w:rsid w:val="00142E0F"/>
    <w:rsid w:val="00152806"/>
    <w:rsid w:val="00153DEB"/>
    <w:rsid w:val="0015659C"/>
    <w:rsid w:val="00162A96"/>
    <w:rsid w:val="00173103"/>
    <w:rsid w:val="00174392"/>
    <w:rsid w:val="00182809"/>
    <w:rsid w:val="001849CD"/>
    <w:rsid w:val="001959D8"/>
    <w:rsid w:val="001A7745"/>
    <w:rsid w:val="001B4E9A"/>
    <w:rsid w:val="001C5264"/>
    <w:rsid w:val="001C5DAF"/>
    <w:rsid w:val="001C6C5E"/>
    <w:rsid w:val="001C7A1B"/>
    <w:rsid w:val="001E07CA"/>
    <w:rsid w:val="001E4C5F"/>
    <w:rsid w:val="001E4CE7"/>
    <w:rsid w:val="00203059"/>
    <w:rsid w:val="0020379F"/>
    <w:rsid w:val="002109D0"/>
    <w:rsid w:val="00221223"/>
    <w:rsid w:val="00223CE9"/>
    <w:rsid w:val="0022472A"/>
    <w:rsid w:val="00226464"/>
    <w:rsid w:val="00226C3A"/>
    <w:rsid w:val="0023123F"/>
    <w:rsid w:val="00241938"/>
    <w:rsid w:val="00242610"/>
    <w:rsid w:val="00245779"/>
    <w:rsid w:val="0025008B"/>
    <w:rsid w:val="002519FE"/>
    <w:rsid w:val="002569B9"/>
    <w:rsid w:val="00262B8B"/>
    <w:rsid w:val="00265A68"/>
    <w:rsid w:val="00266005"/>
    <w:rsid w:val="00271E8B"/>
    <w:rsid w:val="00271F71"/>
    <w:rsid w:val="00274E47"/>
    <w:rsid w:val="00293F28"/>
    <w:rsid w:val="002944EB"/>
    <w:rsid w:val="00294572"/>
    <w:rsid w:val="00295F4C"/>
    <w:rsid w:val="002A0C5A"/>
    <w:rsid w:val="002A1042"/>
    <w:rsid w:val="002A1E1C"/>
    <w:rsid w:val="002B338B"/>
    <w:rsid w:val="002C1E30"/>
    <w:rsid w:val="002E1C60"/>
    <w:rsid w:val="002E6EDD"/>
    <w:rsid w:val="002F1ADA"/>
    <w:rsid w:val="002F41AF"/>
    <w:rsid w:val="0030103E"/>
    <w:rsid w:val="003012AD"/>
    <w:rsid w:val="00302134"/>
    <w:rsid w:val="0030367A"/>
    <w:rsid w:val="0031175F"/>
    <w:rsid w:val="00312438"/>
    <w:rsid w:val="00316E99"/>
    <w:rsid w:val="00317C86"/>
    <w:rsid w:val="00320532"/>
    <w:rsid w:val="00350A6D"/>
    <w:rsid w:val="00357455"/>
    <w:rsid w:val="00360BC9"/>
    <w:rsid w:val="0036406B"/>
    <w:rsid w:val="003648D1"/>
    <w:rsid w:val="00365C7C"/>
    <w:rsid w:val="00370E36"/>
    <w:rsid w:val="00371CF4"/>
    <w:rsid w:val="00393864"/>
    <w:rsid w:val="003949E3"/>
    <w:rsid w:val="00395789"/>
    <w:rsid w:val="003978A0"/>
    <w:rsid w:val="003B338A"/>
    <w:rsid w:val="003D42D1"/>
    <w:rsid w:val="003E2A77"/>
    <w:rsid w:val="003F4CE6"/>
    <w:rsid w:val="003F5A65"/>
    <w:rsid w:val="003F61D5"/>
    <w:rsid w:val="003F6326"/>
    <w:rsid w:val="00401547"/>
    <w:rsid w:val="0040597E"/>
    <w:rsid w:val="004067E0"/>
    <w:rsid w:val="00407D3B"/>
    <w:rsid w:val="00426607"/>
    <w:rsid w:val="00427019"/>
    <w:rsid w:val="0042777D"/>
    <w:rsid w:val="00433136"/>
    <w:rsid w:val="00436363"/>
    <w:rsid w:val="0044282D"/>
    <w:rsid w:val="004453EA"/>
    <w:rsid w:val="00445942"/>
    <w:rsid w:val="004602AB"/>
    <w:rsid w:val="00466484"/>
    <w:rsid w:val="004676B1"/>
    <w:rsid w:val="00470089"/>
    <w:rsid w:val="00476446"/>
    <w:rsid w:val="00482564"/>
    <w:rsid w:val="004868DE"/>
    <w:rsid w:val="00490305"/>
    <w:rsid w:val="00493BAA"/>
    <w:rsid w:val="004A36BB"/>
    <w:rsid w:val="004B15C0"/>
    <w:rsid w:val="004B521C"/>
    <w:rsid w:val="004C337C"/>
    <w:rsid w:val="004C44FD"/>
    <w:rsid w:val="004C64BE"/>
    <w:rsid w:val="004C7EA8"/>
    <w:rsid w:val="004D0B7B"/>
    <w:rsid w:val="004D0C5D"/>
    <w:rsid w:val="004D23F5"/>
    <w:rsid w:val="004D2A3C"/>
    <w:rsid w:val="004D6448"/>
    <w:rsid w:val="004E7A84"/>
    <w:rsid w:val="004F1C99"/>
    <w:rsid w:val="004F470D"/>
    <w:rsid w:val="004F47FE"/>
    <w:rsid w:val="004F4ED0"/>
    <w:rsid w:val="004F69D2"/>
    <w:rsid w:val="004F7D91"/>
    <w:rsid w:val="00507BAB"/>
    <w:rsid w:val="00510026"/>
    <w:rsid w:val="00511F34"/>
    <w:rsid w:val="005121BF"/>
    <w:rsid w:val="00520C52"/>
    <w:rsid w:val="0052168E"/>
    <w:rsid w:val="00532FC3"/>
    <w:rsid w:val="00552529"/>
    <w:rsid w:val="005608BA"/>
    <w:rsid w:val="00560EC5"/>
    <w:rsid w:val="0056333E"/>
    <w:rsid w:val="00570BCB"/>
    <w:rsid w:val="00571DB0"/>
    <w:rsid w:val="00572573"/>
    <w:rsid w:val="005728B7"/>
    <w:rsid w:val="00573627"/>
    <w:rsid w:val="00580C18"/>
    <w:rsid w:val="005873EF"/>
    <w:rsid w:val="005912DB"/>
    <w:rsid w:val="00593BF5"/>
    <w:rsid w:val="00596566"/>
    <w:rsid w:val="005A06B8"/>
    <w:rsid w:val="005B41C6"/>
    <w:rsid w:val="005D240E"/>
    <w:rsid w:val="005D38D7"/>
    <w:rsid w:val="005D4451"/>
    <w:rsid w:val="005D5FF5"/>
    <w:rsid w:val="005E1CF5"/>
    <w:rsid w:val="005E7897"/>
    <w:rsid w:val="006007F1"/>
    <w:rsid w:val="00607296"/>
    <w:rsid w:val="006121FA"/>
    <w:rsid w:val="006142CA"/>
    <w:rsid w:val="00616F7F"/>
    <w:rsid w:val="00617C6A"/>
    <w:rsid w:val="00626873"/>
    <w:rsid w:val="00627293"/>
    <w:rsid w:val="00653546"/>
    <w:rsid w:val="006568A5"/>
    <w:rsid w:val="00674710"/>
    <w:rsid w:val="00682499"/>
    <w:rsid w:val="00693559"/>
    <w:rsid w:val="006A3D4C"/>
    <w:rsid w:val="006A50CF"/>
    <w:rsid w:val="006A59C6"/>
    <w:rsid w:val="006A6D80"/>
    <w:rsid w:val="006B1CE4"/>
    <w:rsid w:val="006C3C18"/>
    <w:rsid w:val="006D3A39"/>
    <w:rsid w:val="006D4D88"/>
    <w:rsid w:val="006E5AFC"/>
    <w:rsid w:val="006E72C0"/>
    <w:rsid w:val="006F4F46"/>
    <w:rsid w:val="006F7BD4"/>
    <w:rsid w:val="007003FF"/>
    <w:rsid w:val="00702F0B"/>
    <w:rsid w:val="00703819"/>
    <w:rsid w:val="0071409E"/>
    <w:rsid w:val="00715D47"/>
    <w:rsid w:val="00721BE9"/>
    <w:rsid w:val="0073590B"/>
    <w:rsid w:val="007424E9"/>
    <w:rsid w:val="00744426"/>
    <w:rsid w:val="00747DAE"/>
    <w:rsid w:val="00747DC0"/>
    <w:rsid w:val="00751EFB"/>
    <w:rsid w:val="00752AAD"/>
    <w:rsid w:val="0075549C"/>
    <w:rsid w:val="0076259D"/>
    <w:rsid w:val="007628BB"/>
    <w:rsid w:val="00771412"/>
    <w:rsid w:val="00773ADD"/>
    <w:rsid w:val="007745E7"/>
    <w:rsid w:val="00776F98"/>
    <w:rsid w:val="0078703A"/>
    <w:rsid w:val="00787FD3"/>
    <w:rsid w:val="00790F61"/>
    <w:rsid w:val="0079313A"/>
    <w:rsid w:val="00793A4F"/>
    <w:rsid w:val="00794D89"/>
    <w:rsid w:val="007A211C"/>
    <w:rsid w:val="007A4811"/>
    <w:rsid w:val="007A5DAC"/>
    <w:rsid w:val="007B03B3"/>
    <w:rsid w:val="007B1BAC"/>
    <w:rsid w:val="007B1C4C"/>
    <w:rsid w:val="007B66B9"/>
    <w:rsid w:val="007C335B"/>
    <w:rsid w:val="007C5022"/>
    <w:rsid w:val="007D7AD3"/>
    <w:rsid w:val="007F0241"/>
    <w:rsid w:val="007F14DE"/>
    <w:rsid w:val="007F1917"/>
    <w:rsid w:val="00813E36"/>
    <w:rsid w:val="0082638A"/>
    <w:rsid w:val="00835C1D"/>
    <w:rsid w:val="00840629"/>
    <w:rsid w:val="008418E3"/>
    <w:rsid w:val="00846BDE"/>
    <w:rsid w:val="00854FA7"/>
    <w:rsid w:val="00871045"/>
    <w:rsid w:val="00884BD6"/>
    <w:rsid w:val="008858B4"/>
    <w:rsid w:val="00890F9F"/>
    <w:rsid w:val="008C3EF7"/>
    <w:rsid w:val="008C50B1"/>
    <w:rsid w:val="008D6BD2"/>
    <w:rsid w:val="008D7EB6"/>
    <w:rsid w:val="008E19E8"/>
    <w:rsid w:val="008E2813"/>
    <w:rsid w:val="008F3880"/>
    <w:rsid w:val="0090122B"/>
    <w:rsid w:val="0090282A"/>
    <w:rsid w:val="009033A7"/>
    <w:rsid w:val="00904DE7"/>
    <w:rsid w:val="00913664"/>
    <w:rsid w:val="00922AFF"/>
    <w:rsid w:val="00923321"/>
    <w:rsid w:val="009246FD"/>
    <w:rsid w:val="009255C9"/>
    <w:rsid w:val="00927F3E"/>
    <w:rsid w:val="00930EC2"/>
    <w:rsid w:val="0095020D"/>
    <w:rsid w:val="009519C0"/>
    <w:rsid w:val="009559C7"/>
    <w:rsid w:val="00960394"/>
    <w:rsid w:val="00963658"/>
    <w:rsid w:val="00967586"/>
    <w:rsid w:val="00981368"/>
    <w:rsid w:val="00984F46"/>
    <w:rsid w:val="009858A5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139B"/>
    <w:rsid w:val="00A22A4E"/>
    <w:rsid w:val="00A25439"/>
    <w:rsid w:val="00A260B1"/>
    <w:rsid w:val="00A406BD"/>
    <w:rsid w:val="00A41066"/>
    <w:rsid w:val="00A448BD"/>
    <w:rsid w:val="00A47644"/>
    <w:rsid w:val="00A6290F"/>
    <w:rsid w:val="00A649F4"/>
    <w:rsid w:val="00A710C4"/>
    <w:rsid w:val="00A72A2F"/>
    <w:rsid w:val="00A748EA"/>
    <w:rsid w:val="00A91AE6"/>
    <w:rsid w:val="00AA2A7C"/>
    <w:rsid w:val="00AB4A8F"/>
    <w:rsid w:val="00AB7FBE"/>
    <w:rsid w:val="00AC74EF"/>
    <w:rsid w:val="00AC7D7C"/>
    <w:rsid w:val="00AD26B9"/>
    <w:rsid w:val="00AD29FA"/>
    <w:rsid w:val="00AD3AA1"/>
    <w:rsid w:val="00AD48BA"/>
    <w:rsid w:val="00AD5AA8"/>
    <w:rsid w:val="00AD69B6"/>
    <w:rsid w:val="00AD73B0"/>
    <w:rsid w:val="00AE5CF6"/>
    <w:rsid w:val="00AE7085"/>
    <w:rsid w:val="00AF0B1B"/>
    <w:rsid w:val="00AF3610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35A5A"/>
    <w:rsid w:val="00B374C0"/>
    <w:rsid w:val="00B40527"/>
    <w:rsid w:val="00B50C52"/>
    <w:rsid w:val="00B514FB"/>
    <w:rsid w:val="00B8415C"/>
    <w:rsid w:val="00B848AE"/>
    <w:rsid w:val="00B8492A"/>
    <w:rsid w:val="00B857C5"/>
    <w:rsid w:val="00B94A2C"/>
    <w:rsid w:val="00BA0B0F"/>
    <w:rsid w:val="00BA3142"/>
    <w:rsid w:val="00BA4776"/>
    <w:rsid w:val="00BA479A"/>
    <w:rsid w:val="00BB215B"/>
    <w:rsid w:val="00BB57A9"/>
    <w:rsid w:val="00BB6401"/>
    <w:rsid w:val="00BB77A9"/>
    <w:rsid w:val="00BC38D8"/>
    <w:rsid w:val="00BD0169"/>
    <w:rsid w:val="00BD0D60"/>
    <w:rsid w:val="00BE0AAD"/>
    <w:rsid w:val="00BE18BB"/>
    <w:rsid w:val="00BE6E70"/>
    <w:rsid w:val="00BE71C3"/>
    <w:rsid w:val="00BF2B8E"/>
    <w:rsid w:val="00BF5DA5"/>
    <w:rsid w:val="00BF69C7"/>
    <w:rsid w:val="00BF7991"/>
    <w:rsid w:val="00C01B41"/>
    <w:rsid w:val="00C0335D"/>
    <w:rsid w:val="00C04C98"/>
    <w:rsid w:val="00C11B28"/>
    <w:rsid w:val="00C142B4"/>
    <w:rsid w:val="00C144C2"/>
    <w:rsid w:val="00C17528"/>
    <w:rsid w:val="00C2303C"/>
    <w:rsid w:val="00C2327F"/>
    <w:rsid w:val="00C23320"/>
    <w:rsid w:val="00C2540A"/>
    <w:rsid w:val="00C274FC"/>
    <w:rsid w:val="00C34871"/>
    <w:rsid w:val="00C410BD"/>
    <w:rsid w:val="00C42ED1"/>
    <w:rsid w:val="00C43D91"/>
    <w:rsid w:val="00C53FD5"/>
    <w:rsid w:val="00C615BE"/>
    <w:rsid w:val="00C63363"/>
    <w:rsid w:val="00C70635"/>
    <w:rsid w:val="00C72BA7"/>
    <w:rsid w:val="00C74234"/>
    <w:rsid w:val="00C74854"/>
    <w:rsid w:val="00C77EB1"/>
    <w:rsid w:val="00C77FC2"/>
    <w:rsid w:val="00C860BB"/>
    <w:rsid w:val="00CA3B94"/>
    <w:rsid w:val="00CA4263"/>
    <w:rsid w:val="00CB3DD5"/>
    <w:rsid w:val="00CC6822"/>
    <w:rsid w:val="00CD729E"/>
    <w:rsid w:val="00CE4C41"/>
    <w:rsid w:val="00CE4FD0"/>
    <w:rsid w:val="00CE79A3"/>
    <w:rsid w:val="00CE7CFB"/>
    <w:rsid w:val="00CF07FF"/>
    <w:rsid w:val="00D01B93"/>
    <w:rsid w:val="00D06DDC"/>
    <w:rsid w:val="00D177B5"/>
    <w:rsid w:val="00D37324"/>
    <w:rsid w:val="00D4216E"/>
    <w:rsid w:val="00D44296"/>
    <w:rsid w:val="00D50060"/>
    <w:rsid w:val="00D50BC3"/>
    <w:rsid w:val="00D57C37"/>
    <w:rsid w:val="00D62E7B"/>
    <w:rsid w:val="00D724C3"/>
    <w:rsid w:val="00D7603C"/>
    <w:rsid w:val="00D82537"/>
    <w:rsid w:val="00D85898"/>
    <w:rsid w:val="00D97572"/>
    <w:rsid w:val="00DA4DE7"/>
    <w:rsid w:val="00DB2ED5"/>
    <w:rsid w:val="00DB4D58"/>
    <w:rsid w:val="00DC03DE"/>
    <w:rsid w:val="00DC43A3"/>
    <w:rsid w:val="00DC5B66"/>
    <w:rsid w:val="00DC72E4"/>
    <w:rsid w:val="00DD6C10"/>
    <w:rsid w:val="00DE21D2"/>
    <w:rsid w:val="00DF78D5"/>
    <w:rsid w:val="00E01D0F"/>
    <w:rsid w:val="00E1061E"/>
    <w:rsid w:val="00E1561C"/>
    <w:rsid w:val="00E212E0"/>
    <w:rsid w:val="00E23A09"/>
    <w:rsid w:val="00E42002"/>
    <w:rsid w:val="00E4687D"/>
    <w:rsid w:val="00E70371"/>
    <w:rsid w:val="00E70E42"/>
    <w:rsid w:val="00E755D9"/>
    <w:rsid w:val="00E828DF"/>
    <w:rsid w:val="00E857AC"/>
    <w:rsid w:val="00E941C7"/>
    <w:rsid w:val="00EB4909"/>
    <w:rsid w:val="00EB5383"/>
    <w:rsid w:val="00EC002D"/>
    <w:rsid w:val="00ED0039"/>
    <w:rsid w:val="00ED1713"/>
    <w:rsid w:val="00ED30E2"/>
    <w:rsid w:val="00EE0E1E"/>
    <w:rsid w:val="00EE3F05"/>
    <w:rsid w:val="00EF1425"/>
    <w:rsid w:val="00F007C4"/>
    <w:rsid w:val="00F047CA"/>
    <w:rsid w:val="00F1013F"/>
    <w:rsid w:val="00F10852"/>
    <w:rsid w:val="00F11DE2"/>
    <w:rsid w:val="00F1363F"/>
    <w:rsid w:val="00F30781"/>
    <w:rsid w:val="00F339DC"/>
    <w:rsid w:val="00F363B7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3592"/>
    <w:rsid w:val="00F844B3"/>
    <w:rsid w:val="00F852D2"/>
    <w:rsid w:val="00FA19DC"/>
    <w:rsid w:val="00FA571F"/>
    <w:rsid w:val="00FB3A45"/>
    <w:rsid w:val="00FC157B"/>
    <w:rsid w:val="00FC23DC"/>
    <w:rsid w:val="00FC5AF9"/>
    <w:rsid w:val="00FD2F52"/>
    <w:rsid w:val="00FD5A82"/>
    <w:rsid w:val="00FE3C2F"/>
    <w:rsid w:val="00FE5902"/>
    <w:rsid w:val="00FF0C40"/>
    <w:rsid w:val="00FF4DD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ED23C552-93EB-4BE2-BBC6-E2BCB66E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muitypography-root">
    <w:name w:val="muitypography-root"/>
    <w:basedOn w:val="Normal"/>
    <w:rsid w:val="00D858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47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5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30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8568CA-9ECA-4AEE-91B5-B74262AD94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1988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2023-02-10T10:46:00Z</cp:lastPrinted>
  <dcterms:created xsi:type="dcterms:W3CDTF">2022-12-22T10:49:00Z</dcterms:created>
  <dcterms:modified xsi:type="dcterms:W3CDTF">2023-09-22T16:28:00Z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