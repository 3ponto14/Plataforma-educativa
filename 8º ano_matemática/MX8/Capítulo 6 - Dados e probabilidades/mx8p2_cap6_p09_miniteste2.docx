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19C25" w14:textId="6641774A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proofErr w:type="spellStart"/>
      <w:r w:rsidRPr="00F620E7">
        <w:rPr>
          <w:lang w:val="pt-PT"/>
        </w:rPr>
        <w:t>Miniteste</w:t>
      </w:r>
      <w:proofErr w:type="spellEnd"/>
      <w:r w:rsidRPr="00F620E7">
        <w:rPr>
          <w:lang w:val="pt-PT"/>
        </w:rPr>
        <w:t xml:space="preserve"> </w:t>
      </w:r>
      <w:bookmarkEnd w:id="0"/>
      <w:r w:rsidR="00074DEB">
        <w:rPr>
          <w:lang w:val="pt-PT"/>
        </w:rPr>
        <w:t>2</w:t>
      </w:r>
      <w:r w:rsidR="00B32118" w:rsidRPr="00F620E7">
        <w:rPr>
          <w:lang w:val="pt-PT"/>
        </w:rPr>
        <w:tab/>
      </w:r>
      <w:bookmarkStart w:id="1" w:name="_Hlk99640445"/>
      <w:r w:rsidR="00074DEB">
        <w:rPr>
          <w:rStyle w:val="TITULOFICHAS-alinea"/>
          <w:sz w:val="18"/>
          <w:szCs w:val="18"/>
          <w:lang w:val="pt-PT"/>
        </w:rPr>
        <w:t>2</w:t>
      </w:r>
      <w:r w:rsidRPr="00F620E7">
        <w:rPr>
          <w:rStyle w:val="TITULOFICHAS-alinea"/>
          <w:sz w:val="18"/>
          <w:szCs w:val="18"/>
          <w:lang w:val="pt-PT"/>
        </w:rPr>
        <w:t xml:space="preserve">. </w:t>
      </w:r>
      <w:bookmarkEnd w:id="1"/>
      <w:r w:rsidR="00E11367">
        <w:rPr>
          <w:rStyle w:val="TITULOFICHAS-alinea"/>
          <w:sz w:val="18"/>
          <w:szCs w:val="18"/>
          <w:lang w:val="pt-PT"/>
        </w:rPr>
        <w:t>Quar</w:t>
      </w:r>
      <w:r w:rsidR="00424DC3">
        <w:rPr>
          <w:rStyle w:val="TITULOFICHAS-alinea"/>
          <w:sz w:val="18"/>
          <w:szCs w:val="18"/>
          <w:lang w:val="pt-PT"/>
        </w:rPr>
        <w:t>tis e diagrama de extremos e quartis para dados agrupados</w:t>
      </w:r>
    </w:p>
    <w:p w14:paraId="43600BE3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3646493B" wp14:editId="0394ECC8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188174EB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879CFE9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2A0365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AD12D4F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C3EDAB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5C75AE39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96F0CE6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4EAFDD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9BDA919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C0CE8A4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645BD23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0C72B2C5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9A997A0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A2AA393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0D21F10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7FE686E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F8FF9C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2740D60B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46493B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188174EB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879CFE9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42A0365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AD12D4F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5C3EDAB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5C75AE39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96F0CE6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44EAFDD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9BDA919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C0CE8A4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2645BD23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0C72B2C5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9A997A0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A2AA393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0D21F10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7FE686E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5F8FF9C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2740D60B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1FA70296" w14:textId="7B3DC7FC" w:rsidR="00CD2079" w:rsidRDefault="004B15C0" w:rsidP="00810885">
      <w:pPr>
        <w:pStyle w:val="QUESTAO1"/>
        <w:spacing w:after="60"/>
        <w:rPr>
          <w:sz w:val="19"/>
          <w:szCs w:val="19"/>
        </w:rPr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B11EAF1" wp14:editId="196ED1FB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BF6D0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B11EAF1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D7BF6D0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58736A" w:rsidRPr="00BB5B87">
        <w:t xml:space="preserve">Considera </w:t>
      </w:r>
      <w:r w:rsidR="0035112B" w:rsidRPr="00BB5B87">
        <w:t>a seguinte tabela de frequências relativas acumuladas</w:t>
      </w:r>
      <w:r w:rsidR="00397162" w:rsidRPr="00BB5B87">
        <w:t>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072"/>
        <w:gridCol w:w="1559"/>
        <w:gridCol w:w="1949"/>
      </w:tblGrid>
      <w:tr w:rsidR="005F74D4" w14:paraId="583FF50A" w14:textId="54C32677" w:rsidTr="00810885">
        <w:trPr>
          <w:jc w:val="center"/>
        </w:trPr>
        <w:tc>
          <w:tcPr>
            <w:tcW w:w="1072" w:type="dxa"/>
            <w:shd w:val="clear" w:color="auto" w:fill="F7E9E9"/>
            <w:vAlign w:val="center"/>
          </w:tcPr>
          <w:p w14:paraId="032AC900" w14:textId="71FDC60C" w:rsidR="005F74D4" w:rsidRPr="00810885" w:rsidRDefault="005F74D4" w:rsidP="00565673">
            <w:pPr>
              <w:pStyle w:val="QUESTAO1"/>
              <w:spacing w:before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810885">
              <w:rPr>
                <w:b/>
                <w:bCs/>
                <w:sz w:val="18"/>
                <w:szCs w:val="18"/>
              </w:rPr>
              <w:t>Classes</w:t>
            </w:r>
          </w:p>
        </w:tc>
        <w:tc>
          <w:tcPr>
            <w:tcW w:w="1559" w:type="dxa"/>
            <w:shd w:val="clear" w:color="auto" w:fill="F7E9E9"/>
            <w:vAlign w:val="center"/>
          </w:tcPr>
          <w:p w14:paraId="1B6DA42C" w14:textId="64591F25" w:rsidR="005F74D4" w:rsidRPr="00810885" w:rsidRDefault="005F74D4" w:rsidP="00565673">
            <w:pPr>
              <w:pStyle w:val="QUESTAO1"/>
              <w:spacing w:before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810885">
              <w:rPr>
                <w:b/>
                <w:bCs/>
                <w:sz w:val="18"/>
                <w:szCs w:val="18"/>
              </w:rPr>
              <w:t>Freq</w:t>
            </w:r>
            <w:r w:rsidR="00565673" w:rsidRPr="00810885">
              <w:rPr>
                <w:b/>
                <w:bCs/>
                <w:sz w:val="18"/>
                <w:szCs w:val="18"/>
              </w:rPr>
              <w:t>uência</w:t>
            </w:r>
            <w:r w:rsidRPr="00810885">
              <w:rPr>
                <w:b/>
                <w:bCs/>
                <w:sz w:val="18"/>
                <w:szCs w:val="18"/>
              </w:rPr>
              <w:t xml:space="preserve"> relativa</w:t>
            </w:r>
          </w:p>
        </w:tc>
        <w:tc>
          <w:tcPr>
            <w:tcW w:w="1949" w:type="dxa"/>
            <w:shd w:val="clear" w:color="auto" w:fill="F7E9E9"/>
            <w:vAlign w:val="center"/>
          </w:tcPr>
          <w:p w14:paraId="5DA786F5" w14:textId="360786F2" w:rsidR="005F74D4" w:rsidRPr="00810885" w:rsidRDefault="00230FF7" w:rsidP="00565673">
            <w:pPr>
              <w:pStyle w:val="QUESTAO1"/>
              <w:spacing w:before="0"/>
              <w:ind w:left="0" w:firstLine="0"/>
              <w:jc w:val="center"/>
              <w:rPr>
                <w:b/>
                <w:bCs/>
                <w:sz w:val="18"/>
                <w:szCs w:val="18"/>
              </w:rPr>
            </w:pPr>
            <w:r w:rsidRPr="00810885">
              <w:rPr>
                <w:b/>
                <w:bCs/>
                <w:sz w:val="18"/>
                <w:szCs w:val="18"/>
              </w:rPr>
              <w:t>Freq</w:t>
            </w:r>
            <w:r w:rsidR="00565673" w:rsidRPr="00810885">
              <w:rPr>
                <w:b/>
                <w:bCs/>
                <w:sz w:val="18"/>
                <w:szCs w:val="18"/>
              </w:rPr>
              <w:t>uência</w:t>
            </w:r>
            <w:r w:rsidRPr="00810885">
              <w:rPr>
                <w:b/>
                <w:bCs/>
                <w:sz w:val="18"/>
                <w:szCs w:val="18"/>
              </w:rPr>
              <w:t xml:space="preserve"> </w:t>
            </w:r>
            <w:r w:rsidR="00565673" w:rsidRPr="00810885">
              <w:rPr>
                <w:b/>
                <w:bCs/>
                <w:sz w:val="18"/>
                <w:szCs w:val="18"/>
              </w:rPr>
              <w:t>r</w:t>
            </w:r>
            <w:r w:rsidRPr="00810885">
              <w:rPr>
                <w:b/>
                <w:bCs/>
                <w:sz w:val="18"/>
                <w:szCs w:val="18"/>
              </w:rPr>
              <w:t>elativa acumulada</w:t>
            </w:r>
          </w:p>
        </w:tc>
      </w:tr>
      <w:tr w:rsidR="005F74D4" w14:paraId="208DFFBD" w14:textId="255817CB" w:rsidTr="00810885">
        <w:trPr>
          <w:trHeight w:val="340"/>
          <w:jc w:val="center"/>
        </w:trPr>
        <w:tc>
          <w:tcPr>
            <w:tcW w:w="1072" w:type="dxa"/>
            <w:vAlign w:val="center"/>
          </w:tcPr>
          <w:p w14:paraId="28A8754C" w14:textId="0628BCA6" w:rsidR="005F74D4" w:rsidRPr="00810885" w:rsidRDefault="00230FF7" w:rsidP="00565673">
            <w:pPr>
              <w:pStyle w:val="QUESTAO1"/>
              <w:spacing w:before="0"/>
              <w:ind w:left="0" w:firstLine="0"/>
              <w:jc w:val="center"/>
              <w:rPr>
                <w:sz w:val="18"/>
                <w:szCs w:val="18"/>
              </w:rPr>
            </w:pPr>
            <w:r w:rsidRPr="00810885">
              <w:rPr>
                <w:sz w:val="18"/>
                <w:szCs w:val="18"/>
              </w:rPr>
              <w:t>0 a &lt; 5</w:t>
            </w:r>
          </w:p>
        </w:tc>
        <w:tc>
          <w:tcPr>
            <w:tcW w:w="1559" w:type="dxa"/>
            <w:vAlign w:val="center"/>
          </w:tcPr>
          <w:p w14:paraId="61A8B754" w14:textId="348DE8BA" w:rsidR="005F74D4" w:rsidRPr="00810885" w:rsidRDefault="00DC2608" w:rsidP="00565673">
            <w:pPr>
              <w:pStyle w:val="QUESTAO1"/>
              <w:spacing w:before="0"/>
              <w:ind w:left="0" w:firstLine="0"/>
              <w:jc w:val="center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0,15</m:t>
                </m:r>
              </m:oMath>
            </m:oMathPara>
          </w:p>
        </w:tc>
        <w:tc>
          <w:tcPr>
            <w:tcW w:w="1949" w:type="dxa"/>
            <w:vAlign w:val="center"/>
          </w:tcPr>
          <w:p w14:paraId="3F9594F9" w14:textId="5D17C0CE" w:rsidR="005F74D4" w:rsidRPr="00810885" w:rsidRDefault="00736870" w:rsidP="00565673">
            <w:pPr>
              <w:pStyle w:val="QUESTAO1"/>
              <w:spacing w:before="0"/>
              <w:ind w:left="0" w:firstLine="0"/>
              <w:jc w:val="center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0,15</m:t>
                </m:r>
              </m:oMath>
            </m:oMathPara>
          </w:p>
        </w:tc>
      </w:tr>
      <w:tr w:rsidR="005F74D4" w14:paraId="19E82389" w14:textId="5DFBFF19" w:rsidTr="00810885">
        <w:trPr>
          <w:trHeight w:val="340"/>
          <w:jc w:val="center"/>
        </w:trPr>
        <w:tc>
          <w:tcPr>
            <w:tcW w:w="1072" w:type="dxa"/>
            <w:vAlign w:val="center"/>
          </w:tcPr>
          <w:p w14:paraId="0298B08F" w14:textId="7F6688D0" w:rsidR="005F74D4" w:rsidRPr="00810885" w:rsidRDefault="00230FF7" w:rsidP="00565673">
            <w:pPr>
              <w:pStyle w:val="QUESTAO1"/>
              <w:spacing w:before="0"/>
              <w:ind w:left="0" w:firstLine="0"/>
              <w:jc w:val="center"/>
              <w:rPr>
                <w:sz w:val="18"/>
                <w:szCs w:val="18"/>
              </w:rPr>
            </w:pPr>
            <w:r w:rsidRPr="00810885">
              <w:rPr>
                <w:sz w:val="18"/>
                <w:szCs w:val="18"/>
              </w:rPr>
              <w:t>5 a &lt; 10</w:t>
            </w:r>
          </w:p>
        </w:tc>
        <w:tc>
          <w:tcPr>
            <w:tcW w:w="1559" w:type="dxa"/>
            <w:vAlign w:val="center"/>
          </w:tcPr>
          <w:p w14:paraId="36BA0896" w14:textId="02F32F59" w:rsidR="005F74D4" w:rsidRPr="00810885" w:rsidRDefault="00DC2608" w:rsidP="00565673">
            <w:pPr>
              <w:pStyle w:val="QUESTAO1"/>
              <w:spacing w:before="0"/>
              <w:ind w:left="0" w:firstLine="0"/>
              <w:jc w:val="center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a</m:t>
                </m:r>
              </m:oMath>
            </m:oMathPara>
          </w:p>
        </w:tc>
        <w:tc>
          <w:tcPr>
            <w:tcW w:w="1949" w:type="dxa"/>
            <w:vAlign w:val="center"/>
          </w:tcPr>
          <w:p w14:paraId="27765CF7" w14:textId="4FDD44BD" w:rsidR="005F74D4" w:rsidRPr="00810885" w:rsidRDefault="00736870" w:rsidP="00565673">
            <w:pPr>
              <w:pStyle w:val="QUESTAO1"/>
              <w:spacing w:before="0"/>
              <w:ind w:left="0" w:firstLine="0"/>
              <w:jc w:val="center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b</m:t>
                </m:r>
              </m:oMath>
            </m:oMathPara>
          </w:p>
        </w:tc>
      </w:tr>
      <w:tr w:rsidR="005F74D4" w14:paraId="77AD1AA6" w14:textId="1C46F0A2" w:rsidTr="00810885">
        <w:trPr>
          <w:trHeight w:val="340"/>
          <w:jc w:val="center"/>
        </w:trPr>
        <w:tc>
          <w:tcPr>
            <w:tcW w:w="1072" w:type="dxa"/>
            <w:vAlign w:val="center"/>
          </w:tcPr>
          <w:p w14:paraId="79A7FC5B" w14:textId="6A30E8EF" w:rsidR="005F74D4" w:rsidRPr="00810885" w:rsidRDefault="00230FF7" w:rsidP="00565673">
            <w:pPr>
              <w:pStyle w:val="QUESTAO1"/>
              <w:spacing w:before="0"/>
              <w:ind w:left="0" w:firstLine="0"/>
              <w:jc w:val="center"/>
              <w:rPr>
                <w:sz w:val="18"/>
                <w:szCs w:val="18"/>
              </w:rPr>
            </w:pPr>
            <w:r w:rsidRPr="00810885">
              <w:rPr>
                <w:sz w:val="18"/>
                <w:szCs w:val="18"/>
              </w:rPr>
              <w:t>10 a &lt; 15</w:t>
            </w:r>
          </w:p>
        </w:tc>
        <w:tc>
          <w:tcPr>
            <w:tcW w:w="1559" w:type="dxa"/>
            <w:vAlign w:val="center"/>
          </w:tcPr>
          <w:p w14:paraId="3C893B1A" w14:textId="0DA00B61" w:rsidR="005F74D4" w:rsidRPr="00810885" w:rsidRDefault="00DC2608" w:rsidP="00565673">
            <w:pPr>
              <w:pStyle w:val="QUESTAO1"/>
              <w:spacing w:before="0"/>
              <w:ind w:left="0" w:firstLine="0"/>
              <w:jc w:val="center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0,4</m:t>
                </m:r>
              </m:oMath>
            </m:oMathPara>
          </w:p>
        </w:tc>
        <w:tc>
          <w:tcPr>
            <w:tcW w:w="1949" w:type="dxa"/>
            <w:vAlign w:val="center"/>
          </w:tcPr>
          <w:p w14:paraId="688A4719" w14:textId="1B32C69B" w:rsidR="005F74D4" w:rsidRPr="00810885" w:rsidRDefault="007B3FC9" w:rsidP="00565673">
            <w:pPr>
              <w:pStyle w:val="QUESTAO1"/>
              <w:spacing w:before="0"/>
              <w:ind w:left="0" w:firstLine="0"/>
              <w:jc w:val="center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oMath>
            </m:oMathPara>
          </w:p>
        </w:tc>
      </w:tr>
    </w:tbl>
    <w:p w14:paraId="0ED52E65" w14:textId="7E5EEC51" w:rsidR="00397162" w:rsidRPr="00BB5B87" w:rsidRDefault="00DF37E7" w:rsidP="00A457B2">
      <w:pPr>
        <w:pStyle w:val="QUESTAO1"/>
        <w:spacing w:before="200" w:after="120"/>
        <w:ind w:firstLine="6"/>
        <w:rPr>
          <w:bCs/>
        </w:rPr>
      </w:pPr>
      <w:r w:rsidRPr="00BB5B87">
        <w:t>Qua</w:t>
      </w:r>
      <w:r w:rsidR="00D42C33">
        <w:t>is</w:t>
      </w:r>
      <w:r w:rsidR="0029061F" w:rsidRPr="00BB5B87">
        <w:t xml:space="preserve"> </w:t>
      </w:r>
      <w:r w:rsidR="00D42C33">
        <w:t>são</w:t>
      </w:r>
      <w:r w:rsidR="0029061F" w:rsidRPr="00BB5B87">
        <w:t xml:space="preserve"> o</w:t>
      </w:r>
      <w:r w:rsidR="00D42C33">
        <w:t>s</w:t>
      </w:r>
      <w:r w:rsidRPr="00BB5B87">
        <w:t xml:space="preserve"> valor</w:t>
      </w:r>
      <w:r w:rsidR="00D42C33">
        <w:t>es</w:t>
      </w:r>
      <w:r w:rsidRPr="00BB5B87">
        <w:t xml:space="preserve"> de </w:t>
      </w:r>
      <m:oMath>
        <m:r>
          <w:rPr>
            <w:rFonts w:ascii="Cambria Math" w:hAnsi="Cambria Math"/>
          </w:rPr>
          <m:t>a</m:t>
        </m:r>
      </m:oMath>
      <w:r w:rsidRPr="00BB5B87">
        <w:t xml:space="preserve"> e de </w:t>
      </w:r>
      <m:oMath>
        <m:r>
          <w:rPr>
            <w:rFonts w:ascii="Cambria Math" w:hAnsi="Cambria Math"/>
          </w:rPr>
          <m:t>b</m:t>
        </m:r>
      </m:oMath>
      <w:r w:rsidRPr="00BB5B87">
        <w:t>?</w:t>
      </w:r>
    </w:p>
    <w:p w14:paraId="2DCC63F6" w14:textId="6AA17F24" w:rsidR="00570ACE" w:rsidRPr="00BB5B87" w:rsidRDefault="00570ACE" w:rsidP="00565673">
      <w:pPr>
        <w:pStyle w:val="QUESTAO11"/>
        <w:tabs>
          <w:tab w:val="left" w:pos="4253"/>
          <w:tab w:val="left" w:pos="4820"/>
        </w:tabs>
        <w:spacing w:before="0" w:after="120" w:line="360" w:lineRule="auto"/>
        <w:rPr>
          <w:b/>
        </w:rPr>
      </w:pPr>
      <w:r w:rsidRPr="00BB5B87">
        <w:rPr>
          <w:b/>
        </w:rPr>
        <w:t>(A)</w:t>
      </w:r>
      <w:r w:rsidR="00BB5B87">
        <w:rPr>
          <w:b/>
        </w:rPr>
        <w:t xml:space="preserve">  </w:t>
      </w:r>
      <m:oMath>
        <m:r>
          <w:rPr>
            <w:rFonts w:ascii="Cambria Math" w:hAnsi="Cambria Math"/>
          </w:rPr>
          <m:t>a=0,6</m:t>
        </m:r>
      </m:oMath>
      <w:r w:rsidR="00E86453" w:rsidRPr="00BB5B87">
        <w:rPr>
          <w:bCs w:val="0"/>
        </w:rPr>
        <w:t xml:space="preserve"> e </w:t>
      </w:r>
      <m:oMath>
        <m:r>
          <w:rPr>
            <w:rFonts w:ascii="Cambria Math" w:hAnsi="Cambria Math"/>
          </w:rPr>
          <m:t>b=0,6</m:t>
        </m:r>
      </m:oMath>
      <w:r w:rsidRPr="00BB5B87">
        <w:tab/>
      </w:r>
      <w:r w:rsidRPr="00BB5B87">
        <w:rPr>
          <w:b/>
        </w:rPr>
        <w:t>(B)</w:t>
      </w:r>
      <w:r w:rsidR="00BB5B87">
        <w:rPr>
          <w:b/>
        </w:rPr>
        <w:t xml:space="preserve">  </w:t>
      </w:r>
      <m:oMath>
        <m:r>
          <w:rPr>
            <w:rFonts w:ascii="Cambria Math" w:hAnsi="Cambria Math"/>
          </w:rPr>
          <m:t>a=0,45</m:t>
        </m:r>
      </m:oMath>
      <w:r w:rsidR="00B629F0" w:rsidRPr="00BB5B87">
        <w:rPr>
          <w:bCs w:val="0"/>
        </w:rPr>
        <w:t xml:space="preserve"> e </w:t>
      </w:r>
      <m:oMath>
        <m:r>
          <w:rPr>
            <w:rFonts w:ascii="Cambria Math" w:hAnsi="Cambria Math"/>
          </w:rPr>
          <m:t>b=0,6</m:t>
        </m:r>
      </m:oMath>
    </w:p>
    <w:p w14:paraId="1523AE6F" w14:textId="6C0ABB0F" w:rsidR="00570ACE" w:rsidRPr="00BB5B87" w:rsidRDefault="00570ACE" w:rsidP="00565673">
      <w:pPr>
        <w:pStyle w:val="QUESTAO11"/>
        <w:tabs>
          <w:tab w:val="left" w:pos="4253"/>
          <w:tab w:val="left" w:pos="4820"/>
        </w:tabs>
        <w:spacing w:before="0" w:line="360" w:lineRule="auto"/>
      </w:pPr>
      <w:r w:rsidRPr="00BB5B87">
        <w:rPr>
          <w:b/>
        </w:rPr>
        <w:t>(C)</w:t>
      </w:r>
      <w:r w:rsidR="00BB5B87">
        <w:rPr>
          <w:b/>
        </w:rPr>
        <w:t xml:space="preserve">  </w:t>
      </w:r>
      <m:oMath>
        <m:r>
          <w:rPr>
            <w:rFonts w:ascii="Cambria Math" w:hAnsi="Cambria Math"/>
          </w:rPr>
          <m:t>a=0,6</m:t>
        </m:r>
      </m:oMath>
      <w:r w:rsidR="00D135F4" w:rsidRPr="00BB5B87">
        <w:rPr>
          <w:bCs w:val="0"/>
        </w:rPr>
        <w:t xml:space="preserve"> e </w:t>
      </w:r>
      <m:oMath>
        <m:r>
          <w:rPr>
            <w:rFonts w:ascii="Cambria Math" w:hAnsi="Cambria Math"/>
          </w:rPr>
          <m:t>b=0,4</m:t>
        </m:r>
      </m:oMath>
      <w:r w:rsidRPr="00BB5B87">
        <w:tab/>
      </w:r>
      <w:r w:rsidRPr="00BB5B87">
        <w:rPr>
          <w:b/>
        </w:rPr>
        <w:t>(D)</w:t>
      </w:r>
      <w:r w:rsidR="00BB5B87">
        <w:rPr>
          <w:b/>
        </w:rPr>
        <w:t xml:space="preserve">  </w:t>
      </w:r>
      <m:oMath>
        <m:r>
          <w:rPr>
            <w:rFonts w:ascii="Cambria Math" w:hAnsi="Cambria Math"/>
          </w:rPr>
          <m:t>a=0,15</m:t>
        </m:r>
      </m:oMath>
      <w:r w:rsidR="000C60F0" w:rsidRPr="00BB5B87">
        <w:rPr>
          <w:bCs w:val="0"/>
        </w:rPr>
        <w:t xml:space="preserve"> e </w:t>
      </w:r>
      <m:oMath>
        <m:r>
          <w:rPr>
            <w:rFonts w:ascii="Cambria Math" w:hAnsi="Cambria Math"/>
          </w:rPr>
          <m:t>b=0,3</m:t>
        </m:r>
      </m:oMath>
    </w:p>
    <w:p w14:paraId="45035C03" w14:textId="32437045" w:rsidR="000934A6" w:rsidRDefault="00FB075D" w:rsidP="00B51067">
      <w:pPr>
        <w:pStyle w:val="QUESTAO1"/>
        <w:spacing w:before="360"/>
      </w:pPr>
      <w:r>
        <w:rPr>
          <w:noProof/>
          <w:sz w:val="19"/>
          <w:szCs w:val="19"/>
        </w:rPr>
        <w:drawing>
          <wp:anchor distT="0" distB="0" distL="114300" distR="114300" simplePos="0" relativeHeight="251653120" behindDoc="0" locked="0" layoutInCell="1" allowOverlap="1" wp14:anchorId="59A71A30" wp14:editId="6A4DAD24">
            <wp:simplePos x="0" y="0"/>
            <wp:positionH relativeFrom="column">
              <wp:posOffset>3787775</wp:posOffset>
            </wp:positionH>
            <wp:positionV relativeFrom="paragraph">
              <wp:posOffset>154305</wp:posOffset>
            </wp:positionV>
            <wp:extent cx="2372360" cy="1922145"/>
            <wp:effectExtent l="0" t="0" r="8890" b="1905"/>
            <wp:wrapThrough wrapText="bothSides">
              <wp:wrapPolygon edited="0">
                <wp:start x="3122" y="0"/>
                <wp:lineTo x="0" y="3211"/>
                <wp:lineTo x="0" y="19695"/>
                <wp:lineTo x="14396" y="20551"/>
                <wp:lineTo x="14396" y="21193"/>
                <wp:lineTo x="14916" y="21407"/>
                <wp:lineTo x="16998" y="21407"/>
                <wp:lineTo x="18212" y="21407"/>
                <wp:lineTo x="19426" y="21407"/>
                <wp:lineTo x="19773" y="20551"/>
                <wp:lineTo x="21507" y="18838"/>
                <wp:lineTo x="21507" y="17768"/>
                <wp:lineTo x="18559" y="17126"/>
                <wp:lineTo x="18906" y="3639"/>
                <wp:lineTo x="15610" y="2783"/>
                <wp:lineTo x="18559" y="1070"/>
                <wp:lineTo x="17865" y="0"/>
                <wp:lineTo x="3122" y="0"/>
              </wp:wrapPolygon>
            </wp:wrapThrough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36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5C0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88E11D3" wp14:editId="4BB2E07F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89EAA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88E11D3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BF89EAA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4B15C0" w:rsidRPr="004E7A84">
        <w:tab/>
      </w:r>
      <w:r w:rsidR="0042245C">
        <w:t xml:space="preserve">O histograma da figura </w:t>
      </w:r>
      <w:r w:rsidR="00D42C33">
        <w:t xml:space="preserve">ao lado </w:t>
      </w:r>
      <w:r w:rsidR="007869A2">
        <w:t>representa</w:t>
      </w:r>
      <w:r w:rsidR="006E347D">
        <w:t xml:space="preserve"> o número de golos</w:t>
      </w:r>
      <w:r w:rsidR="00C94C3D">
        <w:t xml:space="preserve"> marcados pelas equipas de futebol durante </w:t>
      </w:r>
      <w:r w:rsidR="00D441DC">
        <w:t>o</w:t>
      </w:r>
      <w:r w:rsidR="00C94C3D">
        <w:t xml:space="preserve"> </w:t>
      </w:r>
      <w:r w:rsidR="004806DA">
        <w:t>campeonato</w:t>
      </w:r>
      <w:r w:rsidR="00AD306F">
        <w:t xml:space="preserve"> da</w:t>
      </w:r>
      <w:r w:rsidR="007869A2">
        <w:t xml:space="preserve"> </w:t>
      </w:r>
      <w:r w:rsidR="00D20568">
        <w:t>Liga Portugal, na época 2021/2022.</w:t>
      </w:r>
    </w:p>
    <w:p w14:paraId="25295336" w14:textId="55712F4E" w:rsidR="00D20568" w:rsidRDefault="00376B5E" w:rsidP="00203F40">
      <w:pPr>
        <w:pStyle w:val="QUESTAO1"/>
        <w:spacing w:before="0" w:after="80"/>
        <w:ind w:left="453" w:hanging="28"/>
      </w:pPr>
      <w:r>
        <w:rPr>
          <w:noProof/>
        </w:rPr>
        <w:tab/>
      </w:r>
      <w:r w:rsidR="003C000D">
        <w:rPr>
          <w:noProof/>
        </w:rPr>
        <w:t>Qual é a classe mediana?</w:t>
      </w:r>
      <w:r w:rsidR="00C824D7" w:rsidRPr="00C824D7">
        <w:rPr>
          <w:noProof/>
        </w:rPr>
        <w:t xml:space="preserve"> </w:t>
      </w:r>
    </w:p>
    <w:p w14:paraId="362768F0" w14:textId="34DE4A3E" w:rsidR="005D735F" w:rsidRDefault="002724B7" w:rsidP="00376B5E">
      <w:pPr>
        <w:pStyle w:val="QUESTAO1"/>
        <w:numPr>
          <w:ilvl w:val="0"/>
          <w:numId w:val="19"/>
        </w:numPr>
        <w:spacing w:before="0" w:line="360" w:lineRule="auto"/>
        <w:ind w:hanging="437"/>
      </w:pPr>
      <w:r>
        <w:t>35 a &lt; 50</w:t>
      </w:r>
    </w:p>
    <w:p w14:paraId="112669C5" w14:textId="3F1C0921" w:rsidR="002724B7" w:rsidRDefault="002724B7" w:rsidP="00376B5E">
      <w:pPr>
        <w:pStyle w:val="QUESTAO1"/>
        <w:numPr>
          <w:ilvl w:val="0"/>
          <w:numId w:val="19"/>
        </w:numPr>
        <w:spacing w:before="0" w:line="360" w:lineRule="auto"/>
        <w:ind w:hanging="437"/>
      </w:pPr>
      <w:r>
        <w:t>50 a &lt; 65</w:t>
      </w:r>
    </w:p>
    <w:p w14:paraId="60ECF551" w14:textId="7273A886" w:rsidR="002724B7" w:rsidRDefault="00C062E0" w:rsidP="00376B5E">
      <w:pPr>
        <w:pStyle w:val="QUESTAO1"/>
        <w:numPr>
          <w:ilvl w:val="0"/>
          <w:numId w:val="19"/>
        </w:numPr>
        <w:spacing w:before="0" w:line="360" w:lineRule="auto"/>
        <w:ind w:hanging="437"/>
      </w:pPr>
      <w:r>
        <w:t>65 a &lt; 80</w:t>
      </w:r>
    </w:p>
    <w:p w14:paraId="7507F29B" w14:textId="1B13420D" w:rsidR="00C062E0" w:rsidRDefault="00C062E0" w:rsidP="00376B5E">
      <w:pPr>
        <w:pStyle w:val="QUESTAO1"/>
        <w:numPr>
          <w:ilvl w:val="0"/>
          <w:numId w:val="19"/>
        </w:numPr>
        <w:spacing w:before="0" w:line="360" w:lineRule="auto"/>
        <w:ind w:hanging="437"/>
      </w:pPr>
      <w:r>
        <w:t>80 a &lt; 95</w:t>
      </w:r>
    </w:p>
    <w:p w14:paraId="09E10CD9" w14:textId="6658CED1" w:rsidR="007105A8" w:rsidRPr="00A457B2" w:rsidRDefault="004B15C0" w:rsidP="00B51067">
      <w:pPr>
        <w:pStyle w:val="QUESTAO1"/>
        <w:spacing w:before="360" w:after="8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639CDE0D" wp14:editId="5A3F40AD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C886D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639CDE0D" id="Oval 6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BBC886D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C321A1" w:rsidRPr="00A457B2">
        <w:t>Rel</w:t>
      </w:r>
      <w:r w:rsidR="006A05A0" w:rsidRPr="00A457B2">
        <w:t xml:space="preserve">ativamente ao histograma da questão </w:t>
      </w:r>
      <w:r w:rsidR="006A05A0" w:rsidRPr="00A457B2">
        <w:rPr>
          <w:b/>
          <w:bCs/>
        </w:rPr>
        <w:t>2.</w:t>
      </w:r>
      <w:r w:rsidR="006A05A0" w:rsidRPr="00A457B2">
        <w:t xml:space="preserve">, </w:t>
      </w:r>
      <w:r w:rsidR="00B31ADC" w:rsidRPr="00A457B2">
        <w:t xml:space="preserve">qual dos seguintes valores </w:t>
      </w:r>
      <w:r w:rsidR="001D3F3A" w:rsidRPr="00A457B2">
        <w:t>poderá ser um valor aproximado para o</w:t>
      </w:r>
      <w:r w:rsidR="00DA25F3" w:rsidRPr="00A457B2">
        <w:t xml:space="preserve"> 3.º quartil</w:t>
      </w:r>
      <w:r w:rsidR="00A457B2" w:rsidRPr="00A457B2">
        <w:t>?</w:t>
      </w:r>
    </w:p>
    <w:p w14:paraId="19B69A3B" w14:textId="3678F51D" w:rsidR="004B15C0" w:rsidRPr="00A457B2" w:rsidRDefault="004B15C0" w:rsidP="00565673">
      <w:pPr>
        <w:pStyle w:val="QUESTAO11"/>
        <w:tabs>
          <w:tab w:val="clear" w:pos="425"/>
          <w:tab w:val="left" w:pos="851"/>
          <w:tab w:val="left" w:pos="4253"/>
          <w:tab w:val="left" w:pos="4678"/>
        </w:tabs>
        <w:spacing w:before="0" w:after="120" w:line="360" w:lineRule="auto"/>
        <w:rPr>
          <w:b/>
        </w:rPr>
      </w:pPr>
      <w:r w:rsidRPr="00A457B2">
        <w:rPr>
          <w:b/>
        </w:rPr>
        <w:t>(A)</w:t>
      </w:r>
      <w:r w:rsidR="000C6245" w:rsidRPr="00A457B2">
        <w:rPr>
          <w:b/>
        </w:rPr>
        <w:tab/>
      </w:r>
      <w:r w:rsidR="001B4679" w:rsidRPr="00A457B2">
        <w:t>42,5</w:t>
      </w:r>
      <w:r w:rsidRPr="00A457B2">
        <w:tab/>
      </w:r>
      <w:r w:rsidRPr="00A457B2">
        <w:rPr>
          <w:b/>
        </w:rPr>
        <w:t>(B)</w:t>
      </w:r>
      <w:r w:rsidR="000C6245" w:rsidRPr="00A457B2">
        <w:rPr>
          <w:b/>
        </w:rPr>
        <w:tab/>
      </w:r>
      <w:r w:rsidR="001B4679" w:rsidRPr="00A457B2">
        <w:t>50</w:t>
      </w:r>
    </w:p>
    <w:p w14:paraId="509B4353" w14:textId="58D07097" w:rsidR="004B15C0" w:rsidRPr="00A457B2" w:rsidRDefault="004B15C0" w:rsidP="00FD4596">
      <w:pPr>
        <w:pStyle w:val="QUESTAO11"/>
        <w:tabs>
          <w:tab w:val="clear" w:pos="425"/>
          <w:tab w:val="left" w:pos="851"/>
          <w:tab w:val="left" w:pos="4253"/>
          <w:tab w:val="left" w:pos="4678"/>
        </w:tabs>
        <w:spacing w:before="0" w:line="360" w:lineRule="auto"/>
        <w:rPr>
          <w:bCs w:val="0"/>
        </w:rPr>
      </w:pPr>
      <w:r w:rsidRPr="00A457B2">
        <w:rPr>
          <w:b/>
        </w:rPr>
        <w:t>(C)</w:t>
      </w:r>
      <w:r w:rsidRPr="00A457B2">
        <w:tab/>
      </w:r>
      <w:r w:rsidR="00A005B9" w:rsidRPr="00A457B2">
        <w:t>54,1</w:t>
      </w:r>
      <w:r w:rsidR="00220040" w:rsidRPr="00A457B2">
        <w:tab/>
      </w:r>
      <w:r w:rsidRPr="00A457B2">
        <w:rPr>
          <w:b/>
        </w:rPr>
        <w:t>(D)</w:t>
      </w:r>
      <w:r w:rsidR="00C63363" w:rsidRPr="00A457B2">
        <w:rPr>
          <w:b/>
        </w:rPr>
        <w:tab/>
      </w:r>
      <w:r w:rsidR="00D07820" w:rsidRPr="00A457B2">
        <w:rPr>
          <w:bCs w:val="0"/>
        </w:rPr>
        <w:t>6</w:t>
      </w:r>
      <w:r w:rsidR="00844B59" w:rsidRPr="00A457B2">
        <w:rPr>
          <w:bCs w:val="0"/>
        </w:rPr>
        <w:t>4,9</w:t>
      </w:r>
    </w:p>
    <w:p w14:paraId="04066090" w14:textId="2F0DFB52" w:rsidR="009446A2" w:rsidRPr="00A457B2" w:rsidRDefault="00D42C33" w:rsidP="00B51067">
      <w:pPr>
        <w:pStyle w:val="QUESTAO1"/>
        <w:spacing w:before="360"/>
        <w:ind w:left="437" w:hanging="437"/>
      </w:pPr>
      <w:r>
        <w:rPr>
          <w:noProof/>
          <w:position w:val="-8"/>
          <w:lang w:eastAsia="pt-PT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5A548C" wp14:editId="564B0CA0">
                <wp:simplePos x="0" y="0"/>
                <wp:positionH relativeFrom="column">
                  <wp:posOffset>4374234</wp:posOffset>
                </wp:positionH>
                <wp:positionV relativeFrom="paragraph">
                  <wp:posOffset>445312</wp:posOffset>
                </wp:positionV>
                <wp:extent cx="1605517" cy="1520455"/>
                <wp:effectExtent l="0" t="0" r="0" b="3810"/>
                <wp:wrapThrough wrapText="bothSides">
                  <wp:wrapPolygon edited="0">
                    <wp:start x="0" y="0"/>
                    <wp:lineTo x="0" y="17323"/>
                    <wp:lineTo x="10253" y="17323"/>
                    <wp:lineTo x="10253" y="21383"/>
                    <wp:lineTo x="21275" y="21383"/>
                    <wp:lineTo x="21275" y="17323"/>
                    <wp:lineTo x="17943" y="12992"/>
                    <wp:lineTo x="17943" y="0"/>
                    <wp:lineTo x="0" y="0"/>
                  </wp:wrapPolygon>
                </wp:wrapThrough>
                <wp:docPr id="125596982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5517" cy="1520455"/>
                          <a:chOff x="0" y="0"/>
                          <a:chExt cx="1605517" cy="1520455"/>
                        </a:xfrm>
                      </wpg:grpSpPr>
                      <pic:pic xmlns:pic="http://schemas.openxmlformats.org/drawingml/2006/picture">
                        <pic:nvPicPr>
                          <pic:cNvPr id="10" name="Imagem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1219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08075" y="1222744"/>
                            <a:ext cx="797442" cy="2977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E4FF95" w14:textId="66CAF2FA" w:rsidR="00D42C33" w:rsidRPr="00D42C33" w:rsidRDefault="00D42C33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D42C33">
                                <w:rPr>
                                  <w:sz w:val="18"/>
                                  <w:szCs w:val="18"/>
                                </w:rPr>
                                <w:t>Classes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5A548C" id="Agrupar 1" o:spid="_x0000_s1030" style="position:absolute;left:0;text-align:left;margin-left:344.45pt;margin-top:35.05pt;width:126.4pt;height:119.7pt;z-index:251659264;mso-position-horizontal-relative:text;mso-position-vertical-relative:text" coordsize="16055,152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">
                <v:shape id="Imagem 10" o:spid="_x0000_s1031" type="#_x0000_t75" style="position:absolute;width:13100;height:12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2" type="#_x0000_t202" style="position:absolute;left:8080;top:12227;width:7975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14:paraId="58E4FF95" w14:textId="66CAF2FA" w:rsidR="00D42C33" w:rsidRPr="00D42C33" w:rsidRDefault="00D42C33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D42C33">
                          <w:rPr>
                            <w:sz w:val="18"/>
                            <w:szCs w:val="18"/>
                          </w:rPr>
                          <w:t>Classes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0C6245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BF01B7B" wp14:editId="14F73097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0FF31" w14:textId="77777777" w:rsidR="000C6245" w:rsidRPr="00086D19" w:rsidRDefault="00C74234" w:rsidP="000C6245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BF01B7B" id="Oval 7" o:sp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vq1fgIAAGMFAAAOAAAAZHJzL2Uyb0RvYy54bWysVEtv2zAMvg/YfxB0X+10a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TZ/pbGOA3M+vI2AG59Wp6KY7VZCkdrCI76x6VZqam/HMm&#10;mWhqiiOkVC7NelUjatWHP8N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Ho76tX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8D0FF31" w14:textId="77777777" w:rsidR="000C6245" w:rsidRPr="00086D19" w:rsidRDefault="00C74234" w:rsidP="000C6245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4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0C6245" w:rsidRPr="004E7A84">
        <w:tab/>
      </w:r>
      <w:r w:rsidR="00087656" w:rsidRPr="00A457B2">
        <w:t xml:space="preserve">Considera o histograma representado </w:t>
      </w:r>
      <w:r w:rsidR="0099642B" w:rsidRPr="00A457B2">
        <w:t>n</w:t>
      </w:r>
      <w:r w:rsidR="00087656" w:rsidRPr="00A457B2">
        <w:t>a figura ao lado.</w:t>
      </w:r>
    </w:p>
    <w:p w14:paraId="6ED9E82E" w14:textId="596266C8" w:rsidR="00087656" w:rsidRPr="00A457B2" w:rsidRDefault="00376B5E" w:rsidP="00376B5E">
      <w:pPr>
        <w:pStyle w:val="QUESTAO1"/>
        <w:spacing w:before="0" w:after="80"/>
        <w:ind w:left="434" w:hanging="434"/>
      </w:pPr>
      <w:r>
        <w:tab/>
      </w:r>
      <w:r>
        <w:tab/>
      </w:r>
      <w:r w:rsidR="00465B6C" w:rsidRPr="00A457B2">
        <w:t xml:space="preserve">Qual dos seguintes diagramas de extremos e quartis corresponde ao histograma </w:t>
      </w:r>
      <w:r w:rsidR="00AE2231" w:rsidRPr="00A457B2">
        <w:t>representado?</w:t>
      </w:r>
    </w:p>
    <w:tbl>
      <w:tblPr>
        <w:tblStyle w:val="TabelacomGrelha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1"/>
        <w:gridCol w:w="2884"/>
      </w:tblGrid>
      <w:tr w:rsidR="00565673" w:rsidRPr="00A457B2" w14:paraId="1A65F303" w14:textId="77777777" w:rsidTr="00D42C33">
        <w:tc>
          <w:tcPr>
            <w:tcW w:w="3291" w:type="dxa"/>
          </w:tcPr>
          <w:p w14:paraId="50B5D795" w14:textId="77777777" w:rsidR="00565673" w:rsidRPr="00A457B2" w:rsidRDefault="00565673" w:rsidP="00376B5E">
            <w:pPr>
              <w:pStyle w:val="QUESTAO1"/>
              <w:spacing w:before="0" w:after="80"/>
              <w:ind w:left="437" w:hanging="437"/>
              <w:rPr>
                <w:b/>
              </w:rPr>
            </w:pPr>
            <w:r w:rsidRPr="00A457B2">
              <w:rPr>
                <w:b/>
              </w:rPr>
              <w:t xml:space="preserve">(A)  </w:t>
            </w:r>
          </w:p>
          <w:p w14:paraId="0D7DC73C" w14:textId="7612F7B5" w:rsidR="00565673" w:rsidRPr="00A457B2" w:rsidRDefault="00565673" w:rsidP="00376B5E">
            <w:pPr>
              <w:pStyle w:val="QUESTAO1"/>
              <w:tabs>
                <w:tab w:val="clear" w:pos="113"/>
              </w:tabs>
              <w:spacing w:before="0"/>
              <w:ind w:left="434" w:hanging="113"/>
            </w:pPr>
            <w:r w:rsidRPr="00A457B2">
              <w:rPr>
                <w:noProof/>
              </w:rPr>
              <w:drawing>
                <wp:inline distT="0" distB="0" distL="0" distR="0" wp14:anchorId="695B4C88" wp14:editId="1C7EA2D9">
                  <wp:extent cx="1152000" cy="249552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m 1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152000" cy="249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</w:tcPr>
          <w:p w14:paraId="552B1479" w14:textId="77777777" w:rsidR="00565673" w:rsidRPr="00A457B2" w:rsidRDefault="00565673" w:rsidP="00376B5E">
            <w:pPr>
              <w:pStyle w:val="QUESTAO1"/>
              <w:tabs>
                <w:tab w:val="left" w:pos="4253"/>
              </w:tabs>
              <w:spacing w:before="0" w:line="360" w:lineRule="auto"/>
              <w:ind w:left="434" w:hanging="434"/>
              <w:rPr>
                <w:b/>
              </w:rPr>
            </w:pPr>
            <w:r w:rsidRPr="00A457B2">
              <w:rPr>
                <w:b/>
              </w:rPr>
              <w:t xml:space="preserve">(B)  </w:t>
            </w:r>
          </w:p>
          <w:p w14:paraId="38630889" w14:textId="1E0F89ED" w:rsidR="00565673" w:rsidRPr="00A457B2" w:rsidRDefault="00565673" w:rsidP="00376B5E">
            <w:pPr>
              <w:pStyle w:val="QUESTAO1"/>
              <w:tabs>
                <w:tab w:val="clear" w:pos="113"/>
                <w:tab w:val="left" w:pos="4253"/>
              </w:tabs>
              <w:spacing w:before="0" w:line="360" w:lineRule="auto"/>
              <w:ind w:left="434" w:hanging="35"/>
              <w:rPr>
                <w:b/>
              </w:rPr>
            </w:pPr>
            <w:r w:rsidRPr="00A457B2">
              <w:rPr>
                <w:noProof/>
              </w:rPr>
              <w:drawing>
                <wp:inline distT="0" distB="0" distL="0" distR="0" wp14:anchorId="4A4B2EA2" wp14:editId="58DCCA5B">
                  <wp:extent cx="1152000" cy="249552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249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11380" w14:textId="77777777" w:rsidR="00565673" w:rsidRPr="00A457B2" w:rsidRDefault="00565673" w:rsidP="00376B5E">
            <w:pPr>
              <w:pStyle w:val="QUESTAO1"/>
              <w:spacing w:before="0"/>
              <w:ind w:left="434" w:hanging="434"/>
            </w:pPr>
          </w:p>
        </w:tc>
      </w:tr>
      <w:tr w:rsidR="00565673" w:rsidRPr="00A457B2" w14:paraId="77773A3B" w14:textId="77777777" w:rsidTr="00D42C33">
        <w:tc>
          <w:tcPr>
            <w:tcW w:w="3291" w:type="dxa"/>
          </w:tcPr>
          <w:p w14:paraId="1AAFCCE2" w14:textId="77777777" w:rsidR="00565673" w:rsidRPr="00A457B2" w:rsidRDefault="00565673" w:rsidP="00376B5E">
            <w:pPr>
              <w:pStyle w:val="QUESTAO1"/>
              <w:spacing w:before="0" w:after="80"/>
              <w:ind w:left="0" w:firstLine="0"/>
              <w:rPr>
                <w:b/>
              </w:rPr>
            </w:pPr>
            <w:r w:rsidRPr="00A457B2">
              <w:rPr>
                <w:b/>
              </w:rPr>
              <w:t xml:space="preserve">(C) </w:t>
            </w:r>
          </w:p>
          <w:p w14:paraId="542887F0" w14:textId="6E2BA041" w:rsidR="00565673" w:rsidRPr="00A457B2" w:rsidRDefault="00565673" w:rsidP="00565673">
            <w:pPr>
              <w:pStyle w:val="QUESTAO1"/>
              <w:tabs>
                <w:tab w:val="clear" w:pos="113"/>
              </w:tabs>
              <w:spacing w:before="0"/>
              <w:ind w:left="307" w:firstLine="0"/>
            </w:pPr>
            <w:r w:rsidRPr="00A457B2">
              <w:rPr>
                <w:b/>
                <w:noProof/>
              </w:rPr>
              <w:drawing>
                <wp:inline distT="0" distB="0" distL="0" distR="0" wp14:anchorId="21806E09" wp14:editId="465FC878">
                  <wp:extent cx="1182783" cy="259200"/>
                  <wp:effectExtent l="0" t="0" r="0" b="762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2783" cy="25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</w:tcPr>
          <w:p w14:paraId="50B3DA15" w14:textId="32C038FB" w:rsidR="00565673" w:rsidRPr="00A457B2" w:rsidRDefault="00565673" w:rsidP="00565673">
            <w:pPr>
              <w:pStyle w:val="QUESTAO11"/>
              <w:tabs>
                <w:tab w:val="left" w:pos="4253"/>
                <w:tab w:val="left" w:pos="4678"/>
              </w:tabs>
              <w:spacing w:before="0" w:line="360" w:lineRule="auto"/>
              <w:ind w:left="400" w:hanging="397"/>
              <w:rPr>
                <w:b/>
              </w:rPr>
            </w:pPr>
            <w:r w:rsidRPr="00A457B2">
              <w:rPr>
                <w:b/>
              </w:rPr>
              <w:t>(D)</w:t>
            </w:r>
            <w:r w:rsidRPr="00A457B2">
              <w:rPr>
                <w:b/>
              </w:rPr>
              <w:tab/>
            </w:r>
          </w:p>
          <w:p w14:paraId="31F3F7D3" w14:textId="5D3D0FFA" w:rsidR="00565673" w:rsidRPr="00A457B2" w:rsidRDefault="00565673" w:rsidP="00565673">
            <w:pPr>
              <w:pStyle w:val="QUESTAO1"/>
              <w:tabs>
                <w:tab w:val="clear" w:pos="113"/>
              </w:tabs>
              <w:spacing w:before="0"/>
              <w:ind w:left="400" w:firstLine="0"/>
            </w:pPr>
            <w:r w:rsidRPr="00A457B2">
              <w:rPr>
                <w:noProof/>
              </w:rPr>
              <w:drawing>
                <wp:inline distT="0" distB="0" distL="0" distR="0" wp14:anchorId="0A9AD160" wp14:editId="035065FA">
                  <wp:extent cx="1152000" cy="250182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250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D05173" w14:textId="7AEF034E" w:rsidR="00565673" w:rsidRDefault="00565673" w:rsidP="009446A2">
      <w:pPr>
        <w:pStyle w:val="QUESTAO1"/>
        <w:spacing w:before="0"/>
        <w:ind w:hanging="28"/>
      </w:pPr>
    </w:p>
    <w:p w14:paraId="69D963C1" w14:textId="024A3B1D" w:rsidR="00130B2D" w:rsidRDefault="00185BCD" w:rsidP="00B51067">
      <w:pPr>
        <w:pStyle w:val="QUESTAO1"/>
        <w:tabs>
          <w:tab w:val="left" w:pos="4253"/>
        </w:tabs>
        <w:spacing w:before="0" w:line="360" w:lineRule="auto"/>
        <w:rPr>
          <w:sz w:val="19"/>
          <w:szCs w:val="19"/>
        </w:rPr>
      </w:pPr>
      <w:r w:rsidRPr="00C1086C">
        <w:rPr>
          <w:b/>
          <w:sz w:val="19"/>
          <w:szCs w:val="19"/>
        </w:rPr>
        <w:tab/>
      </w:r>
      <w:r w:rsidRPr="00C1086C">
        <w:rPr>
          <w:b/>
          <w:sz w:val="19"/>
          <w:szCs w:val="19"/>
        </w:rPr>
        <w:tab/>
      </w:r>
    </w:p>
    <w:sectPr w:rsidR="00130B2D" w:rsidSect="00A22A4E">
      <w:headerReference w:type="even" r:id="rId18"/>
      <w:headerReference w:type="default" r:id="rId19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0FFCD" w14:textId="77777777" w:rsidR="00411E9F" w:rsidRDefault="00411E9F" w:rsidP="00D177B5">
      <w:pPr>
        <w:spacing w:after="0" w:line="240" w:lineRule="auto"/>
      </w:pPr>
      <w:r>
        <w:separator/>
      </w:r>
    </w:p>
  </w:endnote>
  <w:endnote w:type="continuationSeparator" w:id="0">
    <w:p w14:paraId="26B60594" w14:textId="77777777" w:rsidR="00411E9F" w:rsidRDefault="00411E9F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1FD61" w14:textId="77777777" w:rsidR="00411E9F" w:rsidRDefault="00411E9F" w:rsidP="00D177B5">
      <w:pPr>
        <w:spacing w:after="0" w:line="240" w:lineRule="auto"/>
      </w:pPr>
      <w:r>
        <w:separator/>
      </w:r>
    </w:p>
  </w:footnote>
  <w:footnote w:type="continuationSeparator" w:id="0">
    <w:p w14:paraId="3224A3B7" w14:textId="77777777" w:rsidR="00411E9F" w:rsidRDefault="00411E9F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EB6B9" w14:textId="77777777" w:rsidR="007A4811" w:rsidRDefault="007A4811">
    <w:pPr>
      <w:pStyle w:val="Cabealho"/>
      <w:rPr>
        <w:lang w:val="pt-PT"/>
      </w:rPr>
    </w:pPr>
  </w:p>
  <w:p w14:paraId="16D4A835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89C32" w14:textId="7476BDE9" w:rsidR="007A4811" w:rsidRPr="00AE5CF6" w:rsidRDefault="00455D40" w:rsidP="00A6290F">
    <w:pPr>
      <w:pStyle w:val="Cabealho"/>
      <w:tabs>
        <w:tab w:val="clear" w:pos="4320"/>
      </w:tabs>
      <w:jc w:val="right"/>
      <w:rPr>
        <w:color w:val="E36C0A"/>
      </w:rPr>
    </w:pPr>
    <w:r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2848" behindDoc="0" locked="0" layoutInCell="1" allowOverlap="1" wp14:anchorId="0A607E0C" wp14:editId="078E61BD">
          <wp:simplePos x="0" y="0"/>
          <wp:positionH relativeFrom="column">
            <wp:posOffset>-4730115</wp:posOffset>
          </wp:positionH>
          <wp:positionV relativeFrom="paragraph">
            <wp:posOffset>-581025</wp:posOffset>
          </wp:positionV>
          <wp:extent cx="7562850" cy="701040"/>
          <wp:effectExtent l="0" t="0" r="0" b="3810"/>
          <wp:wrapThrough wrapText="bothSides">
            <wp:wrapPolygon edited="0">
              <wp:start x="0" y="0"/>
              <wp:lineTo x="0" y="12326"/>
              <wp:lineTo x="1687" y="18783"/>
              <wp:lineTo x="1904" y="21130"/>
              <wp:lineTo x="3754" y="21130"/>
              <wp:lineTo x="3809" y="21130"/>
              <wp:lineTo x="4026" y="18783"/>
              <wp:lineTo x="21546" y="12326"/>
              <wp:lineTo x="21546" y="0"/>
              <wp:lineTo x="0" y="0"/>
            </wp:wrapPolygon>
          </wp:wrapThrough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701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36464950" wp14:editId="1A1D634A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36464952" wp14:editId="36464953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36464954" wp14:editId="36464955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0" type="#_x0000_t75" style="width:16.75pt;height:16.75pt;visibility:visible" o:bullet="t">
        <v:imagedata r:id="rId1" o:title=""/>
      </v:shape>
    </w:pict>
  </w:numPicBullet>
  <w:numPicBullet w:numPicBulletId="1">
    <w:pict>
      <v:shape id="_x0000_i1111" type="#_x0000_t75" style="width:16.75pt;height:16.75pt;visibility:visible" o:bullet="t">
        <v:imagedata r:id="rId2" o:title=""/>
      </v:shape>
    </w:pict>
  </w:numPicBullet>
  <w:numPicBullet w:numPicBulletId="2">
    <w:pict>
      <v:shape id="_x0000_i1112" type="#_x0000_t75" style="width:16.75pt;height:16.7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5" w15:restartNumberingAfterBreak="0">
    <w:nsid w:val="5CD5310B"/>
    <w:multiLevelType w:val="hybridMultilevel"/>
    <w:tmpl w:val="9D60145A"/>
    <w:lvl w:ilvl="0" w:tplc="4378E41A">
      <w:start w:val="1"/>
      <w:numFmt w:val="upperLetter"/>
      <w:lvlText w:val="(%1)"/>
      <w:lvlJc w:val="left"/>
      <w:pPr>
        <w:ind w:left="899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619" w:hanging="360"/>
      </w:pPr>
    </w:lvl>
    <w:lvl w:ilvl="2" w:tplc="0816001B" w:tentative="1">
      <w:start w:val="1"/>
      <w:numFmt w:val="lowerRoman"/>
      <w:lvlText w:val="%3."/>
      <w:lvlJc w:val="right"/>
      <w:pPr>
        <w:ind w:left="2339" w:hanging="180"/>
      </w:pPr>
    </w:lvl>
    <w:lvl w:ilvl="3" w:tplc="0816000F" w:tentative="1">
      <w:start w:val="1"/>
      <w:numFmt w:val="decimal"/>
      <w:lvlText w:val="%4."/>
      <w:lvlJc w:val="left"/>
      <w:pPr>
        <w:ind w:left="3059" w:hanging="360"/>
      </w:pPr>
    </w:lvl>
    <w:lvl w:ilvl="4" w:tplc="08160019" w:tentative="1">
      <w:start w:val="1"/>
      <w:numFmt w:val="lowerLetter"/>
      <w:lvlText w:val="%5."/>
      <w:lvlJc w:val="left"/>
      <w:pPr>
        <w:ind w:left="3779" w:hanging="360"/>
      </w:pPr>
    </w:lvl>
    <w:lvl w:ilvl="5" w:tplc="0816001B" w:tentative="1">
      <w:start w:val="1"/>
      <w:numFmt w:val="lowerRoman"/>
      <w:lvlText w:val="%6."/>
      <w:lvlJc w:val="right"/>
      <w:pPr>
        <w:ind w:left="4499" w:hanging="180"/>
      </w:pPr>
    </w:lvl>
    <w:lvl w:ilvl="6" w:tplc="0816000F" w:tentative="1">
      <w:start w:val="1"/>
      <w:numFmt w:val="decimal"/>
      <w:lvlText w:val="%7."/>
      <w:lvlJc w:val="left"/>
      <w:pPr>
        <w:ind w:left="5219" w:hanging="360"/>
      </w:pPr>
    </w:lvl>
    <w:lvl w:ilvl="7" w:tplc="08160019" w:tentative="1">
      <w:start w:val="1"/>
      <w:numFmt w:val="lowerLetter"/>
      <w:lvlText w:val="%8."/>
      <w:lvlJc w:val="left"/>
      <w:pPr>
        <w:ind w:left="5939" w:hanging="360"/>
      </w:pPr>
    </w:lvl>
    <w:lvl w:ilvl="8" w:tplc="0816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16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751079450">
    <w:abstractNumId w:val="14"/>
  </w:num>
  <w:num w:numId="2" w16cid:durableId="146479900">
    <w:abstractNumId w:val="16"/>
  </w:num>
  <w:num w:numId="3" w16cid:durableId="992952195">
    <w:abstractNumId w:val="12"/>
  </w:num>
  <w:num w:numId="4" w16cid:durableId="15083275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9370828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0929935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4783018">
    <w:abstractNumId w:val="17"/>
  </w:num>
  <w:num w:numId="8" w16cid:durableId="1413889065">
    <w:abstractNumId w:val="13"/>
  </w:num>
  <w:num w:numId="9" w16cid:durableId="922642150">
    <w:abstractNumId w:val="9"/>
  </w:num>
  <w:num w:numId="10" w16cid:durableId="574319421">
    <w:abstractNumId w:val="7"/>
  </w:num>
  <w:num w:numId="11" w16cid:durableId="759059117">
    <w:abstractNumId w:val="6"/>
  </w:num>
  <w:num w:numId="12" w16cid:durableId="1474636101">
    <w:abstractNumId w:val="5"/>
  </w:num>
  <w:num w:numId="13" w16cid:durableId="912932488">
    <w:abstractNumId w:val="4"/>
  </w:num>
  <w:num w:numId="14" w16cid:durableId="33776059">
    <w:abstractNumId w:val="8"/>
  </w:num>
  <w:num w:numId="15" w16cid:durableId="1653019322">
    <w:abstractNumId w:val="3"/>
  </w:num>
  <w:num w:numId="16" w16cid:durableId="307707473">
    <w:abstractNumId w:val="2"/>
  </w:num>
  <w:num w:numId="17" w16cid:durableId="1696685750">
    <w:abstractNumId w:val="1"/>
  </w:num>
  <w:num w:numId="18" w16cid:durableId="1998611762">
    <w:abstractNumId w:val="0"/>
  </w:num>
  <w:num w:numId="19" w16cid:durableId="1951177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3EB9"/>
    <w:rsid w:val="00004A39"/>
    <w:rsid w:val="00005881"/>
    <w:rsid w:val="0001062B"/>
    <w:rsid w:val="00025793"/>
    <w:rsid w:val="00026F67"/>
    <w:rsid w:val="0003057B"/>
    <w:rsid w:val="00043320"/>
    <w:rsid w:val="000541B6"/>
    <w:rsid w:val="00074DEB"/>
    <w:rsid w:val="00084847"/>
    <w:rsid w:val="00086D19"/>
    <w:rsid w:val="00087656"/>
    <w:rsid w:val="00087949"/>
    <w:rsid w:val="000934A6"/>
    <w:rsid w:val="000A78A5"/>
    <w:rsid w:val="000A7AC2"/>
    <w:rsid w:val="000C1F7F"/>
    <w:rsid w:val="000C37B1"/>
    <w:rsid w:val="000C60F0"/>
    <w:rsid w:val="000C6245"/>
    <w:rsid w:val="000D1377"/>
    <w:rsid w:val="000D413C"/>
    <w:rsid w:val="000D625B"/>
    <w:rsid w:val="000D739D"/>
    <w:rsid w:val="000E3E91"/>
    <w:rsid w:val="000F1D5F"/>
    <w:rsid w:val="000F3806"/>
    <w:rsid w:val="000F5C16"/>
    <w:rsid w:val="000F5CBD"/>
    <w:rsid w:val="000F6044"/>
    <w:rsid w:val="00101ADB"/>
    <w:rsid w:val="00121FB3"/>
    <w:rsid w:val="00125686"/>
    <w:rsid w:val="00130517"/>
    <w:rsid w:val="00130B2D"/>
    <w:rsid w:val="00131497"/>
    <w:rsid w:val="001346E8"/>
    <w:rsid w:val="001367D9"/>
    <w:rsid w:val="00141AF5"/>
    <w:rsid w:val="001425BC"/>
    <w:rsid w:val="001445B5"/>
    <w:rsid w:val="00152806"/>
    <w:rsid w:val="00153DEB"/>
    <w:rsid w:val="00162A96"/>
    <w:rsid w:val="00174392"/>
    <w:rsid w:val="00182809"/>
    <w:rsid w:val="001849CD"/>
    <w:rsid w:val="00185BCD"/>
    <w:rsid w:val="001959D8"/>
    <w:rsid w:val="001A5CC1"/>
    <w:rsid w:val="001A7745"/>
    <w:rsid w:val="001B4679"/>
    <w:rsid w:val="001C0166"/>
    <w:rsid w:val="001C5DAF"/>
    <w:rsid w:val="001C7A1B"/>
    <w:rsid w:val="001D0C3C"/>
    <w:rsid w:val="001D3F3A"/>
    <w:rsid w:val="001D6B42"/>
    <w:rsid w:val="001E4CE7"/>
    <w:rsid w:val="00203059"/>
    <w:rsid w:val="00203F40"/>
    <w:rsid w:val="002109D0"/>
    <w:rsid w:val="00213DB8"/>
    <w:rsid w:val="002150A1"/>
    <w:rsid w:val="002174E9"/>
    <w:rsid w:val="00220040"/>
    <w:rsid w:val="00221223"/>
    <w:rsid w:val="00223CE9"/>
    <w:rsid w:val="0022472A"/>
    <w:rsid w:val="00226C3A"/>
    <w:rsid w:val="00230FF7"/>
    <w:rsid w:val="0023123F"/>
    <w:rsid w:val="00241938"/>
    <w:rsid w:val="002427EE"/>
    <w:rsid w:val="00245779"/>
    <w:rsid w:val="0025008B"/>
    <w:rsid w:val="00250FB8"/>
    <w:rsid w:val="002519FE"/>
    <w:rsid w:val="002569B9"/>
    <w:rsid w:val="002607A7"/>
    <w:rsid w:val="00266005"/>
    <w:rsid w:val="00271575"/>
    <w:rsid w:val="00271F71"/>
    <w:rsid w:val="002724B7"/>
    <w:rsid w:val="00274756"/>
    <w:rsid w:val="00274841"/>
    <w:rsid w:val="00274E47"/>
    <w:rsid w:val="0028057C"/>
    <w:rsid w:val="00287FEB"/>
    <w:rsid w:val="0029061F"/>
    <w:rsid w:val="00295F4C"/>
    <w:rsid w:val="002A1042"/>
    <w:rsid w:val="002B338B"/>
    <w:rsid w:val="002C5FE2"/>
    <w:rsid w:val="002D2662"/>
    <w:rsid w:val="002D3F01"/>
    <w:rsid w:val="002E0D66"/>
    <w:rsid w:val="002E6EDD"/>
    <w:rsid w:val="002F1ADA"/>
    <w:rsid w:val="002F41AF"/>
    <w:rsid w:val="0030103E"/>
    <w:rsid w:val="003012AD"/>
    <w:rsid w:val="00302F9F"/>
    <w:rsid w:val="0030367A"/>
    <w:rsid w:val="003064C3"/>
    <w:rsid w:val="00313640"/>
    <w:rsid w:val="003205EE"/>
    <w:rsid w:val="00324489"/>
    <w:rsid w:val="00350A6D"/>
    <w:rsid w:val="0035112B"/>
    <w:rsid w:val="00351CB5"/>
    <w:rsid w:val="00354194"/>
    <w:rsid w:val="00357126"/>
    <w:rsid w:val="00360BC9"/>
    <w:rsid w:val="00362074"/>
    <w:rsid w:val="0036406B"/>
    <w:rsid w:val="00364B45"/>
    <w:rsid w:val="00365C7C"/>
    <w:rsid w:val="00371CF4"/>
    <w:rsid w:val="003741D4"/>
    <w:rsid w:val="00376B5E"/>
    <w:rsid w:val="003949E3"/>
    <w:rsid w:val="00397162"/>
    <w:rsid w:val="003B338A"/>
    <w:rsid w:val="003C000D"/>
    <w:rsid w:val="003C0EAA"/>
    <w:rsid w:val="003D3016"/>
    <w:rsid w:val="003D42D1"/>
    <w:rsid w:val="003E2A77"/>
    <w:rsid w:val="003F026C"/>
    <w:rsid w:val="003F0D60"/>
    <w:rsid w:val="003F5A65"/>
    <w:rsid w:val="00401547"/>
    <w:rsid w:val="0040597E"/>
    <w:rsid w:val="004067E0"/>
    <w:rsid w:val="00411E9F"/>
    <w:rsid w:val="0042245C"/>
    <w:rsid w:val="0042304A"/>
    <w:rsid w:val="00424DC3"/>
    <w:rsid w:val="00426607"/>
    <w:rsid w:val="00427019"/>
    <w:rsid w:val="0042777D"/>
    <w:rsid w:val="004305CD"/>
    <w:rsid w:val="00433136"/>
    <w:rsid w:val="0044179E"/>
    <w:rsid w:val="0044282D"/>
    <w:rsid w:val="004453EA"/>
    <w:rsid w:val="00445942"/>
    <w:rsid w:val="0044738E"/>
    <w:rsid w:val="004529E3"/>
    <w:rsid w:val="00455D40"/>
    <w:rsid w:val="004602AB"/>
    <w:rsid w:val="00465B6C"/>
    <w:rsid w:val="004676B1"/>
    <w:rsid w:val="00476446"/>
    <w:rsid w:val="004806DA"/>
    <w:rsid w:val="00490305"/>
    <w:rsid w:val="00493BAA"/>
    <w:rsid w:val="004A36BB"/>
    <w:rsid w:val="004B15C0"/>
    <w:rsid w:val="004B6DA3"/>
    <w:rsid w:val="004C44FD"/>
    <w:rsid w:val="004C7EA8"/>
    <w:rsid w:val="004D0B7B"/>
    <w:rsid w:val="004D0C5D"/>
    <w:rsid w:val="004D23F5"/>
    <w:rsid w:val="004D6448"/>
    <w:rsid w:val="004E10CA"/>
    <w:rsid w:val="004E7A84"/>
    <w:rsid w:val="004F47FE"/>
    <w:rsid w:val="004F4ED0"/>
    <w:rsid w:val="004F7D91"/>
    <w:rsid w:val="00505870"/>
    <w:rsid w:val="00510026"/>
    <w:rsid w:val="0052168E"/>
    <w:rsid w:val="00532A68"/>
    <w:rsid w:val="00550B20"/>
    <w:rsid w:val="00551716"/>
    <w:rsid w:val="00552529"/>
    <w:rsid w:val="005608BA"/>
    <w:rsid w:val="00560EC5"/>
    <w:rsid w:val="0056333E"/>
    <w:rsid w:val="00565673"/>
    <w:rsid w:val="0056675F"/>
    <w:rsid w:val="00570ACE"/>
    <w:rsid w:val="00570BCB"/>
    <w:rsid w:val="005728B7"/>
    <w:rsid w:val="00580C18"/>
    <w:rsid w:val="00581D68"/>
    <w:rsid w:val="0058736A"/>
    <w:rsid w:val="005912DB"/>
    <w:rsid w:val="00595B0C"/>
    <w:rsid w:val="00596566"/>
    <w:rsid w:val="005A06B8"/>
    <w:rsid w:val="005C66CB"/>
    <w:rsid w:val="005D15ED"/>
    <w:rsid w:val="005D240E"/>
    <w:rsid w:val="005D38D7"/>
    <w:rsid w:val="005D4451"/>
    <w:rsid w:val="005D5FF5"/>
    <w:rsid w:val="005D735F"/>
    <w:rsid w:val="005E1CF5"/>
    <w:rsid w:val="005F15B6"/>
    <w:rsid w:val="005F4F4B"/>
    <w:rsid w:val="005F74D4"/>
    <w:rsid w:val="005F783D"/>
    <w:rsid w:val="006007F1"/>
    <w:rsid w:val="00616F7F"/>
    <w:rsid w:val="00626873"/>
    <w:rsid w:val="00627293"/>
    <w:rsid w:val="00633BC5"/>
    <w:rsid w:val="00640489"/>
    <w:rsid w:val="00653546"/>
    <w:rsid w:val="006552DA"/>
    <w:rsid w:val="006568A5"/>
    <w:rsid w:val="00664FE8"/>
    <w:rsid w:val="00682499"/>
    <w:rsid w:val="0068310B"/>
    <w:rsid w:val="00685B59"/>
    <w:rsid w:val="00693559"/>
    <w:rsid w:val="006A05A0"/>
    <w:rsid w:val="006A3B5D"/>
    <w:rsid w:val="006A3D4C"/>
    <w:rsid w:val="006A50CF"/>
    <w:rsid w:val="006A59C6"/>
    <w:rsid w:val="006B45B6"/>
    <w:rsid w:val="006C3C18"/>
    <w:rsid w:val="006C4DEF"/>
    <w:rsid w:val="006D3A39"/>
    <w:rsid w:val="006D4D88"/>
    <w:rsid w:val="006E347D"/>
    <w:rsid w:val="006E3FB9"/>
    <w:rsid w:val="006E4FEE"/>
    <w:rsid w:val="006E72C0"/>
    <w:rsid w:val="006F2634"/>
    <w:rsid w:val="006F4F46"/>
    <w:rsid w:val="00702F0B"/>
    <w:rsid w:val="007105A8"/>
    <w:rsid w:val="00715D47"/>
    <w:rsid w:val="00721BE9"/>
    <w:rsid w:val="00723EC4"/>
    <w:rsid w:val="00732D43"/>
    <w:rsid w:val="0073333E"/>
    <w:rsid w:val="0073590B"/>
    <w:rsid w:val="00736870"/>
    <w:rsid w:val="00742B50"/>
    <w:rsid w:val="00745121"/>
    <w:rsid w:val="007474DF"/>
    <w:rsid w:val="00747DAE"/>
    <w:rsid w:val="00750EE0"/>
    <w:rsid w:val="00751EFB"/>
    <w:rsid w:val="00752AAD"/>
    <w:rsid w:val="0076259D"/>
    <w:rsid w:val="007628BB"/>
    <w:rsid w:val="00773ADD"/>
    <w:rsid w:val="007869A2"/>
    <w:rsid w:val="00787FD3"/>
    <w:rsid w:val="00790F61"/>
    <w:rsid w:val="0079313A"/>
    <w:rsid w:val="00794D89"/>
    <w:rsid w:val="00796C45"/>
    <w:rsid w:val="007A211C"/>
    <w:rsid w:val="007A4811"/>
    <w:rsid w:val="007A5DAC"/>
    <w:rsid w:val="007B03B3"/>
    <w:rsid w:val="007B1BAC"/>
    <w:rsid w:val="007B3FC9"/>
    <w:rsid w:val="007B66B9"/>
    <w:rsid w:val="007C335B"/>
    <w:rsid w:val="007C4178"/>
    <w:rsid w:val="007C5022"/>
    <w:rsid w:val="007D3717"/>
    <w:rsid w:val="007D4714"/>
    <w:rsid w:val="007D7AD3"/>
    <w:rsid w:val="007E21E7"/>
    <w:rsid w:val="007F14DE"/>
    <w:rsid w:val="007F1917"/>
    <w:rsid w:val="008064C0"/>
    <w:rsid w:val="00810885"/>
    <w:rsid w:val="0081113F"/>
    <w:rsid w:val="00813E36"/>
    <w:rsid w:val="008210AC"/>
    <w:rsid w:val="00826431"/>
    <w:rsid w:val="00835C1D"/>
    <w:rsid w:val="00840629"/>
    <w:rsid w:val="008418E3"/>
    <w:rsid w:val="00844B59"/>
    <w:rsid w:val="0084615A"/>
    <w:rsid w:val="00854FA7"/>
    <w:rsid w:val="00857646"/>
    <w:rsid w:val="00871045"/>
    <w:rsid w:val="00884BD6"/>
    <w:rsid w:val="008C3EF7"/>
    <w:rsid w:val="008C50B1"/>
    <w:rsid w:val="008C53D3"/>
    <w:rsid w:val="008C6599"/>
    <w:rsid w:val="008E13F8"/>
    <w:rsid w:val="008E2813"/>
    <w:rsid w:val="008F3880"/>
    <w:rsid w:val="009002EC"/>
    <w:rsid w:val="0090122B"/>
    <w:rsid w:val="0090282A"/>
    <w:rsid w:val="00904DE7"/>
    <w:rsid w:val="00911FAF"/>
    <w:rsid w:val="009150AC"/>
    <w:rsid w:val="00922AFF"/>
    <w:rsid w:val="00923321"/>
    <w:rsid w:val="009246FD"/>
    <w:rsid w:val="00926F46"/>
    <w:rsid w:val="00927F3E"/>
    <w:rsid w:val="00930EC2"/>
    <w:rsid w:val="009446A2"/>
    <w:rsid w:val="00946CDC"/>
    <w:rsid w:val="009519C0"/>
    <w:rsid w:val="0095371E"/>
    <w:rsid w:val="009559C7"/>
    <w:rsid w:val="00960394"/>
    <w:rsid w:val="009622AF"/>
    <w:rsid w:val="00963658"/>
    <w:rsid w:val="00967586"/>
    <w:rsid w:val="00984F46"/>
    <w:rsid w:val="009858A5"/>
    <w:rsid w:val="0099642B"/>
    <w:rsid w:val="009A05D8"/>
    <w:rsid w:val="009A0B29"/>
    <w:rsid w:val="009A6306"/>
    <w:rsid w:val="009C2264"/>
    <w:rsid w:val="009C2ABF"/>
    <w:rsid w:val="009D1596"/>
    <w:rsid w:val="009D42FE"/>
    <w:rsid w:val="009D561F"/>
    <w:rsid w:val="009E04ED"/>
    <w:rsid w:val="009E654C"/>
    <w:rsid w:val="009F78FE"/>
    <w:rsid w:val="00A005B9"/>
    <w:rsid w:val="00A115C4"/>
    <w:rsid w:val="00A128F3"/>
    <w:rsid w:val="00A13F18"/>
    <w:rsid w:val="00A158CE"/>
    <w:rsid w:val="00A15E52"/>
    <w:rsid w:val="00A173FF"/>
    <w:rsid w:val="00A22A4E"/>
    <w:rsid w:val="00A25439"/>
    <w:rsid w:val="00A25B51"/>
    <w:rsid w:val="00A36A36"/>
    <w:rsid w:val="00A37253"/>
    <w:rsid w:val="00A406BD"/>
    <w:rsid w:val="00A448BD"/>
    <w:rsid w:val="00A457B2"/>
    <w:rsid w:val="00A47644"/>
    <w:rsid w:val="00A61A6F"/>
    <w:rsid w:val="00A6290F"/>
    <w:rsid w:val="00A649F4"/>
    <w:rsid w:val="00A66B7F"/>
    <w:rsid w:val="00A72A2F"/>
    <w:rsid w:val="00A748EA"/>
    <w:rsid w:val="00A80591"/>
    <w:rsid w:val="00A91AE6"/>
    <w:rsid w:val="00AA2A7C"/>
    <w:rsid w:val="00AA55CA"/>
    <w:rsid w:val="00AB4A8F"/>
    <w:rsid w:val="00AC74EF"/>
    <w:rsid w:val="00AD26B9"/>
    <w:rsid w:val="00AD29FA"/>
    <w:rsid w:val="00AD306F"/>
    <w:rsid w:val="00AD3D3D"/>
    <w:rsid w:val="00AD5AA8"/>
    <w:rsid w:val="00AD69B6"/>
    <w:rsid w:val="00AD73B0"/>
    <w:rsid w:val="00AE2231"/>
    <w:rsid w:val="00AE5CF6"/>
    <w:rsid w:val="00AF0B1B"/>
    <w:rsid w:val="00AF462C"/>
    <w:rsid w:val="00AF6F80"/>
    <w:rsid w:val="00B01941"/>
    <w:rsid w:val="00B01D1D"/>
    <w:rsid w:val="00B01E55"/>
    <w:rsid w:val="00B108B4"/>
    <w:rsid w:val="00B10F5E"/>
    <w:rsid w:val="00B11BAC"/>
    <w:rsid w:val="00B14EE8"/>
    <w:rsid w:val="00B1706C"/>
    <w:rsid w:val="00B26A56"/>
    <w:rsid w:val="00B31ADC"/>
    <w:rsid w:val="00B32118"/>
    <w:rsid w:val="00B35244"/>
    <w:rsid w:val="00B35C82"/>
    <w:rsid w:val="00B40527"/>
    <w:rsid w:val="00B46121"/>
    <w:rsid w:val="00B50C52"/>
    <w:rsid w:val="00B51067"/>
    <w:rsid w:val="00B514FB"/>
    <w:rsid w:val="00B61EAC"/>
    <w:rsid w:val="00B629F0"/>
    <w:rsid w:val="00B67E83"/>
    <w:rsid w:val="00B76A11"/>
    <w:rsid w:val="00B848AE"/>
    <w:rsid w:val="00B95BEF"/>
    <w:rsid w:val="00BA0B0F"/>
    <w:rsid w:val="00BA3142"/>
    <w:rsid w:val="00BA4776"/>
    <w:rsid w:val="00BB0F29"/>
    <w:rsid w:val="00BB1712"/>
    <w:rsid w:val="00BB57A9"/>
    <w:rsid w:val="00BB5B87"/>
    <w:rsid w:val="00BB77A9"/>
    <w:rsid w:val="00BC38D8"/>
    <w:rsid w:val="00BE0AAD"/>
    <w:rsid w:val="00BE18BB"/>
    <w:rsid w:val="00BE5312"/>
    <w:rsid w:val="00BE6E70"/>
    <w:rsid w:val="00BE7B1F"/>
    <w:rsid w:val="00BF5DA5"/>
    <w:rsid w:val="00BF6266"/>
    <w:rsid w:val="00C04C98"/>
    <w:rsid w:val="00C062E0"/>
    <w:rsid w:val="00C1086C"/>
    <w:rsid w:val="00C11B28"/>
    <w:rsid w:val="00C2303C"/>
    <w:rsid w:val="00C23320"/>
    <w:rsid w:val="00C274FC"/>
    <w:rsid w:val="00C321A1"/>
    <w:rsid w:val="00C34871"/>
    <w:rsid w:val="00C40910"/>
    <w:rsid w:val="00C410BD"/>
    <w:rsid w:val="00C47E66"/>
    <w:rsid w:val="00C615BE"/>
    <w:rsid w:val="00C63363"/>
    <w:rsid w:val="00C6782C"/>
    <w:rsid w:val="00C72BA7"/>
    <w:rsid w:val="00C74234"/>
    <w:rsid w:val="00C77EB1"/>
    <w:rsid w:val="00C824D7"/>
    <w:rsid w:val="00C83E18"/>
    <w:rsid w:val="00C924F9"/>
    <w:rsid w:val="00C94C3D"/>
    <w:rsid w:val="00CA3B94"/>
    <w:rsid w:val="00CB3DD5"/>
    <w:rsid w:val="00CC6822"/>
    <w:rsid w:val="00CD0757"/>
    <w:rsid w:val="00CD2079"/>
    <w:rsid w:val="00CD44CE"/>
    <w:rsid w:val="00CD56AD"/>
    <w:rsid w:val="00CD69AF"/>
    <w:rsid w:val="00CD729E"/>
    <w:rsid w:val="00CE4C41"/>
    <w:rsid w:val="00CE79A3"/>
    <w:rsid w:val="00CF01B6"/>
    <w:rsid w:val="00CF07FF"/>
    <w:rsid w:val="00D01B93"/>
    <w:rsid w:val="00D07820"/>
    <w:rsid w:val="00D135F4"/>
    <w:rsid w:val="00D15EAC"/>
    <w:rsid w:val="00D177B5"/>
    <w:rsid w:val="00D20568"/>
    <w:rsid w:val="00D22D25"/>
    <w:rsid w:val="00D37324"/>
    <w:rsid w:val="00D42C33"/>
    <w:rsid w:val="00D441DC"/>
    <w:rsid w:val="00D4774E"/>
    <w:rsid w:val="00D50060"/>
    <w:rsid w:val="00D50BC3"/>
    <w:rsid w:val="00D53912"/>
    <w:rsid w:val="00D57C37"/>
    <w:rsid w:val="00D62E7B"/>
    <w:rsid w:val="00D7603C"/>
    <w:rsid w:val="00D76717"/>
    <w:rsid w:val="00D820D8"/>
    <w:rsid w:val="00D82537"/>
    <w:rsid w:val="00D91957"/>
    <w:rsid w:val="00D93350"/>
    <w:rsid w:val="00D97572"/>
    <w:rsid w:val="00DA25F3"/>
    <w:rsid w:val="00DA4DE7"/>
    <w:rsid w:val="00DB2ED5"/>
    <w:rsid w:val="00DB4D58"/>
    <w:rsid w:val="00DC2608"/>
    <w:rsid w:val="00DC43A3"/>
    <w:rsid w:val="00DC5B66"/>
    <w:rsid w:val="00DD6C10"/>
    <w:rsid w:val="00DD7B49"/>
    <w:rsid w:val="00DF37E7"/>
    <w:rsid w:val="00DF79F1"/>
    <w:rsid w:val="00E1061E"/>
    <w:rsid w:val="00E11367"/>
    <w:rsid w:val="00E1561C"/>
    <w:rsid w:val="00E212E0"/>
    <w:rsid w:val="00E21477"/>
    <w:rsid w:val="00E30718"/>
    <w:rsid w:val="00E42002"/>
    <w:rsid w:val="00E4687D"/>
    <w:rsid w:val="00E5432B"/>
    <w:rsid w:val="00E56326"/>
    <w:rsid w:val="00E57538"/>
    <w:rsid w:val="00E70E42"/>
    <w:rsid w:val="00E755D9"/>
    <w:rsid w:val="00E828DF"/>
    <w:rsid w:val="00E857AC"/>
    <w:rsid w:val="00E86453"/>
    <w:rsid w:val="00E941C7"/>
    <w:rsid w:val="00EA018E"/>
    <w:rsid w:val="00EB4909"/>
    <w:rsid w:val="00EC3412"/>
    <w:rsid w:val="00ED1713"/>
    <w:rsid w:val="00ED30E2"/>
    <w:rsid w:val="00ED35B3"/>
    <w:rsid w:val="00ED3EDC"/>
    <w:rsid w:val="00EE0E1E"/>
    <w:rsid w:val="00EE3E84"/>
    <w:rsid w:val="00F007C4"/>
    <w:rsid w:val="00F05C35"/>
    <w:rsid w:val="00F1013F"/>
    <w:rsid w:val="00F1363F"/>
    <w:rsid w:val="00F2277B"/>
    <w:rsid w:val="00F32A84"/>
    <w:rsid w:val="00F363B7"/>
    <w:rsid w:val="00F366DF"/>
    <w:rsid w:val="00F37617"/>
    <w:rsid w:val="00F50EDD"/>
    <w:rsid w:val="00F51C88"/>
    <w:rsid w:val="00F55EB4"/>
    <w:rsid w:val="00F57443"/>
    <w:rsid w:val="00F5791C"/>
    <w:rsid w:val="00F620E7"/>
    <w:rsid w:val="00F657A6"/>
    <w:rsid w:val="00F749AB"/>
    <w:rsid w:val="00F75D18"/>
    <w:rsid w:val="00F77632"/>
    <w:rsid w:val="00F77D62"/>
    <w:rsid w:val="00F804DC"/>
    <w:rsid w:val="00F81987"/>
    <w:rsid w:val="00F844B3"/>
    <w:rsid w:val="00F85225"/>
    <w:rsid w:val="00FA19DC"/>
    <w:rsid w:val="00FB075D"/>
    <w:rsid w:val="00FB3A45"/>
    <w:rsid w:val="00FB738D"/>
    <w:rsid w:val="00FC0831"/>
    <w:rsid w:val="00FC157B"/>
    <w:rsid w:val="00FC23DC"/>
    <w:rsid w:val="00FC5AF9"/>
    <w:rsid w:val="00FD2F52"/>
    <w:rsid w:val="00FD4596"/>
    <w:rsid w:val="00FE3C2F"/>
    <w:rsid w:val="00FE5902"/>
    <w:rsid w:val="00FF287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64648FF"/>
  <w14:defaultImageDpi w14:val="330"/>
  <w15:docId w15:val="{26A9504A-67B7-410D-B367-DDBC49DC3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image" Target="media/image8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9FBE3F-443B-48F6-AE4F-C2693F2215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1651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6</dc:title>
  <dc:creator>MX8 - Porto Editora</dc:creator>
  <cp:lastPrinted>2023-07-20T15:44:00Z</cp:lastPrinted>
  <dcterms:created xsi:type="dcterms:W3CDTF">2022-12-20T12:16:00Z</dcterms:created>
  <dcterms:modified xsi:type="dcterms:W3CDTF">2023-09-22T16:22:00Z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