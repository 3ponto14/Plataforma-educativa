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19C25" w14:textId="7B1134BC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1</w:t>
      </w:r>
      <w:bookmarkEnd w:id="0"/>
      <w:r w:rsidR="00B32118" w:rsidRPr="00F620E7">
        <w:rPr>
          <w:lang w:val="pt-PT"/>
        </w:rPr>
        <w:tab/>
      </w:r>
      <w:bookmarkStart w:id="1" w:name="_Hlk99640445"/>
      <w:r w:rsidRPr="00F620E7">
        <w:rPr>
          <w:rStyle w:val="TITULOFICHAS-alinea"/>
          <w:sz w:val="18"/>
          <w:szCs w:val="18"/>
          <w:lang w:val="pt-PT"/>
        </w:rPr>
        <w:t xml:space="preserve">1. </w:t>
      </w:r>
      <w:bookmarkEnd w:id="1"/>
      <w:r w:rsidR="00E11367">
        <w:rPr>
          <w:rStyle w:val="TITULOFICHAS-alinea"/>
          <w:sz w:val="18"/>
          <w:szCs w:val="18"/>
          <w:lang w:val="pt-PT"/>
        </w:rPr>
        <w:t>Quar</w:t>
      </w:r>
      <w:r w:rsidR="00424DC3">
        <w:rPr>
          <w:rStyle w:val="TITULOFICHAS-alinea"/>
          <w:sz w:val="18"/>
          <w:szCs w:val="18"/>
          <w:lang w:val="pt-PT"/>
        </w:rPr>
        <w:t>tis e diagrama de extremos e quartis para dados não agrupados</w:t>
      </w:r>
    </w:p>
    <w:p w14:paraId="43600BE3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0394ECC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88174EB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79CFE9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2A036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D12D4F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C3EDAB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5C75AE3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6F0CE6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4EAFD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9BDA91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0CE8A4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645BD2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0C72B2C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9A997A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2AA39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D21F1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7FE686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F8FF9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740D60B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88174EB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879CFE9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2A036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AD12D4F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5C3EDAB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5C75AE3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96F0CE6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4EAFD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9BDA91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C0CE8A4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645BD2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0C72B2C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9A997A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A2AA39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0D21F1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7FE686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5F8FF9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740D60B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6EE22B7A" w14:textId="376ED4BD" w:rsidR="004B15C0" w:rsidRDefault="004B15C0" w:rsidP="00C83E18">
      <w:pPr>
        <w:pStyle w:val="QUESTAO1"/>
        <w:spacing w:after="240"/>
        <w:rPr>
          <w:sz w:val="19"/>
          <w:szCs w:val="19"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B11EAF1" wp14:editId="196ED1FB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BF6D0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B11EAF1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D7BF6D0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D44CE" w:rsidRPr="00667C4B">
        <w:t xml:space="preserve">A </w:t>
      </w:r>
      <w:r w:rsidR="00A36A36" w:rsidRPr="00667C4B">
        <w:t>A</w:t>
      </w:r>
      <w:r w:rsidR="00742B50" w:rsidRPr="00667C4B">
        <w:t xml:space="preserve">lexandra joga </w:t>
      </w:r>
      <w:r w:rsidR="00043320" w:rsidRPr="00667C4B">
        <w:t>futsal</w:t>
      </w:r>
      <w:r w:rsidR="00CD44CE" w:rsidRPr="00667C4B">
        <w:t xml:space="preserve"> </w:t>
      </w:r>
      <w:r w:rsidR="000D625B" w:rsidRPr="00667C4B">
        <w:t xml:space="preserve">e nos </w:t>
      </w:r>
      <w:r w:rsidR="0044738E" w:rsidRPr="00667C4B">
        <w:t xml:space="preserve">primeiros </w:t>
      </w:r>
      <w:r w:rsidR="007A676C">
        <w:t xml:space="preserve">onze </w:t>
      </w:r>
      <w:r w:rsidR="0044738E" w:rsidRPr="00667C4B">
        <w:t xml:space="preserve">jogos </w:t>
      </w:r>
      <w:r w:rsidR="00B95BEF" w:rsidRPr="00667C4B">
        <w:t xml:space="preserve">a sua equipa </w:t>
      </w:r>
      <w:r w:rsidR="0044738E" w:rsidRPr="00667C4B">
        <w:t>marc</w:t>
      </w:r>
      <w:r w:rsidR="00B95BEF" w:rsidRPr="00667C4B">
        <w:t>ou</w:t>
      </w:r>
      <w:r w:rsidR="0044738E" w:rsidRPr="00667C4B">
        <w:t xml:space="preserve"> o seguinte</w:t>
      </w:r>
      <w:r w:rsidR="00FD4596" w:rsidRPr="00667C4B">
        <w:t xml:space="preserve"> número de</w:t>
      </w:r>
      <w:r w:rsidR="0044738E" w:rsidRPr="00667C4B">
        <w:t xml:space="preserve"> golos</w:t>
      </w:r>
      <w:r w:rsidR="008210AC" w:rsidRPr="00667C4B">
        <w:t xml:space="preserve"> por jogo</w:t>
      </w:r>
      <w:r w:rsidR="00FF2871" w:rsidRPr="00667C4B">
        <w:t>:</w:t>
      </w:r>
    </w:p>
    <w:tbl>
      <w:tblPr>
        <w:tblStyle w:val="TabelacomGrelha"/>
        <w:tblW w:w="0" w:type="auto"/>
        <w:jc w:val="center"/>
        <w:tblBorders>
          <w:top w:val="single" w:sz="12" w:space="0" w:color="C00000"/>
          <w:left w:val="none" w:sz="0" w:space="0" w:color="auto"/>
          <w:bottom w:val="single" w:sz="12" w:space="0" w:color="C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0C1F7F" w:rsidRPr="00C83E18" w14:paraId="6FAC0BB0" w14:textId="4328B111" w:rsidTr="00C83E18">
        <w:trPr>
          <w:trHeight w:val="340"/>
          <w:jc w:val="center"/>
        </w:trPr>
        <w:tc>
          <w:tcPr>
            <w:tcW w:w="737" w:type="dxa"/>
            <w:vAlign w:val="center"/>
          </w:tcPr>
          <w:p w14:paraId="1A3FFD6F" w14:textId="113F9A0A" w:rsidR="000C1F7F" w:rsidRPr="00C83E18" w:rsidRDefault="006552DA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2</w:t>
            </w:r>
          </w:p>
        </w:tc>
        <w:tc>
          <w:tcPr>
            <w:tcW w:w="737" w:type="dxa"/>
            <w:vAlign w:val="center"/>
          </w:tcPr>
          <w:p w14:paraId="23EA526F" w14:textId="5005264F" w:rsidR="000C1F7F" w:rsidRPr="00C83E18" w:rsidRDefault="006552DA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4</w:t>
            </w:r>
          </w:p>
        </w:tc>
        <w:tc>
          <w:tcPr>
            <w:tcW w:w="737" w:type="dxa"/>
            <w:vAlign w:val="center"/>
          </w:tcPr>
          <w:p w14:paraId="6F692E42" w14:textId="709B72C6" w:rsidR="000C1F7F" w:rsidRPr="00C83E18" w:rsidRDefault="006552DA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5</w:t>
            </w:r>
          </w:p>
        </w:tc>
        <w:tc>
          <w:tcPr>
            <w:tcW w:w="737" w:type="dxa"/>
            <w:vAlign w:val="center"/>
          </w:tcPr>
          <w:p w14:paraId="31209430" w14:textId="168EFA1D" w:rsidR="000C1F7F" w:rsidRPr="00C83E18" w:rsidRDefault="006552DA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2</w:t>
            </w:r>
          </w:p>
        </w:tc>
        <w:tc>
          <w:tcPr>
            <w:tcW w:w="737" w:type="dxa"/>
            <w:vAlign w:val="center"/>
          </w:tcPr>
          <w:p w14:paraId="49E1B2CE" w14:textId="061DD878" w:rsidR="000C1F7F" w:rsidRPr="00C83E18" w:rsidRDefault="006552DA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3</w:t>
            </w:r>
          </w:p>
        </w:tc>
        <w:tc>
          <w:tcPr>
            <w:tcW w:w="737" w:type="dxa"/>
            <w:vAlign w:val="center"/>
          </w:tcPr>
          <w:p w14:paraId="7295599B" w14:textId="42B780F6" w:rsidR="000C1F7F" w:rsidRPr="00C83E18" w:rsidRDefault="00D93350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3</w:t>
            </w:r>
          </w:p>
        </w:tc>
        <w:tc>
          <w:tcPr>
            <w:tcW w:w="737" w:type="dxa"/>
            <w:vAlign w:val="center"/>
          </w:tcPr>
          <w:p w14:paraId="669B882A" w14:textId="3B0C84F7" w:rsidR="000C1F7F" w:rsidRPr="00C83E18" w:rsidRDefault="00D93350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10</w:t>
            </w:r>
          </w:p>
        </w:tc>
        <w:tc>
          <w:tcPr>
            <w:tcW w:w="737" w:type="dxa"/>
            <w:vAlign w:val="center"/>
          </w:tcPr>
          <w:p w14:paraId="77C3B302" w14:textId="6A55DB62" w:rsidR="000C1F7F" w:rsidRPr="00C83E18" w:rsidRDefault="00D93350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2</w:t>
            </w:r>
          </w:p>
        </w:tc>
        <w:tc>
          <w:tcPr>
            <w:tcW w:w="737" w:type="dxa"/>
            <w:vAlign w:val="center"/>
          </w:tcPr>
          <w:p w14:paraId="29B74851" w14:textId="7ACE2EC4" w:rsidR="000C1F7F" w:rsidRPr="00C83E18" w:rsidRDefault="00D93350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1</w:t>
            </w:r>
          </w:p>
        </w:tc>
        <w:tc>
          <w:tcPr>
            <w:tcW w:w="737" w:type="dxa"/>
            <w:vAlign w:val="center"/>
          </w:tcPr>
          <w:p w14:paraId="775E172D" w14:textId="52E5122F" w:rsidR="000C1F7F" w:rsidRPr="00C83E18" w:rsidRDefault="00D93350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6</w:t>
            </w:r>
          </w:p>
        </w:tc>
        <w:tc>
          <w:tcPr>
            <w:tcW w:w="737" w:type="dxa"/>
            <w:vAlign w:val="center"/>
          </w:tcPr>
          <w:p w14:paraId="0B1DACE0" w14:textId="6F84CEFD" w:rsidR="000C1F7F" w:rsidRPr="00C83E18" w:rsidRDefault="00C83E18" w:rsidP="00C83E18">
            <w:pPr>
              <w:pStyle w:val="QUESTAO1"/>
              <w:spacing w:before="0"/>
              <w:ind w:left="0" w:firstLine="0"/>
              <w:jc w:val="center"/>
              <w:rPr>
                <w:bCs/>
                <w:sz w:val="19"/>
                <w:szCs w:val="19"/>
              </w:rPr>
            </w:pPr>
            <w:r w:rsidRPr="00C83E18">
              <w:rPr>
                <w:bCs/>
                <w:sz w:val="19"/>
                <w:szCs w:val="19"/>
              </w:rPr>
              <w:t>5</w:t>
            </w:r>
          </w:p>
        </w:tc>
      </w:tr>
    </w:tbl>
    <w:p w14:paraId="6FF284D2" w14:textId="77777777" w:rsidR="00FF2871" w:rsidRDefault="00FF2871" w:rsidP="00CF01B6">
      <w:pPr>
        <w:pStyle w:val="QUESTAO1"/>
        <w:spacing w:before="0"/>
        <w:ind w:hanging="28"/>
        <w:rPr>
          <w:b/>
          <w:sz w:val="19"/>
          <w:szCs w:val="19"/>
        </w:rPr>
      </w:pPr>
    </w:p>
    <w:p w14:paraId="1FA70296" w14:textId="7F4B3FC6" w:rsidR="00CD2079" w:rsidRPr="00667C4B" w:rsidRDefault="00CD2079" w:rsidP="00570ACE">
      <w:pPr>
        <w:pStyle w:val="QUESTAO1"/>
        <w:spacing w:before="0" w:after="240"/>
        <w:ind w:hanging="28"/>
        <w:rPr>
          <w:bCs/>
        </w:rPr>
      </w:pPr>
      <w:r w:rsidRPr="00667C4B">
        <w:rPr>
          <w:bCs/>
        </w:rPr>
        <w:t xml:space="preserve">Qual </w:t>
      </w:r>
      <w:r w:rsidR="00C924F9" w:rsidRPr="00667C4B">
        <w:rPr>
          <w:bCs/>
        </w:rPr>
        <w:t xml:space="preserve">das </w:t>
      </w:r>
      <w:r w:rsidR="007A676C">
        <w:rPr>
          <w:bCs/>
        </w:rPr>
        <w:t xml:space="preserve">seguintes </w:t>
      </w:r>
      <w:r w:rsidR="00C924F9" w:rsidRPr="00667C4B">
        <w:rPr>
          <w:bCs/>
        </w:rPr>
        <w:t xml:space="preserve">afirmações </w:t>
      </w:r>
      <w:r w:rsidR="005F15B6" w:rsidRPr="00667C4B">
        <w:rPr>
          <w:bCs/>
        </w:rPr>
        <w:t>é verdadeira?</w:t>
      </w:r>
    </w:p>
    <w:p w14:paraId="2DCC63F6" w14:textId="0CFA1AAD" w:rsidR="00570ACE" w:rsidRPr="00667C4B" w:rsidRDefault="00570ACE" w:rsidP="00732D43">
      <w:pPr>
        <w:pStyle w:val="QUESTAO11"/>
        <w:tabs>
          <w:tab w:val="left" w:pos="4253"/>
          <w:tab w:val="left" w:pos="4820"/>
        </w:tabs>
        <w:spacing w:before="0" w:line="360" w:lineRule="auto"/>
        <w:rPr>
          <w:b/>
        </w:rPr>
      </w:pPr>
      <w:r w:rsidRPr="00667C4B">
        <w:rPr>
          <w:b/>
        </w:rPr>
        <w:t>(A)</w:t>
      </w:r>
      <w:r w:rsidR="00DC7E3A">
        <w:rPr>
          <w:b/>
        </w:rPr>
        <w:t xml:space="preserve"> </w:t>
      </w:r>
      <w:r w:rsidRPr="00667C4B">
        <w:rPr>
          <w:bCs w:val="0"/>
        </w:rPr>
        <w:t>O 1.º quartil é 1.</w:t>
      </w:r>
      <w:r w:rsidRPr="00667C4B">
        <w:tab/>
      </w:r>
      <w:r w:rsidRPr="00667C4B">
        <w:rPr>
          <w:b/>
        </w:rPr>
        <w:t>(B)</w:t>
      </w:r>
      <w:r w:rsidR="00DC7E3A">
        <w:rPr>
          <w:b/>
        </w:rPr>
        <w:t xml:space="preserve"> </w:t>
      </w:r>
      <w:r w:rsidRPr="00667C4B">
        <w:rPr>
          <w:bCs w:val="0"/>
        </w:rPr>
        <w:t>A mediana é 3,9.</w:t>
      </w:r>
    </w:p>
    <w:p w14:paraId="1523AE6F" w14:textId="6E04BC3F" w:rsidR="00570ACE" w:rsidRPr="00667C4B" w:rsidRDefault="00570ACE" w:rsidP="00732D43">
      <w:pPr>
        <w:pStyle w:val="QUESTAO11"/>
        <w:tabs>
          <w:tab w:val="left" w:pos="4253"/>
          <w:tab w:val="left" w:pos="4820"/>
        </w:tabs>
        <w:spacing w:before="0" w:line="360" w:lineRule="auto"/>
      </w:pPr>
      <w:r w:rsidRPr="00667C4B">
        <w:rPr>
          <w:b/>
        </w:rPr>
        <w:t>(C)</w:t>
      </w:r>
      <w:r w:rsidR="00DC7E3A">
        <w:rPr>
          <w:b/>
        </w:rPr>
        <w:t xml:space="preserve"> </w:t>
      </w:r>
      <w:r w:rsidRPr="00667C4B">
        <w:rPr>
          <w:bCs w:val="0"/>
        </w:rPr>
        <w:t>A amplitude 3.</w:t>
      </w:r>
      <w:r w:rsidRPr="00667C4B">
        <w:tab/>
      </w:r>
      <w:r w:rsidRPr="00667C4B">
        <w:rPr>
          <w:b/>
        </w:rPr>
        <w:t>(D)</w:t>
      </w:r>
      <w:r w:rsidR="00DC7E3A">
        <w:rPr>
          <w:b/>
        </w:rPr>
        <w:t xml:space="preserve"> </w:t>
      </w:r>
      <w:r w:rsidRPr="00667C4B">
        <w:rPr>
          <w:bCs w:val="0"/>
        </w:rPr>
        <w:t>O 3.º quartil é 5.</w:t>
      </w:r>
    </w:p>
    <w:p w14:paraId="77645BCA" w14:textId="76FC1EAF" w:rsidR="004B15C0" w:rsidRPr="00667C4B" w:rsidRDefault="004B15C0" w:rsidP="00926F46">
      <w:pPr>
        <w:pStyle w:val="QUESTAO1"/>
        <w:spacing w:after="24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88E11D3" wp14:editId="3D4E98C1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89EAA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88E11D3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BF89EAA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6A3B5D" w:rsidRPr="00667C4B">
        <w:t>Considera</w:t>
      </w:r>
      <w:r w:rsidR="00CD69AF" w:rsidRPr="00667C4B">
        <w:t xml:space="preserve"> </w:t>
      </w:r>
      <w:r w:rsidR="00C40910" w:rsidRPr="00667C4B">
        <w:t xml:space="preserve">a sequência ordenada de um conjunto de dados, onde </w:t>
      </w:r>
      <m:oMath>
        <m:r>
          <w:rPr>
            <w:rFonts w:ascii="Cambria Math" w:hAnsi="Cambria Math"/>
          </w:rPr>
          <m:t>k</m:t>
        </m:r>
      </m:oMath>
      <w:r w:rsidR="00C40910" w:rsidRPr="00667C4B">
        <w:t xml:space="preserve"> representa</w:t>
      </w:r>
      <w:r w:rsidR="00A25B51" w:rsidRPr="00667C4B">
        <w:t xml:space="preserve"> um valor desse conjunto de dados.</w:t>
      </w:r>
    </w:p>
    <w:tbl>
      <w:tblPr>
        <w:tblStyle w:val="TabelacomGrelha"/>
        <w:tblW w:w="0" w:type="auto"/>
        <w:jc w:val="center"/>
        <w:tblBorders>
          <w:top w:val="single" w:sz="12" w:space="0" w:color="C00000"/>
          <w:left w:val="none" w:sz="0" w:space="0" w:color="auto"/>
          <w:bottom w:val="single" w:sz="12" w:space="0" w:color="C00000"/>
          <w:right w:val="none" w:sz="0" w:space="0" w:color="auto"/>
          <w:insideH w:val="single" w:sz="12" w:space="0" w:color="C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633BC5" w:rsidRPr="00667C4B" w14:paraId="77D44543" w14:textId="77777777" w:rsidTr="00BE7B1F">
        <w:trPr>
          <w:trHeight w:val="340"/>
          <w:jc w:val="center"/>
        </w:trPr>
        <w:tc>
          <w:tcPr>
            <w:tcW w:w="709" w:type="dxa"/>
            <w:vAlign w:val="center"/>
          </w:tcPr>
          <w:p w14:paraId="69CA117B" w14:textId="5EBFCA34" w:rsidR="00633BC5" w:rsidRPr="00667C4B" w:rsidRDefault="00633BC5" w:rsidP="00BE7B1F">
            <w:pPr>
              <w:pStyle w:val="QUESTAO1"/>
              <w:spacing w:before="0"/>
              <w:ind w:left="0" w:firstLine="0"/>
              <w:jc w:val="center"/>
            </w:pPr>
            <w:r w:rsidRPr="00667C4B">
              <w:t>0</w:t>
            </w:r>
          </w:p>
        </w:tc>
        <w:tc>
          <w:tcPr>
            <w:tcW w:w="709" w:type="dxa"/>
            <w:vAlign w:val="center"/>
          </w:tcPr>
          <w:p w14:paraId="080D8483" w14:textId="7EBD06F3" w:rsidR="00633BC5" w:rsidRPr="00667C4B" w:rsidRDefault="00633BC5" w:rsidP="00BE7B1F">
            <w:pPr>
              <w:pStyle w:val="QUESTAO1"/>
              <w:spacing w:before="0"/>
              <w:ind w:left="0" w:firstLine="0"/>
              <w:jc w:val="center"/>
            </w:pPr>
            <w:r w:rsidRPr="00667C4B">
              <w:t>0</w:t>
            </w:r>
          </w:p>
        </w:tc>
        <w:tc>
          <w:tcPr>
            <w:tcW w:w="709" w:type="dxa"/>
            <w:vAlign w:val="center"/>
          </w:tcPr>
          <w:p w14:paraId="09A14D7D" w14:textId="34C0A538" w:rsidR="00633BC5" w:rsidRPr="00667C4B" w:rsidRDefault="00633BC5" w:rsidP="00BE7B1F">
            <w:pPr>
              <w:pStyle w:val="QUESTAO1"/>
              <w:spacing w:before="0"/>
              <w:ind w:left="0" w:firstLine="0"/>
              <w:jc w:val="center"/>
            </w:pPr>
            <w:r w:rsidRPr="00667C4B">
              <w:t>1</w:t>
            </w:r>
          </w:p>
        </w:tc>
        <w:tc>
          <w:tcPr>
            <w:tcW w:w="709" w:type="dxa"/>
            <w:vAlign w:val="center"/>
          </w:tcPr>
          <w:p w14:paraId="0C267B39" w14:textId="102388EE" w:rsidR="00633BC5" w:rsidRPr="00667C4B" w:rsidRDefault="00633BC5" w:rsidP="00BE7B1F">
            <w:pPr>
              <w:pStyle w:val="QUESTAO1"/>
              <w:spacing w:before="0"/>
              <w:ind w:left="0" w:firstLine="0"/>
              <w:jc w:val="center"/>
            </w:pPr>
            <w:r w:rsidRPr="00667C4B">
              <w:t>1</w:t>
            </w:r>
          </w:p>
        </w:tc>
        <w:tc>
          <w:tcPr>
            <w:tcW w:w="709" w:type="dxa"/>
            <w:vAlign w:val="center"/>
          </w:tcPr>
          <w:p w14:paraId="3B51DFC5" w14:textId="3D1098AC" w:rsidR="00633BC5" w:rsidRPr="00667C4B" w:rsidRDefault="00633BC5" w:rsidP="00BE7B1F">
            <w:pPr>
              <w:pStyle w:val="QUESTAO1"/>
              <w:spacing w:before="0"/>
              <w:ind w:left="0" w:firstLine="0"/>
              <w:jc w:val="center"/>
            </w:pPr>
            <w:r w:rsidRPr="00667C4B">
              <w:t>2</w:t>
            </w:r>
          </w:p>
        </w:tc>
        <w:tc>
          <w:tcPr>
            <w:tcW w:w="709" w:type="dxa"/>
            <w:vAlign w:val="center"/>
          </w:tcPr>
          <w:p w14:paraId="4F026CE5" w14:textId="4B88B7B3" w:rsidR="00633BC5" w:rsidRPr="00667C4B" w:rsidRDefault="00633BC5" w:rsidP="00BE7B1F">
            <w:pPr>
              <w:pStyle w:val="QUESTAO1"/>
              <w:spacing w:before="0"/>
              <w:ind w:left="0" w:firstLine="0"/>
              <w:jc w:val="center"/>
            </w:pPr>
            <w:r w:rsidRPr="00667C4B">
              <w:t>3</w:t>
            </w:r>
          </w:p>
        </w:tc>
        <w:tc>
          <w:tcPr>
            <w:tcW w:w="709" w:type="dxa"/>
            <w:vAlign w:val="center"/>
          </w:tcPr>
          <w:p w14:paraId="2B186F59" w14:textId="216FEE62" w:rsidR="00633BC5" w:rsidRPr="00667C4B" w:rsidRDefault="00633BC5" w:rsidP="00BE7B1F">
            <w:pPr>
              <w:pStyle w:val="QUESTAO1"/>
              <w:spacing w:before="0"/>
              <w:ind w:left="0" w:firstLine="0"/>
              <w:jc w:val="center"/>
            </w:pPr>
            <w:r w:rsidRPr="00667C4B">
              <w:t>3</w:t>
            </w:r>
          </w:p>
        </w:tc>
        <w:tc>
          <w:tcPr>
            <w:tcW w:w="709" w:type="dxa"/>
            <w:vAlign w:val="center"/>
          </w:tcPr>
          <w:p w14:paraId="63748139" w14:textId="5E18F938" w:rsidR="00633BC5" w:rsidRPr="00667C4B" w:rsidRDefault="00633BC5" w:rsidP="00BE7B1F">
            <w:pPr>
              <w:pStyle w:val="QUESTAO1"/>
              <w:spacing w:before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709" w:type="dxa"/>
            <w:vAlign w:val="center"/>
          </w:tcPr>
          <w:p w14:paraId="078E4406" w14:textId="3E48D513" w:rsidR="00633BC5" w:rsidRPr="00667C4B" w:rsidRDefault="00633BC5" w:rsidP="00BE7B1F">
            <w:pPr>
              <w:pStyle w:val="QUESTAO1"/>
              <w:spacing w:before="0"/>
              <w:ind w:left="0" w:firstLine="0"/>
              <w:jc w:val="center"/>
            </w:pPr>
            <w:r w:rsidRPr="00667C4B">
              <w:t>5</w:t>
            </w:r>
          </w:p>
        </w:tc>
      </w:tr>
    </w:tbl>
    <w:p w14:paraId="78FB618F" w14:textId="77777777" w:rsidR="00AD3D3D" w:rsidRPr="00667C4B" w:rsidRDefault="00AD3D3D" w:rsidP="00AD3D3D">
      <w:pPr>
        <w:pStyle w:val="QUESTAO1"/>
        <w:spacing w:before="0"/>
        <w:jc w:val="center"/>
      </w:pPr>
    </w:p>
    <w:p w14:paraId="3A4A9CCB" w14:textId="7414600D" w:rsidR="00A25B51" w:rsidRPr="00667C4B" w:rsidRDefault="00A25B51" w:rsidP="00D139EB">
      <w:pPr>
        <w:pStyle w:val="QUESTAO1"/>
        <w:spacing w:before="0" w:after="240"/>
        <w:ind w:firstLine="8"/>
      </w:pPr>
      <w:r w:rsidRPr="00667C4B">
        <w:t xml:space="preserve">Sabendo que </w:t>
      </w:r>
      <w:r w:rsidR="00B46121" w:rsidRPr="00667C4B">
        <w:t>a amplitude interquartil é</w:t>
      </w:r>
      <w:r w:rsidR="008064C0" w:rsidRPr="00667C4B">
        <w:t xml:space="preserve"> </w:t>
      </w:r>
      <m:oMath>
        <m:r>
          <w:rPr>
            <w:rFonts w:ascii="Cambria Math" w:hAnsi="Cambria Math"/>
          </w:rPr>
          <m:t>3</m:t>
        </m:r>
      </m:oMath>
      <w:r w:rsidR="00732D43" w:rsidRPr="00667C4B">
        <w:t xml:space="preserve">, qual é o valor de </w:t>
      </w:r>
      <m:oMath>
        <m:r>
          <w:rPr>
            <w:rFonts w:ascii="Cambria Math" w:hAnsi="Cambria Math"/>
          </w:rPr>
          <m:t>k</m:t>
        </m:r>
      </m:oMath>
      <w:r w:rsidR="00732D43" w:rsidRPr="00667C4B">
        <w:t>?</w:t>
      </w:r>
    </w:p>
    <w:p w14:paraId="76BA1C38" w14:textId="768BBE4B" w:rsidR="00A66B7F" w:rsidRPr="00667C4B" w:rsidRDefault="00A66B7F" w:rsidP="00D53912">
      <w:pPr>
        <w:pStyle w:val="QUESTAO1"/>
        <w:tabs>
          <w:tab w:val="left" w:pos="851"/>
          <w:tab w:val="left" w:pos="2268"/>
          <w:tab w:val="left" w:pos="2694"/>
          <w:tab w:val="left" w:pos="4536"/>
          <w:tab w:val="left" w:pos="4962"/>
          <w:tab w:val="left" w:pos="6804"/>
          <w:tab w:val="left" w:pos="7230"/>
        </w:tabs>
        <w:spacing w:before="0" w:after="240"/>
        <w:ind w:hanging="28"/>
      </w:pPr>
      <w:r w:rsidRPr="00667C4B">
        <w:rPr>
          <w:b/>
          <w:bCs/>
        </w:rPr>
        <w:t>(A)</w:t>
      </w:r>
      <w:r w:rsidRPr="00667C4B">
        <w:t xml:space="preserve"> </w:t>
      </w:r>
      <w:r w:rsidR="00F05C35" w:rsidRPr="00667C4B">
        <w:t>3</w:t>
      </w:r>
      <w:r w:rsidR="00F05C35" w:rsidRPr="00667C4B">
        <w:tab/>
      </w:r>
      <w:r w:rsidR="00D139EB" w:rsidRPr="00667C4B">
        <w:tab/>
      </w:r>
      <w:r w:rsidR="00F05C35" w:rsidRPr="00667C4B">
        <w:rPr>
          <w:b/>
          <w:bCs/>
        </w:rPr>
        <w:t>(B)</w:t>
      </w:r>
      <w:r w:rsidR="00D139EB" w:rsidRPr="00667C4B">
        <w:rPr>
          <w:b/>
          <w:bCs/>
        </w:rPr>
        <w:t xml:space="preserve">  </w:t>
      </w:r>
      <w:r w:rsidR="00F05C35" w:rsidRPr="00667C4B">
        <w:t>3,5</w:t>
      </w:r>
      <w:r w:rsidR="00F05C35" w:rsidRPr="00667C4B">
        <w:tab/>
      </w:r>
      <w:r w:rsidR="00D139EB" w:rsidRPr="00667C4B">
        <w:tab/>
      </w:r>
      <w:r w:rsidR="00F05C35" w:rsidRPr="00667C4B">
        <w:rPr>
          <w:b/>
          <w:bCs/>
        </w:rPr>
        <w:t>(</w:t>
      </w:r>
      <w:r w:rsidR="0044179E" w:rsidRPr="00667C4B">
        <w:rPr>
          <w:b/>
          <w:bCs/>
        </w:rPr>
        <w:t>C</w:t>
      </w:r>
      <w:r w:rsidR="00F05C35" w:rsidRPr="00667C4B">
        <w:rPr>
          <w:b/>
          <w:bCs/>
        </w:rPr>
        <w:t>)</w:t>
      </w:r>
      <w:r w:rsidR="00D139EB" w:rsidRPr="00667C4B">
        <w:rPr>
          <w:b/>
          <w:bCs/>
        </w:rPr>
        <w:t xml:space="preserve">  </w:t>
      </w:r>
      <w:r w:rsidR="0044179E" w:rsidRPr="00667C4B">
        <w:t>4</w:t>
      </w:r>
      <w:r w:rsidR="0044179E" w:rsidRPr="00667C4B">
        <w:tab/>
      </w:r>
      <w:r w:rsidR="00D139EB" w:rsidRPr="00667C4B">
        <w:tab/>
      </w:r>
      <w:r w:rsidR="0044179E" w:rsidRPr="00667C4B">
        <w:rPr>
          <w:b/>
          <w:bCs/>
        </w:rPr>
        <w:t>(D)</w:t>
      </w:r>
      <w:r w:rsidR="00D139EB" w:rsidRPr="00667C4B">
        <w:rPr>
          <w:b/>
          <w:bCs/>
        </w:rPr>
        <w:t xml:space="preserve">  </w:t>
      </w:r>
      <w:r w:rsidR="0044179E" w:rsidRPr="00667C4B">
        <w:t>5</w:t>
      </w:r>
    </w:p>
    <w:p w14:paraId="4057D27B" w14:textId="3DA6FD24" w:rsidR="004B15C0" w:rsidRDefault="004B15C0" w:rsidP="00274756">
      <w:pPr>
        <w:pStyle w:val="QUESTAO1"/>
        <w:spacing w:after="240"/>
        <w:rPr>
          <w:sz w:val="19"/>
          <w:szCs w:val="19"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39CDE0D" wp14:editId="5A3F40AD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C886D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39CDE0D" id="Oval 6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BBC886D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1D0C3C" w:rsidRPr="00A96E9A">
        <w:t xml:space="preserve">Na figura seguinte está representado um diagrama de extremos e quartis </w:t>
      </w:r>
      <w:r w:rsidR="001A5CC1" w:rsidRPr="00A96E9A">
        <w:t xml:space="preserve">relativo ao número de </w:t>
      </w:r>
      <w:r w:rsidR="005F783D" w:rsidRPr="00A96E9A">
        <w:t>locais</w:t>
      </w:r>
      <w:r w:rsidR="00B76A11" w:rsidRPr="00A96E9A">
        <w:t>,</w:t>
      </w:r>
      <w:r w:rsidR="001A5CC1" w:rsidRPr="00A96E9A">
        <w:t xml:space="preserve"> </w:t>
      </w:r>
      <w:r w:rsidR="00B76A11" w:rsidRPr="00A96E9A">
        <w:t xml:space="preserve">em Portugal, </w:t>
      </w:r>
      <w:r w:rsidR="001A5CC1" w:rsidRPr="00A96E9A">
        <w:t>galardoad</w:t>
      </w:r>
      <w:r w:rsidR="00B76A11" w:rsidRPr="00A96E9A">
        <w:t>o</w:t>
      </w:r>
      <w:r w:rsidR="001A5CC1" w:rsidRPr="00A96E9A">
        <w:t>s com bandeira azul</w:t>
      </w:r>
      <w:r w:rsidR="00B76A11" w:rsidRPr="00A96E9A">
        <w:t>,</w:t>
      </w:r>
      <w:r w:rsidR="001A5CC1" w:rsidRPr="00A96E9A">
        <w:t xml:space="preserve"> de </w:t>
      </w:r>
      <w:r w:rsidR="00685B59" w:rsidRPr="00A96E9A">
        <w:t>2015 a 2023.</w:t>
      </w:r>
    </w:p>
    <w:p w14:paraId="4DB3D930" w14:textId="22BCE77A" w:rsidR="00581D68" w:rsidRPr="00C1086C" w:rsidRDefault="00BF6266" w:rsidP="00A96E9A">
      <w:pPr>
        <w:pStyle w:val="QUESTAO1"/>
        <w:spacing w:before="0"/>
        <w:jc w:val="center"/>
        <w:rPr>
          <w:sz w:val="19"/>
          <w:szCs w:val="19"/>
        </w:rPr>
      </w:pPr>
      <w:r>
        <w:rPr>
          <w:noProof/>
        </w:rPr>
        <w:drawing>
          <wp:inline distT="0" distB="0" distL="0" distR="0" wp14:anchorId="1AF0895E" wp14:editId="38BD72A6">
            <wp:extent cx="2332812" cy="1326083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812" cy="132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10CD9" w14:textId="5733AC23" w:rsidR="007105A8" w:rsidRPr="00A96E9A" w:rsidRDefault="002174E9" w:rsidP="00FD4596">
      <w:pPr>
        <w:pStyle w:val="QUESTAO11"/>
        <w:tabs>
          <w:tab w:val="left" w:pos="4253"/>
          <w:tab w:val="left" w:pos="4820"/>
        </w:tabs>
        <w:spacing w:before="0" w:line="360" w:lineRule="auto"/>
        <w:ind w:left="0" w:firstLine="0"/>
        <w:rPr>
          <w:b/>
        </w:rPr>
      </w:pPr>
      <w:r w:rsidRPr="00C1086C">
        <w:rPr>
          <w:sz w:val="19"/>
          <w:szCs w:val="19"/>
        </w:rPr>
        <w:tab/>
      </w:r>
      <w:r w:rsidRPr="00C1086C">
        <w:rPr>
          <w:sz w:val="19"/>
          <w:szCs w:val="19"/>
        </w:rPr>
        <w:tab/>
      </w:r>
      <w:r w:rsidR="00141AF5" w:rsidRPr="00A96E9A">
        <w:t xml:space="preserve">Qual das seguintes afirmações é </w:t>
      </w:r>
      <w:r w:rsidR="00640489" w:rsidRPr="00A96E9A">
        <w:t>verdadeira?</w:t>
      </w:r>
    </w:p>
    <w:p w14:paraId="19B69A3B" w14:textId="66AE0883" w:rsidR="004B15C0" w:rsidRPr="00A96E9A" w:rsidRDefault="004B15C0" w:rsidP="00FD459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/>
        </w:rPr>
      </w:pPr>
      <w:r w:rsidRPr="00A96E9A">
        <w:rPr>
          <w:b/>
        </w:rPr>
        <w:t>(A)</w:t>
      </w:r>
      <w:r w:rsidR="000C6245" w:rsidRPr="00A96E9A">
        <w:rPr>
          <w:b/>
        </w:rPr>
        <w:tab/>
      </w:r>
      <w:r w:rsidR="0003057B" w:rsidRPr="00A96E9A">
        <w:t>O 1.º quartil é 314.</w:t>
      </w:r>
      <w:r w:rsidRPr="00A96E9A">
        <w:tab/>
      </w:r>
      <w:r w:rsidRPr="00A96E9A">
        <w:rPr>
          <w:b/>
        </w:rPr>
        <w:t>(B)</w:t>
      </w:r>
      <w:r w:rsidR="000C6245" w:rsidRPr="00A96E9A">
        <w:rPr>
          <w:b/>
        </w:rPr>
        <w:tab/>
      </w:r>
      <w:r w:rsidR="001346E8" w:rsidRPr="00A96E9A">
        <w:t>A amplitude interquartil é 80.</w:t>
      </w:r>
    </w:p>
    <w:p w14:paraId="509B4353" w14:textId="1FC17D94" w:rsidR="004B15C0" w:rsidRPr="00A96E9A" w:rsidRDefault="004B15C0" w:rsidP="00FD459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A96E9A">
        <w:rPr>
          <w:b/>
        </w:rPr>
        <w:t>(C)</w:t>
      </w:r>
      <w:r w:rsidRPr="00A96E9A">
        <w:tab/>
      </w:r>
      <w:r w:rsidR="001346E8" w:rsidRPr="00A96E9A">
        <w:t>A média é 378.</w:t>
      </w:r>
      <w:r w:rsidR="00220040" w:rsidRPr="00A96E9A">
        <w:tab/>
      </w:r>
      <w:r w:rsidRPr="00A96E9A">
        <w:rPr>
          <w:b/>
        </w:rPr>
        <w:t>(D)</w:t>
      </w:r>
      <w:r w:rsidR="00C63363" w:rsidRPr="00A96E9A">
        <w:rPr>
          <w:b/>
        </w:rPr>
        <w:tab/>
      </w:r>
      <w:r w:rsidR="00664FE8" w:rsidRPr="00A96E9A">
        <w:rPr>
          <w:bCs w:val="0"/>
        </w:rPr>
        <w:t xml:space="preserve">A moda é </w:t>
      </w:r>
      <w:r w:rsidR="00C47E66" w:rsidRPr="00A96E9A">
        <w:rPr>
          <w:bCs w:val="0"/>
        </w:rPr>
        <w:t>415.</w:t>
      </w:r>
    </w:p>
    <w:p w14:paraId="25CC8B3D" w14:textId="26E6DACC" w:rsidR="007474DF" w:rsidRPr="00A96E9A" w:rsidRDefault="000C6245" w:rsidP="00A37253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BF01B7B" wp14:editId="555B254F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0FF31" w14:textId="77777777" w:rsidR="000C6245" w:rsidRPr="00086D19" w:rsidRDefault="00C74234" w:rsidP="000C6245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BF01B7B" id="Oval 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D0FF31" w14:textId="77777777" w:rsidR="000C6245" w:rsidRPr="00086D19" w:rsidRDefault="00C74234" w:rsidP="000C6245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7474DF" w:rsidRPr="00A96E9A">
        <w:t>De um conjunto de dados</w:t>
      </w:r>
      <w:r w:rsidR="008C53D3" w:rsidRPr="00A96E9A">
        <w:t>,</w:t>
      </w:r>
      <w:r w:rsidR="007474DF" w:rsidRPr="00A96E9A">
        <w:t xml:space="preserve"> sabe-se que:</w:t>
      </w:r>
    </w:p>
    <w:p w14:paraId="3D75A2AE" w14:textId="5A522A3F" w:rsidR="007474DF" w:rsidRPr="00A96E9A" w:rsidRDefault="00213DB8" w:rsidP="00B11BAC">
      <w:pPr>
        <w:pStyle w:val="QUESTAO1"/>
        <w:spacing w:before="120" w:after="240"/>
        <w:ind w:left="453" w:hanging="28"/>
        <w:jc w:val="center"/>
      </w:pPr>
      <w:r w:rsidRPr="00A96E9A">
        <w:t>Média:</w:t>
      </w:r>
      <w:r w:rsidR="00667C4B" w:rsidRPr="00A96E9A">
        <w:t xml:space="preserve"> </w:t>
      </w:r>
      <w:r w:rsidRPr="00A96E9A">
        <w:t xml:space="preserve"> 6,2</w:t>
      </w:r>
      <w:r w:rsidR="00667C4B" w:rsidRPr="00A96E9A">
        <w:t xml:space="preserve"> </w:t>
      </w:r>
      <w:r w:rsidRPr="00A96E9A">
        <w:t xml:space="preserve">;   </w:t>
      </w:r>
      <w:r w:rsidR="00003EB9" w:rsidRPr="00A96E9A">
        <w:t xml:space="preserve"> </w:t>
      </w:r>
      <w:r w:rsidR="0095371E" w:rsidRPr="00A96E9A">
        <w:t>A</w:t>
      </w:r>
      <w:r w:rsidRPr="00A96E9A">
        <w:t xml:space="preserve">mplitude: </w:t>
      </w:r>
      <w:r w:rsidR="00667C4B" w:rsidRPr="00A96E9A">
        <w:t xml:space="preserve"> </w:t>
      </w:r>
      <w:r w:rsidR="0095371E" w:rsidRPr="00A96E9A">
        <w:t>6</w:t>
      </w:r>
      <w:r w:rsidR="00667C4B" w:rsidRPr="00A96E9A">
        <w:t xml:space="preserve"> </w:t>
      </w:r>
      <w:r w:rsidR="0095371E" w:rsidRPr="00A96E9A">
        <w:t xml:space="preserve">; </w:t>
      </w:r>
      <w:r w:rsidR="00003EB9" w:rsidRPr="00A96E9A">
        <w:t xml:space="preserve">   </w:t>
      </w:r>
      <w:r w:rsidR="0095371E" w:rsidRPr="00A96E9A">
        <w:t xml:space="preserve">Máximo: </w:t>
      </w:r>
      <w:r w:rsidR="00667C4B" w:rsidRPr="00A96E9A">
        <w:t xml:space="preserve"> </w:t>
      </w:r>
      <w:r w:rsidR="0095371E" w:rsidRPr="00A96E9A">
        <w:t>9</w:t>
      </w:r>
      <w:r w:rsidR="00667C4B" w:rsidRPr="00A96E9A">
        <w:t xml:space="preserve"> </w:t>
      </w:r>
      <w:r w:rsidR="0095371E" w:rsidRPr="00A96E9A">
        <w:t xml:space="preserve">;  </w:t>
      </w:r>
      <w:r w:rsidR="00003EB9" w:rsidRPr="00A96E9A">
        <w:t xml:space="preserve">  1.º quartil: </w:t>
      </w:r>
      <w:r w:rsidR="00667C4B" w:rsidRPr="00A96E9A">
        <w:t xml:space="preserve"> </w:t>
      </w:r>
      <w:r w:rsidR="00003EB9" w:rsidRPr="00A96E9A">
        <w:t>5</w:t>
      </w:r>
      <w:r w:rsidR="00667C4B" w:rsidRPr="00A96E9A">
        <w:t xml:space="preserve"> </w:t>
      </w:r>
      <w:r w:rsidR="00003EB9" w:rsidRPr="00A96E9A">
        <w:t xml:space="preserve">;    mediana: </w:t>
      </w:r>
      <w:r w:rsidR="00667C4B" w:rsidRPr="00A96E9A">
        <w:t xml:space="preserve"> </w:t>
      </w:r>
      <w:r w:rsidR="00003EB9" w:rsidRPr="00A96E9A">
        <w:t>6,5</w:t>
      </w:r>
      <w:r w:rsidR="00667C4B" w:rsidRPr="00A96E9A">
        <w:t xml:space="preserve"> </w:t>
      </w:r>
      <w:r w:rsidR="00003EB9" w:rsidRPr="00A96E9A">
        <w:t xml:space="preserve">;    3.º quartil: </w:t>
      </w:r>
      <w:r w:rsidR="00667C4B" w:rsidRPr="00A96E9A">
        <w:t xml:space="preserve"> </w:t>
      </w:r>
      <w:r w:rsidR="00003EB9" w:rsidRPr="00A96E9A">
        <w:t>8</w:t>
      </w:r>
    </w:p>
    <w:p w14:paraId="1F6317E6" w14:textId="1DEA69A4" w:rsidR="007D3717" w:rsidRPr="00A96E9A" w:rsidRDefault="009622AF" w:rsidP="009622AF">
      <w:pPr>
        <w:pStyle w:val="QUESTAO1"/>
        <w:spacing w:before="0" w:after="240"/>
        <w:ind w:hanging="28"/>
      </w:pPr>
      <w:r w:rsidRPr="00A96E9A">
        <w:t>Se</w:t>
      </w:r>
      <w:r w:rsidR="007D3717" w:rsidRPr="00A96E9A">
        <w:t xml:space="preserve"> substituirmos o </w:t>
      </w:r>
      <w:r w:rsidR="007D4714" w:rsidRPr="00A96E9A">
        <w:t>máximo</w:t>
      </w:r>
      <w:r w:rsidR="007D3717" w:rsidRPr="00A96E9A">
        <w:t xml:space="preserve"> por </w:t>
      </w:r>
      <w:r w:rsidR="007D4714" w:rsidRPr="00A96E9A">
        <w:t>um valor maior</w:t>
      </w:r>
      <w:r w:rsidR="007D3717" w:rsidRPr="00A96E9A">
        <w:t>, qual das medidas estatísticas</w:t>
      </w:r>
      <w:r w:rsidR="009A0B29" w:rsidRPr="00A96E9A">
        <w:t xml:space="preserve"> sofre alteraç</w:t>
      </w:r>
      <w:r w:rsidR="00B1706C" w:rsidRPr="00A96E9A">
        <w:t>ão</w:t>
      </w:r>
      <w:r w:rsidR="001C0166" w:rsidRPr="00A96E9A">
        <w:t>?</w:t>
      </w:r>
    </w:p>
    <w:p w14:paraId="24DAB3C0" w14:textId="6F894F26" w:rsidR="004B15C0" w:rsidRPr="00A96E9A" w:rsidRDefault="00185BCD" w:rsidP="009622AF">
      <w:pPr>
        <w:pStyle w:val="QUESTAO1"/>
        <w:tabs>
          <w:tab w:val="left" w:pos="4253"/>
        </w:tabs>
        <w:spacing w:before="0" w:line="360" w:lineRule="auto"/>
        <w:rPr>
          <w:b/>
        </w:rPr>
      </w:pPr>
      <w:r w:rsidRPr="00A96E9A">
        <w:rPr>
          <w:b/>
        </w:rPr>
        <w:tab/>
      </w:r>
      <w:r w:rsidRPr="00A96E9A">
        <w:rPr>
          <w:b/>
        </w:rPr>
        <w:tab/>
      </w:r>
      <w:r w:rsidR="004B15C0" w:rsidRPr="00A96E9A">
        <w:rPr>
          <w:b/>
        </w:rPr>
        <w:t>(A)</w:t>
      </w:r>
      <w:r w:rsidR="00ED3EDC" w:rsidRPr="00A96E9A">
        <w:rPr>
          <w:b/>
        </w:rPr>
        <w:t xml:space="preserve">  </w:t>
      </w:r>
      <w:r w:rsidR="00213DB8" w:rsidRPr="00A96E9A">
        <w:t>Amplitude</w:t>
      </w:r>
      <w:r w:rsidR="004B15C0" w:rsidRPr="00A96E9A">
        <w:rPr>
          <w:b/>
        </w:rPr>
        <w:tab/>
      </w:r>
      <w:r w:rsidR="00946CDC" w:rsidRPr="00A96E9A">
        <w:rPr>
          <w:b/>
        </w:rPr>
        <w:tab/>
      </w:r>
      <w:r w:rsidR="004B15C0" w:rsidRPr="00A96E9A">
        <w:rPr>
          <w:b/>
        </w:rPr>
        <w:t>(B)</w:t>
      </w:r>
      <w:r w:rsidR="001445B5" w:rsidRPr="00A96E9A">
        <w:rPr>
          <w:b/>
        </w:rPr>
        <w:t xml:space="preserve">   </w:t>
      </w:r>
      <w:r w:rsidR="003741D4" w:rsidRPr="00A96E9A">
        <w:t>Amplitude interquartil</w:t>
      </w:r>
    </w:p>
    <w:p w14:paraId="3583645C" w14:textId="3CCEB481" w:rsidR="004B15C0" w:rsidRPr="00A96E9A" w:rsidRDefault="004B15C0" w:rsidP="009622AF">
      <w:pPr>
        <w:pStyle w:val="QUESTAO11"/>
        <w:tabs>
          <w:tab w:val="left" w:pos="4253"/>
          <w:tab w:val="left" w:pos="4678"/>
        </w:tabs>
        <w:spacing w:before="0" w:line="360" w:lineRule="auto"/>
        <w:ind w:left="851" w:hanging="397"/>
        <w:rPr>
          <w:b/>
        </w:rPr>
      </w:pPr>
      <w:r w:rsidRPr="00A96E9A">
        <w:rPr>
          <w:b/>
        </w:rPr>
        <w:t>(C)</w:t>
      </w:r>
      <w:r w:rsidR="00946CDC" w:rsidRPr="00A96E9A">
        <w:rPr>
          <w:b/>
        </w:rPr>
        <w:tab/>
      </w:r>
      <w:r w:rsidR="003741D4" w:rsidRPr="00A96E9A">
        <w:t>Mediana</w:t>
      </w:r>
      <w:r w:rsidR="00946CDC" w:rsidRPr="00A96E9A">
        <w:tab/>
      </w:r>
      <w:r w:rsidRPr="00A96E9A">
        <w:rPr>
          <w:b/>
        </w:rPr>
        <w:t>(D)</w:t>
      </w:r>
      <w:r w:rsidR="00C63363" w:rsidRPr="00A96E9A">
        <w:rPr>
          <w:b/>
        </w:rPr>
        <w:tab/>
      </w:r>
      <w:r w:rsidR="00A15E52" w:rsidRPr="00A96E9A">
        <w:t>3.º quartil</w:t>
      </w:r>
    </w:p>
    <w:sectPr w:rsidR="004B15C0" w:rsidRPr="00A96E9A" w:rsidSect="00A22A4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73BED" w14:textId="77777777" w:rsidR="009F582B" w:rsidRDefault="009F582B" w:rsidP="00D177B5">
      <w:pPr>
        <w:spacing w:after="0" w:line="240" w:lineRule="auto"/>
      </w:pPr>
      <w:r>
        <w:separator/>
      </w:r>
    </w:p>
  </w:endnote>
  <w:endnote w:type="continuationSeparator" w:id="0">
    <w:p w14:paraId="6037B20D" w14:textId="77777777" w:rsidR="009F582B" w:rsidRDefault="009F582B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65C56" w14:textId="77777777" w:rsidR="00E32B1B" w:rsidRDefault="00E32B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D55A2" w14:textId="77777777" w:rsidR="00E32B1B" w:rsidRDefault="00E32B1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36E58" w14:textId="77777777" w:rsidR="00E32B1B" w:rsidRDefault="00E32B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33E4E" w14:textId="77777777" w:rsidR="009F582B" w:rsidRDefault="009F582B" w:rsidP="00D177B5">
      <w:pPr>
        <w:spacing w:after="0" w:line="240" w:lineRule="auto"/>
      </w:pPr>
      <w:r>
        <w:separator/>
      </w:r>
    </w:p>
  </w:footnote>
  <w:footnote w:type="continuationSeparator" w:id="0">
    <w:p w14:paraId="3BD3029F" w14:textId="77777777" w:rsidR="009F582B" w:rsidRDefault="009F582B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EB6B9" w14:textId="77777777" w:rsidR="007A4811" w:rsidRDefault="007A4811">
    <w:pPr>
      <w:pStyle w:val="Cabealho"/>
      <w:rPr>
        <w:lang w:val="pt-PT"/>
      </w:rPr>
    </w:pPr>
  </w:p>
  <w:p w14:paraId="16D4A835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89C32" w14:textId="48EF4744" w:rsidR="007A4811" w:rsidRPr="00AE5CF6" w:rsidRDefault="00647F62" w:rsidP="00647F62">
    <w:pPr>
      <w:pStyle w:val="Cabealho"/>
      <w:tabs>
        <w:tab w:val="clear" w:pos="4320"/>
      </w:tabs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7216" behindDoc="0" locked="0" layoutInCell="1" allowOverlap="1" wp14:anchorId="1E8DE4AE" wp14:editId="5F9EB37A">
          <wp:simplePos x="0" y="0"/>
          <wp:positionH relativeFrom="column">
            <wp:posOffset>-720090</wp:posOffset>
          </wp:positionH>
          <wp:positionV relativeFrom="paragraph">
            <wp:posOffset>-540385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9264" behindDoc="0" locked="0" layoutInCell="1" allowOverlap="1" wp14:anchorId="36464950" wp14:editId="43D3E984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240" behindDoc="0" locked="0" layoutInCell="1" allowOverlap="1" wp14:anchorId="36464952" wp14:editId="33B2436C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192" behindDoc="0" locked="0" layoutInCell="1" allowOverlap="1" wp14:anchorId="36464954" wp14:editId="58D1513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1DA4" w14:textId="77777777" w:rsidR="00E32B1B" w:rsidRDefault="00E32B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6pt;height:17.6pt;visibility:visible" o:bullet="t">
        <v:imagedata r:id="rId1" o:title=""/>
      </v:shape>
    </w:pict>
  </w:numPicBullet>
  <w:numPicBullet w:numPicBulletId="1">
    <w:pict>
      <v:shape id="_x0000_i1027" type="#_x0000_t75" style="width:17.6pt;height:17.6pt;visibility:visible" o:bullet="t">
        <v:imagedata r:id="rId2" o:title=""/>
      </v:shape>
    </w:pict>
  </w:numPicBullet>
  <w:numPicBullet w:numPicBulletId="2">
    <w:pict>
      <v:shape id="_x0000_i1028" type="#_x0000_t75" style="width:17.6pt;height:17.6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751079450">
    <w:abstractNumId w:val="14"/>
  </w:num>
  <w:num w:numId="2" w16cid:durableId="146479900">
    <w:abstractNumId w:val="15"/>
  </w:num>
  <w:num w:numId="3" w16cid:durableId="992952195">
    <w:abstractNumId w:val="12"/>
  </w:num>
  <w:num w:numId="4" w16cid:durableId="15083275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370828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92993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783018">
    <w:abstractNumId w:val="16"/>
  </w:num>
  <w:num w:numId="8" w16cid:durableId="1413889065">
    <w:abstractNumId w:val="13"/>
  </w:num>
  <w:num w:numId="9" w16cid:durableId="922642150">
    <w:abstractNumId w:val="9"/>
  </w:num>
  <w:num w:numId="10" w16cid:durableId="574319421">
    <w:abstractNumId w:val="7"/>
  </w:num>
  <w:num w:numId="11" w16cid:durableId="759059117">
    <w:abstractNumId w:val="6"/>
  </w:num>
  <w:num w:numId="12" w16cid:durableId="1474636101">
    <w:abstractNumId w:val="5"/>
  </w:num>
  <w:num w:numId="13" w16cid:durableId="912932488">
    <w:abstractNumId w:val="4"/>
  </w:num>
  <w:num w:numId="14" w16cid:durableId="33776059">
    <w:abstractNumId w:val="8"/>
  </w:num>
  <w:num w:numId="15" w16cid:durableId="1653019322">
    <w:abstractNumId w:val="3"/>
  </w:num>
  <w:num w:numId="16" w16cid:durableId="307707473">
    <w:abstractNumId w:val="2"/>
  </w:num>
  <w:num w:numId="17" w16cid:durableId="1696685750">
    <w:abstractNumId w:val="1"/>
  </w:num>
  <w:num w:numId="18" w16cid:durableId="199861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3EB9"/>
    <w:rsid w:val="00004A39"/>
    <w:rsid w:val="00005881"/>
    <w:rsid w:val="0001062B"/>
    <w:rsid w:val="00025793"/>
    <w:rsid w:val="00026F67"/>
    <w:rsid w:val="0003057B"/>
    <w:rsid w:val="00043320"/>
    <w:rsid w:val="000541B6"/>
    <w:rsid w:val="0008032D"/>
    <w:rsid w:val="00084847"/>
    <w:rsid w:val="00086D19"/>
    <w:rsid w:val="00087949"/>
    <w:rsid w:val="000A78A5"/>
    <w:rsid w:val="000A7AC2"/>
    <w:rsid w:val="000C1F7F"/>
    <w:rsid w:val="000C37B1"/>
    <w:rsid w:val="000C6245"/>
    <w:rsid w:val="000D1377"/>
    <w:rsid w:val="000D413C"/>
    <w:rsid w:val="000D625B"/>
    <w:rsid w:val="000D739D"/>
    <w:rsid w:val="000E3E91"/>
    <w:rsid w:val="000F1D5F"/>
    <w:rsid w:val="000F3806"/>
    <w:rsid w:val="000F5C16"/>
    <w:rsid w:val="000F5CBD"/>
    <w:rsid w:val="000F6044"/>
    <w:rsid w:val="00101ADB"/>
    <w:rsid w:val="00121FB3"/>
    <w:rsid w:val="00125686"/>
    <w:rsid w:val="00130517"/>
    <w:rsid w:val="00131497"/>
    <w:rsid w:val="001346E8"/>
    <w:rsid w:val="001367D9"/>
    <w:rsid w:val="00141AF5"/>
    <w:rsid w:val="001425BC"/>
    <w:rsid w:val="001445B5"/>
    <w:rsid w:val="00152806"/>
    <w:rsid w:val="00153DEB"/>
    <w:rsid w:val="00162A96"/>
    <w:rsid w:val="00174392"/>
    <w:rsid w:val="00182809"/>
    <w:rsid w:val="001849CD"/>
    <w:rsid w:val="00185BCD"/>
    <w:rsid w:val="001959D8"/>
    <w:rsid w:val="001A5CC1"/>
    <w:rsid w:val="001A7745"/>
    <w:rsid w:val="001C0166"/>
    <w:rsid w:val="001C5DAF"/>
    <w:rsid w:val="001C7A1B"/>
    <w:rsid w:val="001D0C3C"/>
    <w:rsid w:val="001D6B42"/>
    <w:rsid w:val="001E4CE7"/>
    <w:rsid w:val="00203059"/>
    <w:rsid w:val="002109D0"/>
    <w:rsid w:val="00213DB8"/>
    <w:rsid w:val="002150A1"/>
    <w:rsid w:val="002174E9"/>
    <w:rsid w:val="00220040"/>
    <w:rsid w:val="00221223"/>
    <w:rsid w:val="00223CE9"/>
    <w:rsid w:val="0022472A"/>
    <w:rsid w:val="00226C3A"/>
    <w:rsid w:val="0023123F"/>
    <w:rsid w:val="00241938"/>
    <w:rsid w:val="002427EE"/>
    <w:rsid w:val="00245779"/>
    <w:rsid w:val="0025008B"/>
    <w:rsid w:val="00250FB8"/>
    <w:rsid w:val="002519FE"/>
    <w:rsid w:val="002569B9"/>
    <w:rsid w:val="00266005"/>
    <w:rsid w:val="00271575"/>
    <w:rsid w:val="00271F71"/>
    <w:rsid w:val="00274756"/>
    <w:rsid w:val="00274841"/>
    <w:rsid w:val="00274E47"/>
    <w:rsid w:val="00287FEB"/>
    <w:rsid w:val="00295F4C"/>
    <w:rsid w:val="002A1042"/>
    <w:rsid w:val="002B338B"/>
    <w:rsid w:val="002C5FE2"/>
    <w:rsid w:val="002D2662"/>
    <w:rsid w:val="002D3F01"/>
    <w:rsid w:val="002E6EDD"/>
    <w:rsid w:val="002F1ADA"/>
    <w:rsid w:val="002F41AF"/>
    <w:rsid w:val="002F4C42"/>
    <w:rsid w:val="0030103E"/>
    <w:rsid w:val="003012AD"/>
    <w:rsid w:val="00302F9F"/>
    <w:rsid w:val="0030367A"/>
    <w:rsid w:val="003064C3"/>
    <w:rsid w:val="00313640"/>
    <w:rsid w:val="00324489"/>
    <w:rsid w:val="00350A6D"/>
    <w:rsid w:val="00354194"/>
    <w:rsid w:val="00357126"/>
    <w:rsid w:val="00360BC9"/>
    <w:rsid w:val="00362074"/>
    <w:rsid w:val="0036406B"/>
    <w:rsid w:val="00365C7C"/>
    <w:rsid w:val="00371CF4"/>
    <w:rsid w:val="003741D4"/>
    <w:rsid w:val="003949E3"/>
    <w:rsid w:val="003B338A"/>
    <w:rsid w:val="003C0EAA"/>
    <w:rsid w:val="003C2C6E"/>
    <w:rsid w:val="003D3016"/>
    <w:rsid w:val="003D42D1"/>
    <w:rsid w:val="003E2A77"/>
    <w:rsid w:val="003F0D60"/>
    <w:rsid w:val="003F5A65"/>
    <w:rsid w:val="00401547"/>
    <w:rsid w:val="0040597E"/>
    <w:rsid w:val="004067E0"/>
    <w:rsid w:val="0042304A"/>
    <w:rsid w:val="00424DC3"/>
    <w:rsid w:val="00426607"/>
    <w:rsid w:val="00427019"/>
    <w:rsid w:val="0042777D"/>
    <w:rsid w:val="00433136"/>
    <w:rsid w:val="0044179E"/>
    <w:rsid w:val="0044282D"/>
    <w:rsid w:val="004453EA"/>
    <w:rsid w:val="00445942"/>
    <w:rsid w:val="0044738E"/>
    <w:rsid w:val="004529E3"/>
    <w:rsid w:val="004602AB"/>
    <w:rsid w:val="004676B1"/>
    <w:rsid w:val="00476446"/>
    <w:rsid w:val="00490305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10CA"/>
    <w:rsid w:val="004E7A84"/>
    <w:rsid w:val="004F47FE"/>
    <w:rsid w:val="004F4ED0"/>
    <w:rsid w:val="004F7D91"/>
    <w:rsid w:val="00510026"/>
    <w:rsid w:val="0052168E"/>
    <w:rsid w:val="00532A68"/>
    <w:rsid w:val="00550B20"/>
    <w:rsid w:val="00551716"/>
    <w:rsid w:val="00552529"/>
    <w:rsid w:val="005608BA"/>
    <w:rsid w:val="00560EC5"/>
    <w:rsid w:val="0056333E"/>
    <w:rsid w:val="0056675F"/>
    <w:rsid w:val="00570ACE"/>
    <w:rsid w:val="00570BCB"/>
    <w:rsid w:val="005728B7"/>
    <w:rsid w:val="00580C18"/>
    <w:rsid w:val="00581D68"/>
    <w:rsid w:val="005912DB"/>
    <w:rsid w:val="00595B0C"/>
    <w:rsid w:val="00596566"/>
    <w:rsid w:val="005A06B8"/>
    <w:rsid w:val="005D15ED"/>
    <w:rsid w:val="005D240E"/>
    <w:rsid w:val="005D38D7"/>
    <w:rsid w:val="005D4451"/>
    <w:rsid w:val="005D5FF5"/>
    <w:rsid w:val="005E1CF5"/>
    <w:rsid w:val="005F15B6"/>
    <w:rsid w:val="005F4F4B"/>
    <w:rsid w:val="005F783D"/>
    <w:rsid w:val="006007F1"/>
    <w:rsid w:val="00616F7F"/>
    <w:rsid w:val="00626873"/>
    <w:rsid w:val="00627293"/>
    <w:rsid w:val="00633BC5"/>
    <w:rsid w:val="00640489"/>
    <w:rsid w:val="00647F62"/>
    <w:rsid w:val="00653546"/>
    <w:rsid w:val="006552DA"/>
    <w:rsid w:val="006568A5"/>
    <w:rsid w:val="00664FE8"/>
    <w:rsid w:val="00667C4B"/>
    <w:rsid w:val="00682499"/>
    <w:rsid w:val="0068310B"/>
    <w:rsid w:val="00685B59"/>
    <w:rsid w:val="00693559"/>
    <w:rsid w:val="006A3B5D"/>
    <w:rsid w:val="006A3D4C"/>
    <w:rsid w:val="006A50CF"/>
    <w:rsid w:val="006A59C6"/>
    <w:rsid w:val="006C3C18"/>
    <w:rsid w:val="006C4DEF"/>
    <w:rsid w:val="006D3A39"/>
    <w:rsid w:val="006D4D88"/>
    <w:rsid w:val="006E3FB9"/>
    <w:rsid w:val="006E4FEE"/>
    <w:rsid w:val="006E72C0"/>
    <w:rsid w:val="006F2634"/>
    <w:rsid w:val="006F4F46"/>
    <w:rsid w:val="00702F0B"/>
    <w:rsid w:val="007105A8"/>
    <w:rsid w:val="00715D47"/>
    <w:rsid w:val="00721BE9"/>
    <w:rsid w:val="00732D43"/>
    <w:rsid w:val="0073333E"/>
    <w:rsid w:val="0073590B"/>
    <w:rsid w:val="00742B50"/>
    <w:rsid w:val="00745121"/>
    <w:rsid w:val="007474DF"/>
    <w:rsid w:val="00747DAE"/>
    <w:rsid w:val="00750EE0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96C45"/>
    <w:rsid w:val="007A211C"/>
    <w:rsid w:val="007A4811"/>
    <w:rsid w:val="007A5DAC"/>
    <w:rsid w:val="007A676C"/>
    <w:rsid w:val="007B03B3"/>
    <w:rsid w:val="007B1BAC"/>
    <w:rsid w:val="007B66B9"/>
    <w:rsid w:val="007C335B"/>
    <w:rsid w:val="007C5022"/>
    <w:rsid w:val="007D3717"/>
    <w:rsid w:val="007D4714"/>
    <w:rsid w:val="007D7AD3"/>
    <w:rsid w:val="007E21E7"/>
    <w:rsid w:val="007F14DE"/>
    <w:rsid w:val="007F1917"/>
    <w:rsid w:val="008064C0"/>
    <w:rsid w:val="0081113F"/>
    <w:rsid w:val="00813E36"/>
    <w:rsid w:val="008210AC"/>
    <w:rsid w:val="00826431"/>
    <w:rsid w:val="00835C1D"/>
    <w:rsid w:val="00840629"/>
    <w:rsid w:val="008418E3"/>
    <w:rsid w:val="0084615A"/>
    <w:rsid w:val="00854FA7"/>
    <w:rsid w:val="00857646"/>
    <w:rsid w:val="00871045"/>
    <w:rsid w:val="00884BD6"/>
    <w:rsid w:val="008C3EF7"/>
    <w:rsid w:val="008C50B1"/>
    <w:rsid w:val="008C53D3"/>
    <w:rsid w:val="008C6599"/>
    <w:rsid w:val="008D794D"/>
    <w:rsid w:val="008E13F8"/>
    <w:rsid w:val="008E2813"/>
    <w:rsid w:val="008F3880"/>
    <w:rsid w:val="009002EC"/>
    <w:rsid w:val="0090122B"/>
    <w:rsid w:val="0090282A"/>
    <w:rsid w:val="00904DE7"/>
    <w:rsid w:val="00911FAF"/>
    <w:rsid w:val="009150AC"/>
    <w:rsid w:val="00922AFF"/>
    <w:rsid w:val="00923321"/>
    <w:rsid w:val="009246FD"/>
    <w:rsid w:val="00926F46"/>
    <w:rsid w:val="00927F3E"/>
    <w:rsid w:val="00930EC2"/>
    <w:rsid w:val="00946CDC"/>
    <w:rsid w:val="009519C0"/>
    <w:rsid w:val="0095371E"/>
    <w:rsid w:val="009559C7"/>
    <w:rsid w:val="00960394"/>
    <w:rsid w:val="009622AF"/>
    <w:rsid w:val="00963658"/>
    <w:rsid w:val="00967586"/>
    <w:rsid w:val="00984F46"/>
    <w:rsid w:val="009858A5"/>
    <w:rsid w:val="009A05D8"/>
    <w:rsid w:val="009A0B29"/>
    <w:rsid w:val="009C2264"/>
    <w:rsid w:val="009C2ABF"/>
    <w:rsid w:val="009D1596"/>
    <w:rsid w:val="009D561F"/>
    <w:rsid w:val="009E04ED"/>
    <w:rsid w:val="009E654C"/>
    <w:rsid w:val="009F15AC"/>
    <w:rsid w:val="009F582B"/>
    <w:rsid w:val="00A115C4"/>
    <w:rsid w:val="00A128F3"/>
    <w:rsid w:val="00A13F18"/>
    <w:rsid w:val="00A158CE"/>
    <w:rsid w:val="00A15E52"/>
    <w:rsid w:val="00A173FF"/>
    <w:rsid w:val="00A22A4E"/>
    <w:rsid w:val="00A25439"/>
    <w:rsid w:val="00A25B51"/>
    <w:rsid w:val="00A36A36"/>
    <w:rsid w:val="00A37253"/>
    <w:rsid w:val="00A406BD"/>
    <w:rsid w:val="00A448BD"/>
    <w:rsid w:val="00A4608D"/>
    <w:rsid w:val="00A47644"/>
    <w:rsid w:val="00A6290F"/>
    <w:rsid w:val="00A649F4"/>
    <w:rsid w:val="00A66B7F"/>
    <w:rsid w:val="00A72A2F"/>
    <w:rsid w:val="00A748EA"/>
    <w:rsid w:val="00A80591"/>
    <w:rsid w:val="00A91AE6"/>
    <w:rsid w:val="00A96E9A"/>
    <w:rsid w:val="00AA2A7C"/>
    <w:rsid w:val="00AA55CA"/>
    <w:rsid w:val="00AB4A8F"/>
    <w:rsid w:val="00AC74EF"/>
    <w:rsid w:val="00AD26B9"/>
    <w:rsid w:val="00AD29FA"/>
    <w:rsid w:val="00AD3D3D"/>
    <w:rsid w:val="00AD5AA8"/>
    <w:rsid w:val="00AD69B6"/>
    <w:rsid w:val="00AD73B0"/>
    <w:rsid w:val="00AE5CF6"/>
    <w:rsid w:val="00AF0B1B"/>
    <w:rsid w:val="00AF462C"/>
    <w:rsid w:val="00AF6F80"/>
    <w:rsid w:val="00B01D1D"/>
    <w:rsid w:val="00B01E55"/>
    <w:rsid w:val="00B108B4"/>
    <w:rsid w:val="00B10F5E"/>
    <w:rsid w:val="00B11BAC"/>
    <w:rsid w:val="00B14EE8"/>
    <w:rsid w:val="00B1706C"/>
    <w:rsid w:val="00B26A56"/>
    <w:rsid w:val="00B32118"/>
    <w:rsid w:val="00B35244"/>
    <w:rsid w:val="00B35C82"/>
    <w:rsid w:val="00B40527"/>
    <w:rsid w:val="00B46121"/>
    <w:rsid w:val="00B50C52"/>
    <w:rsid w:val="00B514FB"/>
    <w:rsid w:val="00B61EAC"/>
    <w:rsid w:val="00B76A11"/>
    <w:rsid w:val="00B848AE"/>
    <w:rsid w:val="00B95BEF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5312"/>
    <w:rsid w:val="00BE6E70"/>
    <w:rsid w:val="00BE7B1F"/>
    <w:rsid w:val="00BF5DA5"/>
    <w:rsid w:val="00BF6266"/>
    <w:rsid w:val="00C04C98"/>
    <w:rsid w:val="00C1086C"/>
    <w:rsid w:val="00C11B28"/>
    <w:rsid w:val="00C2303C"/>
    <w:rsid w:val="00C23320"/>
    <w:rsid w:val="00C274FC"/>
    <w:rsid w:val="00C34871"/>
    <w:rsid w:val="00C40910"/>
    <w:rsid w:val="00C410BD"/>
    <w:rsid w:val="00C47E66"/>
    <w:rsid w:val="00C615BE"/>
    <w:rsid w:val="00C63363"/>
    <w:rsid w:val="00C72BA7"/>
    <w:rsid w:val="00C74234"/>
    <w:rsid w:val="00C77EB1"/>
    <w:rsid w:val="00C83E18"/>
    <w:rsid w:val="00C924F9"/>
    <w:rsid w:val="00CA3B94"/>
    <w:rsid w:val="00CB3DD5"/>
    <w:rsid w:val="00CC6822"/>
    <w:rsid w:val="00CD0757"/>
    <w:rsid w:val="00CD2079"/>
    <w:rsid w:val="00CD44CE"/>
    <w:rsid w:val="00CD56AD"/>
    <w:rsid w:val="00CD69AF"/>
    <w:rsid w:val="00CD729E"/>
    <w:rsid w:val="00CE4C41"/>
    <w:rsid w:val="00CE79A3"/>
    <w:rsid w:val="00CF01B6"/>
    <w:rsid w:val="00CF07FF"/>
    <w:rsid w:val="00D01B93"/>
    <w:rsid w:val="00D139EB"/>
    <w:rsid w:val="00D15EAC"/>
    <w:rsid w:val="00D177B5"/>
    <w:rsid w:val="00D22D25"/>
    <w:rsid w:val="00D37324"/>
    <w:rsid w:val="00D50060"/>
    <w:rsid w:val="00D50BC3"/>
    <w:rsid w:val="00D53912"/>
    <w:rsid w:val="00D57C37"/>
    <w:rsid w:val="00D62E7B"/>
    <w:rsid w:val="00D7603C"/>
    <w:rsid w:val="00D76717"/>
    <w:rsid w:val="00D82537"/>
    <w:rsid w:val="00D91957"/>
    <w:rsid w:val="00D93350"/>
    <w:rsid w:val="00D97572"/>
    <w:rsid w:val="00DA4DE7"/>
    <w:rsid w:val="00DB2ED5"/>
    <w:rsid w:val="00DB4D58"/>
    <w:rsid w:val="00DC43A3"/>
    <w:rsid w:val="00DC5B66"/>
    <w:rsid w:val="00DC7E3A"/>
    <w:rsid w:val="00DD6C10"/>
    <w:rsid w:val="00DD7B49"/>
    <w:rsid w:val="00DF79F1"/>
    <w:rsid w:val="00E1061E"/>
    <w:rsid w:val="00E11367"/>
    <w:rsid w:val="00E1561C"/>
    <w:rsid w:val="00E212E0"/>
    <w:rsid w:val="00E21477"/>
    <w:rsid w:val="00E32B1B"/>
    <w:rsid w:val="00E42002"/>
    <w:rsid w:val="00E4687D"/>
    <w:rsid w:val="00E5432B"/>
    <w:rsid w:val="00E56326"/>
    <w:rsid w:val="00E70E42"/>
    <w:rsid w:val="00E755D9"/>
    <w:rsid w:val="00E828DF"/>
    <w:rsid w:val="00E857AC"/>
    <w:rsid w:val="00E941C7"/>
    <w:rsid w:val="00EA018E"/>
    <w:rsid w:val="00EB4909"/>
    <w:rsid w:val="00EC3412"/>
    <w:rsid w:val="00ED1713"/>
    <w:rsid w:val="00ED30E2"/>
    <w:rsid w:val="00ED3EDC"/>
    <w:rsid w:val="00ED7767"/>
    <w:rsid w:val="00EE0E1E"/>
    <w:rsid w:val="00EE3E84"/>
    <w:rsid w:val="00F007C4"/>
    <w:rsid w:val="00F05C35"/>
    <w:rsid w:val="00F1013F"/>
    <w:rsid w:val="00F1363F"/>
    <w:rsid w:val="00F32A84"/>
    <w:rsid w:val="00F363B7"/>
    <w:rsid w:val="00F366DF"/>
    <w:rsid w:val="00F37617"/>
    <w:rsid w:val="00F50EDD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85225"/>
    <w:rsid w:val="00FA19DC"/>
    <w:rsid w:val="00FB3A45"/>
    <w:rsid w:val="00FB738D"/>
    <w:rsid w:val="00FC0831"/>
    <w:rsid w:val="00FC157B"/>
    <w:rsid w:val="00FC23DC"/>
    <w:rsid w:val="00FC5AF9"/>
    <w:rsid w:val="00FD2F52"/>
    <w:rsid w:val="00FD4596"/>
    <w:rsid w:val="00FE3C2F"/>
    <w:rsid w:val="00FE5902"/>
    <w:rsid w:val="00FF287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2"/>
    </o:shapelayout>
  </w:shapeDefaults>
  <w:doNotEmbedSmartTags/>
  <w:decimalSymbol w:val=","/>
  <w:listSeparator w:val=";"/>
  <w14:docId w14:val="364648FF"/>
  <w14:defaultImageDpi w14:val="330"/>
  <w15:docId w15:val="{26A9504A-67B7-410D-B367-DDBC49DC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9FBE3F-443B-48F6-AE4F-C2693F2215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168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2020-10-14T11:09:00Z</cp:lastPrinted>
  <dcterms:created xsi:type="dcterms:W3CDTF">2022-12-20T12:16:00Z</dcterms:created>
  <dcterms:modified xsi:type="dcterms:W3CDTF">2023-09-22T16:19:00Z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