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F57E5" w14:textId="238989F9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B50861">
        <w:rPr>
          <w:rStyle w:val="TITULOFICHAS-alinea"/>
          <w:sz w:val="18"/>
          <w:szCs w:val="18"/>
          <w:lang w:val="pt-PT"/>
        </w:rPr>
        <w:t>2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8437DC">
        <w:rPr>
          <w:rStyle w:val="TITULOFICHAS-alinea"/>
          <w:sz w:val="18"/>
          <w:szCs w:val="18"/>
          <w:lang w:val="pt-PT"/>
        </w:rPr>
        <w:t>Quartis e diagrama de extremos e quartis para dados</w:t>
      </w:r>
      <w:r w:rsidR="00B50861">
        <w:rPr>
          <w:rStyle w:val="TITULOFICHAS-alinea"/>
          <w:sz w:val="18"/>
          <w:szCs w:val="18"/>
          <w:lang w:val="pt-PT"/>
        </w:rPr>
        <w:t xml:space="preserve"> </w:t>
      </w:r>
      <w:r w:rsidR="008437DC">
        <w:rPr>
          <w:rStyle w:val="TITULOFICHAS-alinea"/>
          <w:sz w:val="18"/>
          <w:szCs w:val="18"/>
          <w:lang w:val="pt-PT"/>
        </w:rPr>
        <w:t>agrupados</w:t>
      </w:r>
    </w:p>
    <w:p w14:paraId="18CF57E6" w14:textId="4CC1DE53" w:rsidR="00A448BD" w:rsidRPr="001F156B" w:rsidRDefault="00A448BD" w:rsidP="002E5E4D">
      <w:pPr>
        <w:pStyle w:val="TITULOFICHAS"/>
        <w:tabs>
          <w:tab w:val="left" w:pos="4962"/>
        </w:tabs>
        <w:ind w:left="-11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18CF580C" wp14:editId="39394D42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8CF582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5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6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18CF582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18CF583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1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18CF583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CF580C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8CF582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5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6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18CF582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18CF583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3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31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3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18CF583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8CF57E7" w14:textId="07902823" w:rsidR="00B32118" w:rsidRPr="00DE2566" w:rsidRDefault="003502E6" w:rsidP="00A173FF">
      <w:pPr>
        <w:pStyle w:val="QuestaoAulaTITULO"/>
        <w:rPr>
          <w:lang w:val="pt-P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FE1904" wp14:editId="67E56C3D">
            <wp:simplePos x="0" y="0"/>
            <wp:positionH relativeFrom="column">
              <wp:posOffset>4299585</wp:posOffset>
            </wp:positionH>
            <wp:positionV relativeFrom="paragraph">
              <wp:posOffset>662305</wp:posOffset>
            </wp:positionV>
            <wp:extent cx="2089785" cy="1673860"/>
            <wp:effectExtent l="0" t="0" r="5715" b="2540"/>
            <wp:wrapThrough wrapText="bothSides">
              <wp:wrapPolygon edited="0">
                <wp:start x="8467" y="0"/>
                <wp:lineTo x="6892" y="246"/>
                <wp:lineTo x="1969" y="3196"/>
                <wp:lineTo x="0" y="7621"/>
                <wp:lineTo x="0" y="13275"/>
                <wp:lineTo x="788" y="15733"/>
                <wp:lineTo x="788" y="16225"/>
                <wp:lineTo x="3741" y="19666"/>
                <wp:lineTo x="7679" y="21387"/>
                <wp:lineTo x="8073" y="21387"/>
                <wp:lineTo x="13389" y="21387"/>
                <wp:lineTo x="13783" y="21387"/>
                <wp:lineTo x="17327" y="19912"/>
                <wp:lineTo x="17721" y="19666"/>
                <wp:lineTo x="20675" y="16225"/>
                <wp:lineTo x="20675" y="15733"/>
                <wp:lineTo x="21462" y="13520"/>
                <wp:lineTo x="21462" y="7621"/>
                <wp:lineTo x="20675" y="5900"/>
                <wp:lineTo x="19690" y="3196"/>
                <wp:lineTo x="14768" y="246"/>
                <wp:lineTo x="12995" y="0"/>
                <wp:lineTo x="8467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9467" r="9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67386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118" w:rsidRPr="00DE2566">
        <w:rPr>
          <w:lang w:val="pt-PT"/>
        </w:rPr>
        <w:t xml:space="preserve">Questão-aula </w:t>
      </w:r>
      <w:r w:rsidR="00B50861">
        <w:rPr>
          <w:lang w:val="pt-PT"/>
        </w:rPr>
        <w:t>3</w:t>
      </w:r>
    </w:p>
    <w:p w14:paraId="26EE5371" w14:textId="115F1408" w:rsidR="000240F6" w:rsidRDefault="00C11B28" w:rsidP="006878DE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8CF580E" wp14:editId="4EE5736B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5835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8CF58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CF5835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BA479C">
        <w:t>A frequência cardí</w:t>
      </w:r>
      <w:r w:rsidR="00CC6C8E">
        <w:t xml:space="preserve">aca é o número de vezes que o coração bate por minuto. </w:t>
      </w:r>
      <w:r w:rsidR="005A7954">
        <w:t xml:space="preserve">Mediu-se a frequência cardíaca a 25 </w:t>
      </w:r>
      <w:r w:rsidR="009D10D6">
        <w:t>mulheres</w:t>
      </w:r>
      <w:r w:rsidR="005A7954">
        <w:t xml:space="preserve"> </w:t>
      </w:r>
      <w:r w:rsidR="00905C00">
        <w:t xml:space="preserve">dos 18 </w:t>
      </w:r>
      <w:r w:rsidR="00B473B5">
        <w:t>aos</w:t>
      </w:r>
      <w:r w:rsidR="00905C00">
        <w:t xml:space="preserve"> 25 anos</w:t>
      </w:r>
      <w:r w:rsidR="006F5D3C">
        <w:t xml:space="preserve">, em repouso, e obtiveram-se os seguintes resultados. </w:t>
      </w:r>
    </w:p>
    <w:tbl>
      <w:tblPr>
        <w:tblStyle w:val="TabelacomGrelha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 w:rsidR="00F148B2" w14:paraId="23144724" w14:textId="790C222A" w:rsidTr="00011932">
        <w:trPr>
          <w:trHeight w:val="454"/>
          <w:jc w:val="center"/>
        </w:trPr>
        <w:tc>
          <w:tcPr>
            <w:tcW w:w="0" w:type="auto"/>
            <w:vAlign w:val="center"/>
          </w:tcPr>
          <w:p w14:paraId="5B6C9524" w14:textId="15C7B6FB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90</w:t>
            </w:r>
          </w:p>
        </w:tc>
        <w:tc>
          <w:tcPr>
            <w:tcW w:w="0" w:type="auto"/>
            <w:vAlign w:val="center"/>
          </w:tcPr>
          <w:p w14:paraId="6FA26E9A" w14:textId="77B4A8FA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67</w:t>
            </w:r>
          </w:p>
        </w:tc>
        <w:tc>
          <w:tcPr>
            <w:tcW w:w="0" w:type="auto"/>
            <w:vAlign w:val="center"/>
          </w:tcPr>
          <w:p w14:paraId="4579F2B2" w14:textId="2FFDEEB7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60</w:t>
            </w:r>
          </w:p>
        </w:tc>
        <w:tc>
          <w:tcPr>
            <w:tcW w:w="0" w:type="auto"/>
            <w:vAlign w:val="center"/>
          </w:tcPr>
          <w:p w14:paraId="72606E1A" w14:textId="74D17EDF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63</w:t>
            </w:r>
          </w:p>
        </w:tc>
        <w:tc>
          <w:tcPr>
            <w:tcW w:w="0" w:type="auto"/>
            <w:vAlign w:val="center"/>
          </w:tcPr>
          <w:p w14:paraId="786CDAAC" w14:textId="4ACEC469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90</w:t>
            </w:r>
          </w:p>
        </w:tc>
        <w:tc>
          <w:tcPr>
            <w:tcW w:w="0" w:type="auto"/>
            <w:vAlign w:val="center"/>
          </w:tcPr>
          <w:p w14:paraId="030DE2D0" w14:textId="7F4DE61B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62</w:t>
            </w:r>
          </w:p>
        </w:tc>
        <w:tc>
          <w:tcPr>
            <w:tcW w:w="0" w:type="auto"/>
            <w:vAlign w:val="center"/>
          </w:tcPr>
          <w:p w14:paraId="46C2EF73" w14:textId="0751EA2F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68</w:t>
            </w:r>
          </w:p>
        </w:tc>
        <w:tc>
          <w:tcPr>
            <w:tcW w:w="0" w:type="auto"/>
            <w:vAlign w:val="center"/>
          </w:tcPr>
          <w:p w14:paraId="3F68D6DC" w14:textId="50C0E69F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70</w:t>
            </w:r>
          </w:p>
        </w:tc>
        <w:tc>
          <w:tcPr>
            <w:tcW w:w="0" w:type="auto"/>
            <w:vAlign w:val="center"/>
          </w:tcPr>
          <w:p w14:paraId="34079CB9" w14:textId="7F3B5B54" w:rsidR="00F148B2" w:rsidRDefault="00F148B2" w:rsidP="00F148B2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76</w:t>
            </w:r>
          </w:p>
        </w:tc>
        <w:tc>
          <w:tcPr>
            <w:tcW w:w="0" w:type="auto"/>
            <w:vAlign w:val="center"/>
          </w:tcPr>
          <w:p w14:paraId="0AB5C2E7" w14:textId="682C3D9A" w:rsidR="00F148B2" w:rsidRDefault="00011932" w:rsidP="00F148B2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92</w:t>
            </w:r>
          </w:p>
        </w:tc>
        <w:tc>
          <w:tcPr>
            <w:tcW w:w="0" w:type="auto"/>
            <w:vAlign w:val="center"/>
          </w:tcPr>
          <w:p w14:paraId="4CEA903F" w14:textId="2AA662E9" w:rsidR="00F148B2" w:rsidRDefault="00011932" w:rsidP="00F148B2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64</w:t>
            </w:r>
          </w:p>
        </w:tc>
        <w:tc>
          <w:tcPr>
            <w:tcW w:w="0" w:type="auto"/>
            <w:vAlign w:val="center"/>
          </w:tcPr>
          <w:p w14:paraId="657C5CAD" w14:textId="2618A7D2" w:rsidR="00F148B2" w:rsidRDefault="00011932" w:rsidP="00F148B2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76</w:t>
            </w:r>
          </w:p>
        </w:tc>
        <w:tc>
          <w:tcPr>
            <w:tcW w:w="0" w:type="auto"/>
            <w:vAlign w:val="center"/>
          </w:tcPr>
          <w:p w14:paraId="6187AFCC" w14:textId="02BA0782" w:rsidR="00F148B2" w:rsidRDefault="00011932" w:rsidP="00F148B2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80</w:t>
            </w:r>
          </w:p>
        </w:tc>
      </w:tr>
      <w:tr w:rsidR="00F148B2" w14:paraId="0493176D" w14:textId="54C34CC7" w:rsidTr="00011932">
        <w:trPr>
          <w:trHeight w:val="454"/>
          <w:jc w:val="center"/>
        </w:trPr>
        <w:tc>
          <w:tcPr>
            <w:tcW w:w="0" w:type="auto"/>
            <w:vAlign w:val="center"/>
          </w:tcPr>
          <w:p w14:paraId="5BF9F310" w14:textId="3077A31C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56</w:t>
            </w:r>
          </w:p>
        </w:tc>
        <w:tc>
          <w:tcPr>
            <w:tcW w:w="0" w:type="auto"/>
            <w:vAlign w:val="center"/>
          </w:tcPr>
          <w:p w14:paraId="1EEE957D" w14:textId="5A19FD82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68</w:t>
            </w:r>
          </w:p>
        </w:tc>
        <w:tc>
          <w:tcPr>
            <w:tcW w:w="0" w:type="auto"/>
            <w:vAlign w:val="center"/>
          </w:tcPr>
          <w:p w14:paraId="41E9ACBC" w14:textId="373E4A40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94</w:t>
            </w:r>
          </w:p>
        </w:tc>
        <w:tc>
          <w:tcPr>
            <w:tcW w:w="0" w:type="auto"/>
            <w:vAlign w:val="center"/>
          </w:tcPr>
          <w:p w14:paraId="3C947759" w14:textId="77B79F24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68</w:t>
            </w:r>
          </w:p>
        </w:tc>
        <w:tc>
          <w:tcPr>
            <w:tcW w:w="0" w:type="auto"/>
            <w:vAlign w:val="center"/>
          </w:tcPr>
          <w:p w14:paraId="26B35D03" w14:textId="3E747BC1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77</w:t>
            </w:r>
          </w:p>
        </w:tc>
        <w:tc>
          <w:tcPr>
            <w:tcW w:w="0" w:type="auto"/>
            <w:vAlign w:val="center"/>
          </w:tcPr>
          <w:p w14:paraId="4A040119" w14:textId="237587A3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73</w:t>
            </w:r>
          </w:p>
        </w:tc>
        <w:tc>
          <w:tcPr>
            <w:tcW w:w="0" w:type="auto"/>
            <w:vAlign w:val="center"/>
          </w:tcPr>
          <w:p w14:paraId="16AB0117" w14:textId="0C535E4F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95</w:t>
            </w:r>
          </w:p>
        </w:tc>
        <w:tc>
          <w:tcPr>
            <w:tcW w:w="0" w:type="auto"/>
            <w:vAlign w:val="center"/>
          </w:tcPr>
          <w:p w14:paraId="39557D23" w14:textId="6AE8B84E" w:rsidR="00F148B2" w:rsidRDefault="00F148B2" w:rsidP="00C7729A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76</w:t>
            </w:r>
          </w:p>
        </w:tc>
        <w:tc>
          <w:tcPr>
            <w:tcW w:w="0" w:type="auto"/>
            <w:vAlign w:val="center"/>
          </w:tcPr>
          <w:p w14:paraId="1FAE80E2" w14:textId="21FE5398" w:rsidR="00F148B2" w:rsidRDefault="00F148B2" w:rsidP="00F148B2">
            <w:pPr>
              <w:pStyle w:val="QUESTAO1"/>
              <w:spacing w:before="0" w:line="276" w:lineRule="auto"/>
              <w:ind w:left="0" w:firstLine="0"/>
              <w:jc w:val="center"/>
            </w:pPr>
            <w:r>
              <w:t>66</w:t>
            </w:r>
          </w:p>
        </w:tc>
        <w:tc>
          <w:tcPr>
            <w:tcW w:w="0" w:type="auto"/>
            <w:vAlign w:val="center"/>
          </w:tcPr>
          <w:p w14:paraId="0BDE0001" w14:textId="43E8A628" w:rsidR="00F148B2" w:rsidRDefault="00011932" w:rsidP="00F148B2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84</w:t>
            </w:r>
          </w:p>
        </w:tc>
        <w:tc>
          <w:tcPr>
            <w:tcW w:w="0" w:type="auto"/>
            <w:vAlign w:val="center"/>
          </w:tcPr>
          <w:p w14:paraId="01DA8456" w14:textId="011BE8EA" w:rsidR="00F148B2" w:rsidRDefault="00011932" w:rsidP="00F148B2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72</w:t>
            </w:r>
          </w:p>
        </w:tc>
        <w:tc>
          <w:tcPr>
            <w:tcW w:w="0" w:type="auto"/>
            <w:vAlign w:val="center"/>
          </w:tcPr>
          <w:p w14:paraId="79C59EA3" w14:textId="43ABC059" w:rsidR="00F148B2" w:rsidRDefault="00011932" w:rsidP="00F148B2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68</w:t>
            </w:r>
          </w:p>
        </w:tc>
        <w:tc>
          <w:tcPr>
            <w:tcW w:w="0" w:type="auto"/>
            <w:vAlign w:val="center"/>
          </w:tcPr>
          <w:p w14:paraId="63654728" w14:textId="1377E62A" w:rsidR="00F148B2" w:rsidRDefault="00F148B2" w:rsidP="00F148B2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</w:tr>
    </w:tbl>
    <w:p w14:paraId="18CF57E8" w14:textId="359146BF" w:rsidR="008F7EC7" w:rsidRDefault="00FD4FA7" w:rsidP="007377E2">
      <w:pPr>
        <w:pStyle w:val="QUESTAO1"/>
        <w:numPr>
          <w:ilvl w:val="1"/>
          <w:numId w:val="19"/>
        </w:numPr>
        <w:spacing w:before="160"/>
        <w:ind w:left="850" w:hanging="425"/>
        <w:rPr>
          <w:sz w:val="19"/>
          <w:szCs w:val="19"/>
        </w:rPr>
      </w:pPr>
      <w:r>
        <w:rPr>
          <w:sz w:val="19"/>
          <w:szCs w:val="19"/>
        </w:rPr>
        <w:t>Completa a seguinte tabela de frequências</w:t>
      </w:r>
      <w:r w:rsidR="00394F65">
        <w:rPr>
          <w:sz w:val="19"/>
          <w:szCs w:val="19"/>
        </w:rPr>
        <w:t>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275"/>
        <w:gridCol w:w="1418"/>
        <w:gridCol w:w="1984"/>
      </w:tblGrid>
      <w:tr w:rsidR="005402FC" w14:paraId="0133CB5D" w14:textId="77777777" w:rsidTr="00806D94">
        <w:trPr>
          <w:jc w:val="center"/>
        </w:trPr>
        <w:tc>
          <w:tcPr>
            <w:tcW w:w="1385" w:type="dxa"/>
            <w:shd w:val="clear" w:color="auto" w:fill="F2DBDB"/>
          </w:tcPr>
          <w:p w14:paraId="3F785A89" w14:textId="07AD2A7E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E51702">
              <w:rPr>
                <w:b/>
                <w:bCs/>
                <w:sz w:val="18"/>
                <w:szCs w:val="18"/>
              </w:rPr>
              <w:t>Frequência cardíaca</w:t>
            </w:r>
          </w:p>
        </w:tc>
        <w:tc>
          <w:tcPr>
            <w:tcW w:w="1275" w:type="dxa"/>
            <w:shd w:val="clear" w:color="auto" w:fill="F2DBDB"/>
          </w:tcPr>
          <w:p w14:paraId="07360108" w14:textId="54C60385" w:rsidR="004D0F7D" w:rsidRPr="00E51702" w:rsidRDefault="005402FC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E51702">
              <w:rPr>
                <w:b/>
                <w:bCs/>
                <w:sz w:val="18"/>
                <w:szCs w:val="18"/>
              </w:rPr>
              <w:t>Frequência absoluta</w:t>
            </w:r>
          </w:p>
        </w:tc>
        <w:tc>
          <w:tcPr>
            <w:tcW w:w="1418" w:type="dxa"/>
            <w:shd w:val="clear" w:color="auto" w:fill="F2DBDB"/>
          </w:tcPr>
          <w:p w14:paraId="3DD2396B" w14:textId="23AE74B2" w:rsidR="004D0F7D" w:rsidRPr="00E51702" w:rsidRDefault="005402FC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E51702">
              <w:rPr>
                <w:b/>
                <w:bCs/>
                <w:sz w:val="18"/>
                <w:szCs w:val="18"/>
              </w:rPr>
              <w:t>Frequência relativa</w:t>
            </w:r>
          </w:p>
        </w:tc>
        <w:tc>
          <w:tcPr>
            <w:tcW w:w="1984" w:type="dxa"/>
            <w:shd w:val="clear" w:color="auto" w:fill="F2DBDB"/>
          </w:tcPr>
          <w:p w14:paraId="44F18979" w14:textId="7F99026B" w:rsidR="004D0F7D" w:rsidRPr="00E51702" w:rsidRDefault="005402FC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E51702">
              <w:rPr>
                <w:b/>
                <w:bCs/>
                <w:sz w:val="18"/>
                <w:szCs w:val="18"/>
              </w:rPr>
              <w:t>Frequência relativa acumulada</w:t>
            </w:r>
          </w:p>
        </w:tc>
      </w:tr>
      <w:tr w:rsidR="005402FC" w14:paraId="1AEB64F2" w14:textId="77777777" w:rsidTr="002C61EE">
        <w:trPr>
          <w:jc w:val="center"/>
        </w:trPr>
        <w:tc>
          <w:tcPr>
            <w:tcW w:w="1385" w:type="dxa"/>
          </w:tcPr>
          <w:p w14:paraId="3B0D718C" w14:textId="1CB8B3FE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RPr="00E51702">
              <w:rPr>
                <w:sz w:val="18"/>
                <w:szCs w:val="18"/>
              </w:rPr>
              <w:t xml:space="preserve">55 a &lt; </w:t>
            </w:r>
            <w:r w:rsidR="008F5BAB" w:rsidRPr="00E51702">
              <w:rPr>
                <w:sz w:val="18"/>
                <w:szCs w:val="18"/>
              </w:rPr>
              <w:t>63</w:t>
            </w:r>
          </w:p>
        </w:tc>
        <w:tc>
          <w:tcPr>
            <w:tcW w:w="1275" w:type="dxa"/>
          </w:tcPr>
          <w:p w14:paraId="0DC9DBA2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3FB97A4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35F5347D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</w:tr>
      <w:tr w:rsidR="005402FC" w14:paraId="3BA5619C" w14:textId="77777777" w:rsidTr="002C61EE">
        <w:trPr>
          <w:jc w:val="center"/>
        </w:trPr>
        <w:tc>
          <w:tcPr>
            <w:tcW w:w="1385" w:type="dxa"/>
          </w:tcPr>
          <w:p w14:paraId="538C60F8" w14:textId="4E1BA32C" w:rsidR="004D0F7D" w:rsidRPr="00E51702" w:rsidRDefault="008F5BAB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RPr="00E51702">
              <w:rPr>
                <w:sz w:val="18"/>
                <w:szCs w:val="18"/>
              </w:rPr>
              <w:t>63 a &lt; 71</w:t>
            </w:r>
          </w:p>
        </w:tc>
        <w:tc>
          <w:tcPr>
            <w:tcW w:w="1275" w:type="dxa"/>
          </w:tcPr>
          <w:p w14:paraId="4B70E7C1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577B2E7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1C170EF4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</w:tr>
      <w:tr w:rsidR="005402FC" w14:paraId="29F48D6C" w14:textId="77777777" w:rsidTr="002C61EE">
        <w:trPr>
          <w:jc w:val="center"/>
        </w:trPr>
        <w:tc>
          <w:tcPr>
            <w:tcW w:w="1385" w:type="dxa"/>
          </w:tcPr>
          <w:p w14:paraId="529E75A3" w14:textId="108A9281" w:rsidR="004D0F7D" w:rsidRPr="00E51702" w:rsidRDefault="00876190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RPr="00E51702">
              <w:rPr>
                <w:sz w:val="18"/>
                <w:szCs w:val="18"/>
              </w:rPr>
              <w:t>71 a &lt; 79</w:t>
            </w:r>
          </w:p>
        </w:tc>
        <w:tc>
          <w:tcPr>
            <w:tcW w:w="1275" w:type="dxa"/>
          </w:tcPr>
          <w:p w14:paraId="2413D17F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758C277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13291418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</w:tr>
      <w:tr w:rsidR="005402FC" w14:paraId="0BE15FB4" w14:textId="77777777" w:rsidTr="002C61EE">
        <w:trPr>
          <w:jc w:val="center"/>
        </w:trPr>
        <w:tc>
          <w:tcPr>
            <w:tcW w:w="1385" w:type="dxa"/>
          </w:tcPr>
          <w:p w14:paraId="25E2449F" w14:textId="50E69432" w:rsidR="004D0F7D" w:rsidRPr="00E51702" w:rsidRDefault="00876190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RPr="00E51702">
              <w:rPr>
                <w:sz w:val="18"/>
                <w:szCs w:val="18"/>
              </w:rPr>
              <w:t xml:space="preserve">79 a &lt; </w:t>
            </w:r>
            <w:r w:rsidR="005402FC" w:rsidRPr="00E51702">
              <w:rPr>
                <w:sz w:val="18"/>
                <w:szCs w:val="18"/>
              </w:rPr>
              <w:t>87</w:t>
            </w:r>
          </w:p>
        </w:tc>
        <w:tc>
          <w:tcPr>
            <w:tcW w:w="1275" w:type="dxa"/>
          </w:tcPr>
          <w:p w14:paraId="746F602D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6FC98512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210304F1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</w:tr>
      <w:tr w:rsidR="005402FC" w14:paraId="2B910B2E" w14:textId="77777777" w:rsidTr="002C61EE">
        <w:trPr>
          <w:jc w:val="center"/>
        </w:trPr>
        <w:tc>
          <w:tcPr>
            <w:tcW w:w="1385" w:type="dxa"/>
          </w:tcPr>
          <w:p w14:paraId="6021412C" w14:textId="410D6DC5" w:rsidR="004D0F7D" w:rsidRPr="00E51702" w:rsidRDefault="005402FC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RPr="00E51702">
              <w:rPr>
                <w:sz w:val="18"/>
                <w:szCs w:val="18"/>
              </w:rPr>
              <w:t xml:space="preserve">87 a </w:t>
            </w:r>
            <w:r w:rsidR="000B499F" w:rsidRPr="002611EF">
              <w:rPr>
                <w:position w:val="-4"/>
                <w:sz w:val="18"/>
                <w:szCs w:val="18"/>
              </w:rPr>
              <w:object w:dxaOrig="180" w:dyaOrig="200" w14:anchorId="6C68F0F9">
                <v:shape id="_x0000_i1032" type="#_x0000_t75" style="width:9.2pt;height:10.05pt" o:ole="">
                  <v:imagedata r:id="rId12" o:title=""/>
                </v:shape>
                <o:OLEObject Type="Embed" ProgID="Equation.DSMT4" ShapeID="_x0000_i1032" DrawAspect="Content" ObjectID="_1756907266" r:id="rId13"/>
              </w:object>
            </w:r>
            <w:r w:rsidRPr="00E51702">
              <w:rPr>
                <w:sz w:val="18"/>
                <w:szCs w:val="18"/>
              </w:rPr>
              <w:t xml:space="preserve"> 95</w:t>
            </w:r>
          </w:p>
        </w:tc>
        <w:tc>
          <w:tcPr>
            <w:tcW w:w="1275" w:type="dxa"/>
          </w:tcPr>
          <w:p w14:paraId="76CE2B71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E6594EC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7A0EF9C6" w14:textId="77777777" w:rsidR="004D0F7D" w:rsidRPr="00E51702" w:rsidRDefault="004D0F7D" w:rsidP="00E51702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</w:tr>
    </w:tbl>
    <w:p w14:paraId="10F6E697" w14:textId="2F4E6306" w:rsidR="00394F65" w:rsidRDefault="008B7FCD" w:rsidP="007377E2">
      <w:pPr>
        <w:pStyle w:val="QUESTAO1"/>
        <w:numPr>
          <w:ilvl w:val="1"/>
          <w:numId w:val="19"/>
        </w:numPr>
        <w:spacing w:before="160"/>
        <w:ind w:left="850" w:hanging="425"/>
        <w:rPr>
          <w:sz w:val="19"/>
          <w:szCs w:val="19"/>
        </w:rPr>
      </w:pPr>
      <w:r>
        <w:rPr>
          <w:sz w:val="19"/>
          <w:szCs w:val="19"/>
        </w:rPr>
        <w:t xml:space="preserve">Para as mulheres </w:t>
      </w:r>
      <w:r w:rsidR="002C61EE">
        <w:rPr>
          <w:sz w:val="19"/>
          <w:szCs w:val="19"/>
        </w:rPr>
        <w:t>dos 18 aos 25 anos, a</w:t>
      </w:r>
      <w:r w:rsidR="00F25C38">
        <w:rPr>
          <w:sz w:val="19"/>
          <w:szCs w:val="19"/>
        </w:rPr>
        <w:t xml:space="preserve"> frequência cardíaca é considerada menos boa ou má quando </w:t>
      </w:r>
      <w:r w:rsidR="00EA644F">
        <w:rPr>
          <w:sz w:val="19"/>
          <w:szCs w:val="19"/>
        </w:rPr>
        <w:t xml:space="preserve">é </w:t>
      </w:r>
      <w:r w:rsidR="00617CC5">
        <w:rPr>
          <w:sz w:val="19"/>
          <w:szCs w:val="19"/>
        </w:rPr>
        <w:t>maior</w:t>
      </w:r>
      <w:r w:rsidR="00EA644F">
        <w:rPr>
          <w:sz w:val="19"/>
          <w:szCs w:val="19"/>
        </w:rPr>
        <w:t xml:space="preserve"> ou igual a </w:t>
      </w:r>
      <w:r w:rsidR="009F569D">
        <w:rPr>
          <w:sz w:val="19"/>
          <w:szCs w:val="19"/>
        </w:rPr>
        <w:t xml:space="preserve">79. Qual é a percentagem de mulheres com </w:t>
      </w:r>
      <w:r w:rsidR="00A12574">
        <w:rPr>
          <w:sz w:val="19"/>
          <w:szCs w:val="19"/>
        </w:rPr>
        <w:t>frequência cardíaca menos boa ou má</w:t>
      </w:r>
      <w:r w:rsidR="006421B9">
        <w:rPr>
          <w:sz w:val="19"/>
          <w:szCs w:val="19"/>
        </w:rPr>
        <w:t>?</w:t>
      </w:r>
    </w:p>
    <w:p w14:paraId="78F1ABE0" w14:textId="2315D9C0" w:rsidR="006421B9" w:rsidRDefault="006421B9" w:rsidP="00E51702">
      <w:pPr>
        <w:pStyle w:val="QUESTAO1"/>
        <w:numPr>
          <w:ilvl w:val="1"/>
          <w:numId w:val="19"/>
        </w:numPr>
        <w:spacing w:before="160" w:line="240" w:lineRule="auto"/>
        <w:ind w:left="850" w:hanging="425"/>
        <w:rPr>
          <w:sz w:val="19"/>
          <w:szCs w:val="19"/>
        </w:rPr>
      </w:pPr>
      <w:r>
        <w:rPr>
          <w:sz w:val="19"/>
          <w:szCs w:val="19"/>
        </w:rPr>
        <w:t xml:space="preserve">Indica, justificando, a classe </w:t>
      </w:r>
      <w:r w:rsidR="00185FA5">
        <w:rPr>
          <w:sz w:val="19"/>
          <w:szCs w:val="19"/>
        </w:rPr>
        <w:t xml:space="preserve">mediana e as classes </w:t>
      </w:r>
      <w:r w:rsidR="007E1CED">
        <w:rPr>
          <w:sz w:val="19"/>
          <w:szCs w:val="19"/>
        </w:rPr>
        <w:t>a que pertencem</w:t>
      </w:r>
      <w:r w:rsidR="009B5F08">
        <w:rPr>
          <w:sz w:val="19"/>
          <w:szCs w:val="19"/>
        </w:rPr>
        <w:t xml:space="preserve"> o</w:t>
      </w:r>
      <w:r w:rsidR="00387162">
        <w:rPr>
          <w:sz w:val="19"/>
          <w:szCs w:val="19"/>
        </w:rPr>
        <w:t>s quartis.</w:t>
      </w:r>
    </w:p>
    <w:p w14:paraId="56AEF058" w14:textId="3D87BBC2" w:rsidR="00197034" w:rsidRPr="00DE2566" w:rsidRDefault="00011932" w:rsidP="00011932">
      <w:pPr>
        <w:pStyle w:val="QuestaoAulaTITULO"/>
        <w:spacing w:before="320"/>
        <w:rPr>
          <w:lang w:val="pt-PT"/>
        </w:rPr>
      </w:pPr>
      <w:r>
        <w:rPr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FD5DA7" wp14:editId="26F4DA2D">
                <wp:simplePos x="0" y="0"/>
                <wp:positionH relativeFrom="column">
                  <wp:posOffset>2993528</wp:posOffset>
                </wp:positionH>
                <wp:positionV relativeFrom="paragraph">
                  <wp:posOffset>376969</wp:posOffset>
                </wp:positionV>
                <wp:extent cx="3855720" cy="262393"/>
                <wp:effectExtent l="0" t="0" r="0" b="4445"/>
                <wp:wrapNone/>
                <wp:docPr id="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720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30B504" w14:textId="77777777" w:rsidR="00011932" w:rsidRPr="007370FA" w:rsidRDefault="00011932" w:rsidP="0001193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370FA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Peças de fruta vendidas na escola da Inês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D5DA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0;text-align:left;margin-left:235.7pt;margin-top:29.7pt;width:303.6pt;height:20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" fillcolor="white [3201]" stroked="f" strokeweight=".5pt">
                <v:textbox>
                  <w:txbxContent>
                    <w:p w14:paraId="1D30B504" w14:textId="77777777" w:rsidR="00011932" w:rsidRPr="007370FA" w:rsidRDefault="00011932" w:rsidP="0001193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7370FA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Peças de fruta vendidas na escola da Inês</w:t>
                      </w:r>
                    </w:p>
                  </w:txbxContent>
                </v:textbox>
              </v:shape>
            </w:pict>
          </mc:Fallback>
        </mc:AlternateContent>
      </w:r>
      <w:r w:rsidR="00197034" w:rsidRPr="00DE2566">
        <w:rPr>
          <w:lang w:val="pt-PT"/>
        </w:rPr>
        <w:t xml:space="preserve">Questão-aula </w:t>
      </w:r>
      <w:r w:rsidR="00B50861">
        <w:rPr>
          <w:lang w:val="pt-PT"/>
        </w:rPr>
        <w:t>4</w:t>
      </w:r>
    </w:p>
    <w:p w14:paraId="6352DC7C" w14:textId="203A79DC" w:rsidR="000047A8" w:rsidRDefault="00011932" w:rsidP="00011932">
      <w:pPr>
        <w:pStyle w:val="QUESTAO1"/>
      </w:pPr>
      <w:r>
        <w:rPr>
          <w:noProof/>
          <w:sz w:val="19"/>
          <w:szCs w:val="19"/>
        </w:rPr>
        <w:drawing>
          <wp:anchor distT="0" distB="0" distL="114300" distR="114300" simplePos="0" relativeHeight="251667456" behindDoc="0" locked="0" layoutInCell="1" allowOverlap="1" wp14:anchorId="2D61FB7B" wp14:editId="52380C71">
            <wp:simplePos x="0" y="0"/>
            <wp:positionH relativeFrom="column">
              <wp:posOffset>3636010</wp:posOffset>
            </wp:positionH>
            <wp:positionV relativeFrom="paragraph">
              <wp:posOffset>136154</wp:posOffset>
            </wp:positionV>
            <wp:extent cx="2512800" cy="1893600"/>
            <wp:effectExtent l="0" t="0" r="1905" b="0"/>
            <wp:wrapThrough wrapText="bothSides">
              <wp:wrapPolygon edited="0">
                <wp:start x="0" y="0"/>
                <wp:lineTo x="0" y="21296"/>
                <wp:lineTo x="21453" y="21296"/>
                <wp:lineTo x="21453" y="0"/>
                <wp:lineTo x="0" y="0"/>
              </wp:wrapPolygon>
            </wp:wrapThrough>
            <wp:docPr id="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2800" cy="189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BC3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8CF5810" wp14:editId="7785FFCB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5836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8CF5810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CF5836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50BC3" w:rsidRPr="004E7A84">
        <w:tab/>
      </w:r>
      <w:r w:rsidR="00E403F5">
        <w:t xml:space="preserve">O </w:t>
      </w:r>
      <w:r w:rsidR="00DA672E">
        <w:t xml:space="preserve">histograma </w:t>
      </w:r>
      <w:r w:rsidR="00806D94">
        <w:t xml:space="preserve">ao lado </w:t>
      </w:r>
      <w:r w:rsidR="00DA672E">
        <w:t xml:space="preserve">representa </w:t>
      </w:r>
      <w:r w:rsidR="00DA46BE">
        <w:t>o número de</w:t>
      </w:r>
      <w:r w:rsidR="00792E8E">
        <w:t xml:space="preserve"> </w:t>
      </w:r>
      <w:r w:rsidR="00EE26CD">
        <w:t>peças de fruta vendid</w:t>
      </w:r>
      <w:r w:rsidR="00CB7907">
        <w:t>a</w:t>
      </w:r>
      <w:r w:rsidR="006A432B">
        <w:t>s</w:t>
      </w:r>
      <w:r w:rsidR="00CB7907">
        <w:t xml:space="preserve"> no bar da escola da Inês, durante</w:t>
      </w:r>
      <w:r w:rsidR="00D047DE">
        <w:t xml:space="preserve"> o</w:t>
      </w:r>
      <w:r w:rsidR="0031209D">
        <w:t xml:space="preserve"> mês</w:t>
      </w:r>
      <w:r w:rsidR="00D047DE">
        <w:t xml:space="preserve"> de maio</w:t>
      </w:r>
      <w:r w:rsidR="0031209D">
        <w:t>.</w:t>
      </w:r>
      <w:r w:rsidR="00D637D5" w:rsidRPr="00D637D5">
        <w:t xml:space="preserve"> </w:t>
      </w:r>
    </w:p>
    <w:p w14:paraId="5700F770" w14:textId="498313AE" w:rsidR="006552A7" w:rsidRDefault="00F70E85" w:rsidP="006552A7">
      <w:pPr>
        <w:pStyle w:val="QUESTAO1"/>
        <w:numPr>
          <w:ilvl w:val="1"/>
          <w:numId w:val="21"/>
        </w:numPr>
        <w:spacing w:before="200"/>
      </w:pPr>
      <w:r>
        <w:t>Indica a classe mediana.</w:t>
      </w:r>
    </w:p>
    <w:p w14:paraId="6FC5DCC7" w14:textId="285E557C" w:rsidR="00F70E85" w:rsidRDefault="000B4F3A" w:rsidP="006552A7">
      <w:pPr>
        <w:pStyle w:val="QUESTAO1"/>
        <w:numPr>
          <w:ilvl w:val="1"/>
          <w:numId w:val="21"/>
        </w:numPr>
        <w:spacing w:before="200"/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32ED3255" wp14:editId="3AA9E237">
            <wp:simplePos x="0" y="0"/>
            <wp:positionH relativeFrom="column">
              <wp:posOffset>4202801</wp:posOffset>
            </wp:positionH>
            <wp:positionV relativeFrom="bottomMargin">
              <wp:posOffset>-1080135</wp:posOffset>
            </wp:positionV>
            <wp:extent cx="2415540" cy="1497330"/>
            <wp:effectExtent l="0" t="0" r="3810" b="762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-3630" r="-1853"/>
                    <a:stretch/>
                  </pic:blipFill>
                  <pic:spPr bwMode="auto">
                    <a:xfrm>
                      <a:off x="0" y="0"/>
                      <a:ext cx="2415540" cy="149733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D31">
        <w:t>Com base no histograma</w:t>
      </w:r>
      <w:r w:rsidR="006A432B">
        <w:t xml:space="preserve">, </w:t>
      </w:r>
      <w:r w:rsidR="00BF6339">
        <w:t>desenha o polígono de frequências</w:t>
      </w:r>
      <w:r w:rsidR="00B569D9">
        <w:t xml:space="preserve"> relativas</w:t>
      </w:r>
      <w:r w:rsidR="00BF6339">
        <w:t xml:space="preserve"> acumuladas</w:t>
      </w:r>
      <w:r w:rsidR="00C36D31">
        <w:t xml:space="preserve"> </w:t>
      </w:r>
      <w:r w:rsidR="00B569D9">
        <w:t>e o diagrama de extremos e quartis.</w:t>
      </w:r>
    </w:p>
    <w:p w14:paraId="1272FF7D" w14:textId="6ADFD795" w:rsidR="00D114C7" w:rsidRDefault="00C15CCA" w:rsidP="006552A7">
      <w:pPr>
        <w:pStyle w:val="QUESTAO1"/>
        <w:numPr>
          <w:ilvl w:val="1"/>
          <w:numId w:val="21"/>
        </w:numPr>
        <w:spacing w:before="200"/>
      </w:pPr>
      <w:r>
        <w:t xml:space="preserve">Determina </w:t>
      </w:r>
      <w:r w:rsidR="00676D54">
        <w:t xml:space="preserve">um valor aproximado para o 1.º quartil, arredondado às </w:t>
      </w:r>
      <w:r w:rsidR="00E53D12">
        <w:t>unidades</w:t>
      </w:r>
      <w:r w:rsidR="00676D54">
        <w:t xml:space="preserve">. </w:t>
      </w:r>
    </w:p>
    <w:p w14:paraId="052BE504" w14:textId="0C504C98" w:rsidR="006552A7" w:rsidRDefault="00943983" w:rsidP="00FE59FD">
      <w:pPr>
        <w:pStyle w:val="QUESTAO1"/>
        <w:spacing w:before="80"/>
        <w:ind w:left="782" w:firstLine="0"/>
      </w:pPr>
      <w:r>
        <w:t>Interpreta o resultado obtido.</w:t>
      </w:r>
    </w:p>
    <w:p w14:paraId="57D7BF4C" w14:textId="4C561356" w:rsidR="00B176F4" w:rsidRDefault="00B176F4" w:rsidP="006552A7">
      <w:pPr>
        <w:pStyle w:val="QUESTAO1"/>
        <w:spacing w:before="160"/>
        <w:ind w:left="0" w:firstLine="0"/>
        <w:rPr>
          <w:sz w:val="19"/>
          <w:szCs w:val="19"/>
        </w:rPr>
      </w:pPr>
    </w:p>
    <w:sectPr w:rsidR="00B176F4" w:rsidSect="00EE5A0D">
      <w:headerReference w:type="even" r:id="rId16"/>
      <w:headerReference w:type="default" r:id="rId17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729BF" w14:textId="77777777" w:rsidR="006845ED" w:rsidRDefault="006845ED" w:rsidP="00D177B5">
      <w:pPr>
        <w:spacing w:after="0" w:line="240" w:lineRule="auto"/>
      </w:pPr>
      <w:r>
        <w:separator/>
      </w:r>
    </w:p>
  </w:endnote>
  <w:endnote w:type="continuationSeparator" w:id="0">
    <w:p w14:paraId="6722AACF" w14:textId="77777777" w:rsidR="006845ED" w:rsidRDefault="006845ED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45198" w14:textId="77777777" w:rsidR="006845ED" w:rsidRDefault="006845ED" w:rsidP="00D177B5">
      <w:pPr>
        <w:spacing w:after="0" w:line="240" w:lineRule="auto"/>
      </w:pPr>
      <w:r>
        <w:separator/>
      </w:r>
    </w:p>
  </w:footnote>
  <w:footnote w:type="continuationSeparator" w:id="0">
    <w:p w14:paraId="5F8D8899" w14:textId="77777777" w:rsidR="006845ED" w:rsidRDefault="006845ED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581A" w14:textId="77777777" w:rsidR="007A4811" w:rsidRDefault="007A4811">
    <w:pPr>
      <w:pStyle w:val="Cabealho"/>
      <w:rPr>
        <w:lang w:val="pt-PT"/>
      </w:rPr>
    </w:pPr>
  </w:p>
  <w:p w14:paraId="18CF581B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581C" w14:textId="1511DCE8" w:rsidR="007A4811" w:rsidRPr="00AE5CF6" w:rsidRDefault="00B66A3D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69545EA9" wp14:editId="6611B6BF">
          <wp:simplePos x="0" y="0"/>
          <wp:positionH relativeFrom="column">
            <wp:posOffset>-720090</wp:posOffset>
          </wp:positionH>
          <wp:positionV relativeFrom="paragraph">
            <wp:posOffset>-590550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18CF581D" wp14:editId="7A0E63A6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18CF581F" wp14:editId="18CF5820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8CF5821" wp14:editId="18CF5822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75pt;height:16.75pt;visibility:visible" o:bullet="t">
        <v:imagedata r:id="rId1" o:title=""/>
      </v:shape>
    </w:pict>
  </w:numPicBullet>
  <w:numPicBullet w:numPicBulletId="1">
    <w:pict>
      <v:shape id="_x0000_i1027" type="#_x0000_t75" style="width:16.75pt;height:16.75pt;visibility:visible" o:bullet="t">
        <v:imagedata r:id="rId2" o:title=""/>
      </v:shape>
    </w:pict>
  </w:numPicBullet>
  <w:numPicBullet w:numPicBulletId="2">
    <w:pict>
      <v:shape id="_x0000_i1028" type="#_x0000_t75" style="width:16.75pt;height:16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2707FD2"/>
    <w:multiLevelType w:val="multilevel"/>
    <w:tmpl w:val="D5387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754D7"/>
    <w:multiLevelType w:val="multilevel"/>
    <w:tmpl w:val="48ECF6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15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4CA94762"/>
    <w:multiLevelType w:val="multilevel"/>
    <w:tmpl w:val="52C013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18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930387688">
    <w:abstractNumId w:val="16"/>
  </w:num>
  <w:num w:numId="2" w16cid:durableId="32930016">
    <w:abstractNumId w:val="18"/>
  </w:num>
  <w:num w:numId="3" w16cid:durableId="6370344">
    <w:abstractNumId w:val="13"/>
  </w:num>
  <w:num w:numId="4" w16cid:durableId="12923204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3294583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8997868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7296356">
    <w:abstractNumId w:val="19"/>
  </w:num>
  <w:num w:numId="8" w16cid:durableId="1900164404">
    <w:abstractNumId w:val="15"/>
  </w:num>
  <w:num w:numId="9" w16cid:durableId="421801982">
    <w:abstractNumId w:val="9"/>
  </w:num>
  <w:num w:numId="10" w16cid:durableId="69812023">
    <w:abstractNumId w:val="7"/>
  </w:num>
  <w:num w:numId="11" w16cid:durableId="1791821971">
    <w:abstractNumId w:val="6"/>
  </w:num>
  <w:num w:numId="12" w16cid:durableId="1924099266">
    <w:abstractNumId w:val="5"/>
  </w:num>
  <w:num w:numId="13" w16cid:durableId="1360158428">
    <w:abstractNumId w:val="4"/>
  </w:num>
  <w:num w:numId="14" w16cid:durableId="1214852098">
    <w:abstractNumId w:val="8"/>
  </w:num>
  <w:num w:numId="15" w16cid:durableId="1820076473">
    <w:abstractNumId w:val="3"/>
  </w:num>
  <w:num w:numId="16" w16cid:durableId="1654065802">
    <w:abstractNumId w:val="2"/>
  </w:num>
  <w:num w:numId="17" w16cid:durableId="896741600">
    <w:abstractNumId w:val="1"/>
  </w:num>
  <w:num w:numId="18" w16cid:durableId="636760570">
    <w:abstractNumId w:val="0"/>
  </w:num>
  <w:num w:numId="19" w16cid:durableId="1062098558">
    <w:abstractNumId w:val="14"/>
  </w:num>
  <w:num w:numId="20" w16cid:durableId="763264221">
    <w:abstractNumId w:val="12"/>
  </w:num>
  <w:num w:numId="21" w16cid:durableId="13509823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7A8"/>
    <w:rsid w:val="00004A36"/>
    <w:rsid w:val="00005881"/>
    <w:rsid w:val="00011932"/>
    <w:rsid w:val="00012475"/>
    <w:rsid w:val="000240F6"/>
    <w:rsid w:val="00024A28"/>
    <w:rsid w:val="00026F67"/>
    <w:rsid w:val="00031C80"/>
    <w:rsid w:val="0003765F"/>
    <w:rsid w:val="0004171E"/>
    <w:rsid w:val="000541B6"/>
    <w:rsid w:val="00084847"/>
    <w:rsid w:val="00086D19"/>
    <w:rsid w:val="000976EE"/>
    <w:rsid w:val="000A78A5"/>
    <w:rsid w:val="000A7AF1"/>
    <w:rsid w:val="000B499F"/>
    <w:rsid w:val="000B4F3A"/>
    <w:rsid w:val="000B7860"/>
    <w:rsid w:val="000C37B1"/>
    <w:rsid w:val="000D177A"/>
    <w:rsid w:val="000D413C"/>
    <w:rsid w:val="000D739D"/>
    <w:rsid w:val="000E306B"/>
    <w:rsid w:val="000F1D5F"/>
    <w:rsid w:val="000F20FB"/>
    <w:rsid w:val="000F3806"/>
    <w:rsid w:val="000F5C16"/>
    <w:rsid w:val="00101ADB"/>
    <w:rsid w:val="00125686"/>
    <w:rsid w:val="00130517"/>
    <w:rsid w:val="00131497"/>
    <w:rsid w:val="001425BC"/>
    <w:rsid w:val="00152806"/>
    <w:rsid w:val="00153DEB"/>
    <w:rsid w:val="00162A96"/>
    <w:rsid w:val="00174392"/>
    <w:rsid w:val="0017599C"/>
    <w:rsid w:val="00182809"/>
    <w:rsid w:val="001849CD"/>
    <w:rsid w:val="00185FA5"/>
    <w:rsid w:val="001959D8"/>
    <w:rsid w:val="00197034"/>
    <w:rsid w:val="001A7745"/>
    <w:rsid w:val="001C5DAF"/>
    <w:rsid w:val="001C5E54"/>
    <w:rsid w:val="001C7A1B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11EF"/>
    <w:rsid w:val="00262A27"/>
    <w:rsid w:val="00266005"/>
    <w:rsid w:val="00271F71"/>
    <w:rsid w:val="00274E47"/>
    <w:rsid w:val="00277849"/>
    <w:rsid w:val="00283FAF"/>
    <w:rsid w:val="00294660"/>
    <w:rsid w:val="00295F4C"/>
    <w:rsid w:val="002A1042"/>
    <w:rsid w:val="002A4545"/>
    <w:rsid w:val="002A5F49"/>
    <w:rsid w:val="002A790C"/>
    <w:rsid w:val="002B338B"/>
    <w:rsid w:val="002B6C86"/>
    <w:rsid w:val="002C61EE"/>
    <w:rsid w:val="002E5E4D"/>
    <w:rsid w:val="002E6EDD"/>
    <w:rsid w:val="002E79CD"/>
    <w:rsid w:val="002F3314"/>
    <w:rsid w:val="002F41AF"/>
    <w:rsid w:val="002F6D13"/>
    <w:rsid w:val="002F76E3"/>
    <w:rsid w:val="0030103E"/>
    <w:rsid w:val="003012AD"/>
    <w:rsid w:val="0030367A"/>
    <w:rsid w:val="00304C30"/>
    <w:rsid w:val="003114B9"/>
    <w:rsid w:val="0031209D"/>
    <w:rsid w:val="00314F15"/>
    <w:rsid w:val="00330FD8"/>
    <w:rsid w:val="0033490B"/>
    <w:rsid w:val="00342691"/>
    <w:rsid w:val="003502E6"/>
    <w:rsid w:val="00350A6D"/>
    <w:rsid w:val="00356B60"/>
    <w:rsid w:val="00360BC9"/>
    <w:rsid w:val="0036406B"/>
    <w:rsid w:val="00365C7C"/>
    <w:rsid w:val="00370869"/>
    <w:rsid w:val="00371CF4"/>
    <w:rsid w:val="00387162"/>
    <w:rsid w:val="003949E3"/>
    <w:rsid w:val="00394F65"/>
    <w:rsid w:val="003B338A"/>
    <w:rsid w:val="003B6DA5"/>
    <w:rsid w:val="003D097E"/>
    <w:rsid w:val="003D42D1"/>
    <w:rsid w:val="003E2A77"/>
    <w:rsid w:val="003E6D7E"/>
    <w:rsid w:val="003F061F"/>
    <w:rsid w:val="003F2810"/>
    <w:rsid w:val="003F5A65"/>
    <w:rsid w:val="00401547"/>
    <w:rsid w:val="00403D44"/>
    <w:rsid w:val="0040597E"/>
    <w:rsid w:val="004067E0"/>
    <w:rsid w:val="004137BB"/>
    <w:rsid w:val="00426607"/>
    <w:rsid w:val="00427019"/>
    <w:rsid w:val="0042777D"/>
    <w:rsid w:val="0043108A"/>
    <w:rsid w:val="00433136"/>
    <w:rsid w:val="0044282D"/>
    <w:rsid w:val="00444787"/>
    <w:rsid w:val="004451F0"/>
    <w:rsid w:val="004453EA"/>
    <w:rsid w:val="00445942"/>
    <w:rsid w:val="004467FB"/>
    <w:rsid w:val="00451A12"/>
    <w:rsid w:val="00454818"/>
    <w:rsid w:val="004602AB"/>
    <w:rsid w:val="0046589D"/>
    <w:rsid w:val="00476446"/>
    <w:rsid w:val="00490305"/>
    <w:rsid w:val="00493BAA"/>
    <w:rsid w:val="004A36BB"/>
    <w:rsid w:val="004B3506"/>
    <w:rsid w:val="004C44FD"/>
    <w:rsid w:val="004C7EA8"/>
    <w:rsid w:val="004D0B7B"/>
    <w:rsid w:val="004D0C5D"/>
    <w:rsid w:val="004D0F7D"/>
    <w:rsid w:val="004D23F5"/>
    <w:rsid w:val="004D6448"/>
    <w:rsid w:val="004D719A"/>
    <w:rsid w:val="004E0C29"/>
    <w:rsid w:val="004E1ACA"/>
    <w:rsid w:val="004E2CF2"/>
    <w:rsid w:val="004E7A84"/>
    <w:rsid w:val="004F47FE"/>
    <w:rsid w:val="004F4ED0"/>
    <w:rsid w:val="004F7D91"/>
    <w:rsid w:val="00507BF4"/>
    <w:rsid w:val="00510026"/>
    <w:rsid w:val="0052168E"/>
    <w:rsid w:val="005402FC"/>
    <w:rsid w:val="0055166D"/>
    <w:rsid w:val="00552529"/>
    <w:rsid w:val="005608BA"/>
    <w:rsid w:val="00560EC5"/>
    <w:rsid w:val="0056333E"/>
    <w:rsid w:val="0056459E"/>
    <w:rsid w:val="00570BCB"/>
    <w:rsid w:val="005728B7"/>
    <w:rsid w:val="00580C18"/>
    <w:rsid w:val="0058237B"/>
    <w:rsid w:val="005912DB"/>
    <w:rsid w:val="00596566"/>
    <w:rsid w:val="005A06B8"/>
    <w:rsid w:val="005A7954"/>
    <w:rsid w:val="005C31D6"/>
    <w:rsid w:val="005D1FA8"/>
    <w:rsid w:val="005D240E"/>
    <w:rsid w:val="005D38D7"/>
    <w:rsid w:val="005D4451"/>
    <w:rsid w:val="005D5FF5"/>
    <w:rsid w:val="005E1CF5"/>
    <w:rsid w:val="005E1E2A"/>
    <w:rsid w:val="005F4BDD"/>
    <w:rsid w:val="005F65B0"/>
    <w:rsid w:val="006007F1"/>
    <w:rsid w:val="006149E9"/>
    <w:rsid w:val="00616F7F"/>
    <w:rsid w:val="00617CC5"/>
    <w:rsid w:val="0062446A"/>
    <w:rsid w:val="006250F7"/>
    <w:rsid w:val="0062664E"/>
    <w:rsid w:val="00626873"/>
    <w:rsid w:val="00627293"/>
    <w:rsid w:val="006421B9"/>
    <w:rsid w:val="0064340B"/>
    <w:rsid w:val="00653546"/>
    <w:rsid w:val="006552A7"/>
    <w:rsid w:val="006568A5"/>
    <w:rsid w:val="00674292"/>
    <w:rsid w:val="00676D54"/>
    <w:rsid w:val="006816E7"/>
    <w:rsid w:val="00682499"/>
    <w:rsid w:val="0068341C"/>
    <w:rsid w:val="006845ED"/>
    <w:rsid w:val="006878DE"/>
    <w:rsid w:val="00693559"/>
    <w:rsid w:val="00694D7B"/>
    <w:rsid w:val="006A3D4C"/>
    <w:rsid w:val="006A432B"/>
    <w:rsid w:val="006A50CF"/>
    <w:rsid w:val="006A59C6"/>
    <w:rsid w:val="006B0B82"/>
    <w:rsid w:val="006C14B0"/>
    <w:rsid w:val="006C3200"/>
    <w:rsid w:val="006C3C18"/>
    <w:rsid w:val="006D3A39"/>
    <w:rsid w:val="006D4D88"/>
    <w:rsid w:val="006D73B0"/>
    <w:rsid w:val="006E72C0"/>
    <w:rsid w:val="006F4F46"/>
    <w:rsid w:val="006F5D3C"/>
    <w:rsid w:val="00702F0B"/>
    <w:rsid w:val="00703BB5"/>
    <w:rsid w:val="007052FE"/>
    <w:rsid w:val="00710ED5"/>
    <w:rsid w:val="00715D47"/>
    <w:rsid w:val="00717252"/>
    <w:rsid w:val="00721BE9"/>
    <w:rsid w:val="0073590B"/>
    <w:rsid w:val="00735F17"/>
    <w:rsid w:val="007370FA"/>
    <w:rsid w:val="007377E2"/>
    <w:rsid w:val="00741C22"/>
    <w:rsid w:val="00747DAE"/>
    <w:rsid w:val="00751EFB"/>
    <w:rsid w:val="00752AAD"/>
    <w:rsid w:val="00761AB6"/>
    <w:rsid w:val="0076259D"/>
    <w:rsid w:val="007628BB"/>
    <w:rsid w:val="00762946"/>
    <w:rsid w:val="0076587D"/>
    <w:rsid w:val="00772146"/>
    <w:rsid w:val="00773ADD"/>
    <w:rsid w:val="00787FD3"/>
    <w:rsid w:val="00790F61"/>
    <w:rsid w:val="00792E8E"/>
    <w:rsid w:val="00792EB6"/>
    <w:rsid w:val="00794D89"/>
    <w:rsid w:val="007A211C"/>
    <w:rsid w:val="007A4811"/>
    <w:rsid w:val="007A49F2"/>
    <w:rsid w:val="007A5DAC"/>
    <w:rsid w:val="007B03B3"/>
    <w:rsid w:val="007B1BAC"/>
    <w:rsid w:val="007B66B9"/>
    <w:rsid w:val="007B77FC"/>
    <w:rsid w:val="007C335B"/>
    <w:rsid w:val="007C5022"/>
    <w:rsid w:val="007C6767"/>
    <w:rsid w:val="007D7AD3"/>
    <w:rsid w:val="007E1CED"/>
    <w:rsid w:val="007E3E95"/>
    <w:rsid w:val="007F096C"/>
    <w:rsid w:val="007F10BF"/>
    <w:rsid w:val="007F14DE"/>
    <w:rsid w:val="007F1917"/>
    <w:rsid w:val="00806D94"/>
    <w:rsid w:val="00813E36"/>
    <w:rsid w:val="0082110A"/>
    <w:rsid w:val="00835C1D"/>
    <w:rsid w:val="00840629"/>
    <w:rsid w:val="008418E3"/>
    <w:rsid w:val="008437DC"/>
    <w:rsid w:val="00854FA7"/>
    <w:rsid w:val="00855A54"/>
    <w:rsid w:val="00862583"/>
    <w:rsid w:val="008668D0"/>
    <w:rsid w:val="00871045"/>
    <w:rsid w:val="00875C8A"/>
    <w:rsid w:val="00876190"/>
    <w:rsid w:val="008B7FCD"/>
    <w:rsid w:val="008C3EF7"/>
    <w:rsid w:val="008C50B1"/>
    <w:rsid w:val="008C588D"/>
    <w:rsid w:val="008E2813"/>
    <w:rsid w:val="008F3880"/>
    <w:rsid w:val="008F5BAB"/>
    <w:rsid w:val="008F7EC7"/>
    <w:rsid w:val="00900243"/>
    <w:rsid w:val="0090122B"/>
    <w:rsid w:val="0090282A"/>
    <w:rsid w:val="00904DE7"/>
    <w:rsid w:val="00905C00"/>
    <w:rsid w:val="009105A6"/>
    <w:rsid w:val="00913AC5"/>
    <w:rsid w:val="00922AFF"/>
    <w:rsid w:val="00923321"/>
    <w:rsid w:val="00924273"/>
    <w:rsid w:val="009246FD"/>
    <w:rsid w:val="00927F3E"/>
    <w:rsid w:val="00930EC2"/>
    <w:rsid w:val="00943983"/>
    <w:rsid w:val="009519C0"/>
    <w:rsid w:val="009559C7"/>
    <w:rsid w:val="00960394"/>
    <w:rsid w:val="00963658"/>
    <w:rsid w:val="0096589E"/>
    <w:rsid w:val="00967586"/>
    <w:rsid w:val="00984F46"/>
    <w:rsid w:val="009858A5"/>
    <w:rsid w:val="009B5B80"/>
    <w:rsid w:val="009B5F08"/>
    <w:rsid w:val="009C2264"/>
    <w:rsid w:val="009C2ABF"/>
    <w:rsid w:val="009C36AA"/>
    <w:rsid w:val="009D10D6"/>
    <w:rsid w:val="009E04ED"/>
    <w:rsid w:val="009E1B35"/>
    <w:rsid w:val="009E654C"/>
    <w:rsid w:val="009F569D"/>
    <w:rsid w:val="00A07BB2"/>
    <w:rsid w:val="00A115C4"/>
    <w:rsid w:val="00A12574"/>
    <w:rsid w:val="00A128F3"/>
    <w:rsid w:val="00A15272"/>
    <w:rsid w:val="00A158CE"/>
    <w:rsid w:val="00A173FF"/>
    <w:rsid w:val="00A22A4E"/>
    <w:rsid w:val="00A25165"/>
    <w:rsid w:val="00A25439"/>
    <w:rsid w:val="00A36CF6"/>
    <w:rsid w:val="00A406BD"/>
    <w:rsid w:val="00A448BD"/>
    <w:rsid w:val="00A47644"/>
    <w:rsid w:val="00A534BD"/>
    <w:rsid w:val="00A56350"/>
    <w:rsid w:val="00A6290F"/>
    <w:rsid w:val="00A649F4"/>
    <w:rsid w:val="00A72A2F"/>
    <w:rsid w:val="00A748EA"/>
    <w:rsid w:val="00A81E00"/>
    <w:rsid w:val="00A82F36"/>
    <w:rsid w:val="00A91AE6"/>
    <w:rsid w:val="00AA2A7C"/>
    <w:rsid w:val="00AB4A8F"/>
    <w:rsid w:val="00AC3784"/>
    <w:rsid w:val="00AC74EF"/>
    <w:rsid w:val="00AD29FA"/>
    <w:rsid w:val="00AD45F1"/>
    <w:rsid w:val="00AD515D"/>
    <w:rsid w:val="00AD5AA8"/>
    <w:rsid w:val="00AD69B6"/>
    <w:rsid w:val="00AD73B0"/>
    <w:rsid w:val="00AE5CF6"/>
    <w:rsid w:val="00AF0B1B"/>
    <w:rsid w:val="00AF27F7"/>
    <w:rsid w:val="00AF462C"/>
    <w:rsid w:val="00AF6F80"/>
    <w:rsid w:val="00B01D1D"/>
    <w:rsid w:val="00B108B4"/>
    <w:rsid w:val="00B10F5E"/>
    <w:rsid w:val="00B176F4"/>
    <w:rsid w:val="00B26A56"/>
    <w:rsid w:val="00B32118"/>
    <w:rsid w:val="00B35244"/>
    <w:rsid w:val="00B40527"/>
    <w:rsid w:val="00B473B5"/>
    <w:rsid w:val="00B50861"/>
    <w:rsid w:val="00B50C52"/>
    <w:rsid w:val="00B514FB"/>
    <w:rsid w:val="00B5345A"/>
    <w:rsid w:val="00B569D9"/>
    <w:rsid w:val="00B66A3D"/>
    <w:rsid w:val="00B71E29"/>
    <w:rsid w:val="00B732CF"/>
    <w:rsid w:val="00B7571F"/>
    <w:rsid w:val="00B848AE"/>
    <w:rsid w:val="00B85872"/>
    <w:rsid w:val="00BA0B0F"/>
    <w:rsid w:val="00BA3142"/>
    <w:rsid w:val="00BA3780"/>
    <w:rsid w:val="00BA4776"/>
    <w:rsid w:val="00BA479C"/>
    <w:rsid w:val="00BB57A9"/>
    <w:rsid w:val="00BB77A9"/>
    <w:rsid w:val="00BC1348"/>
    <w:rsid w:val="00BC22EC"/>
    <w:rsid w:val="00BC56DE"/>
    <w:rsid w:val="00BE0AAD"/>
    <w:rsid w:val="00BE18BB"/>
    <w:rsid w:val="00BE34ED"/>
    <w:rsid w:val="00BE6E70"/>
    <w:rsid w:val="00BF50A8"/>
    <w:rsid w:val="00BF5DA5"/>
    <w:rsid w:val="00BF6339"/>
    <w:rsid w:val="00C00FAA"/>
    <w:rsid w:val="00C04C98"/>
    <w:rsid w:val="00C11B28"/>
    <w:rsid w:val="00C15CCA"/>
    <w:rsid w:val="00C2303C"/>
    <w:rsid w:val="00C23320"/>
    <w:rsid w:val="00C274FC"/>
    <w:rsid w:val="00C34871"/>
    <w:rsid w:val="00C36D31"/>
    <w:rsid w:val="00C410BD"/>
    <w:rsid w:val="00C54643"/>
    <w:rsid w:val="00C615BE"/>
    <w:rsid w:val="00C64699"/>
    <w:rsid w:val="00C67576"/>
    <w:rsid w:val="00C72BA7"/>
    <w:rsid w:val="00C7729A"/>
    <w:rsid w:val="00C779C2"/>
    <w:rsid w:val="00C77EB1"/>
    <w:rsid w:val="00C91E28"/>
    <w:rsid w:val="00CA3B94"/>
    <w:rsid w:val="00CB3DD5"/>
    <w:rsid w:val="00CB7907"/>
    <w:rsid w:val="00CC6822"/>
    <w:rsid w:val="00CC6C8E"/>
    <w:rsid w:val="00CD729E"/>
    <w:rsid w:val="00CE4AB7"/>
    <w:rsid w:val="00CE4C41"/>
    <w:rsid w:val="00CE6E9B"/>
    <w:rsid w:val="00CE79A3"/>
    <w:rsid w:val="00CF07FF"/>
    <w:rsid w:val="00CF7D85"/>
    <w:rsid w:val="00D018FB"/>
    <w:rsid w:val="00D01B93"/>
    <w:rsid w:val="00D0279E"/>
    <w:rsid w:val="00D047DE"/>
    <w:rsid w:val="00D114C7"/>
    <w:rsid w:val="00D177B5"/>
    <w:rsid w:val="00D219D2"/>
    <w:rsid w:val="00D37324"/>
    <w:rsid w:val="00D50060"/>
    <w:rsid w:val="00D50BC3"/>
    <w:rsid w:val="00D57C37"/>
    <w:rsid w:val="00D62E7B"/>
    <w:rsid w:val="00D637D5"/>
    <w:rsid w:val="00D71B5C"/>
    <w:rsid w:val="00D7603C"/>
    <w:rsid w:val="00D82537"/>
    <w:rsid w:val="00D97572"/>
    <w:rsid w:val="00DA46BE"/>
    <w:rsid w:val="00DA4DE7"/>
    <w:rsid w:val="00DA672E"/>
    <w:rsid w:val="00DB2ED5"/>
    <w:rsid w:val="00DB4D58"/>
    <w:rsid w:val="00DC43A3"/>
    <w:rsid w:val="00DC4A5A"/>
    <w:rsid w:val="00DC5B66"/>
    <w:rsid w:val="00DD6C10"/>
    <w:rsid w:val="00DE2566"/>
    <w:rsid w:val="00DE4994"/>
    <w:rsid w:val="00E1061E"/>
    <w:rsid w:val="00E1561C"/>
    <w:rsid w:val="00E20615"/>
    <w:rsid w:val="00E212E0"/>
    <w:rsid w:val="00E25198"/>
    <w:rsid w:val="00E35FC4"/>
    <w:rsid w:val="00E403F5"/>
    <w:rsid w:val="00E42002"/>
    <w:rsid w:val="00E43843"/>
    <w:rsid w:val="00E4687D"/>
    <w:rsid w:val="00E51702"/>
    <w:rsid w:val="00E52495"/>
    <w:rsid w:val="00E53D12"/>
    <w:rsid w:val="00E5594D"/>
    <w:rsid w:val="00E70E42"/>
    <w:rsid w:val="00E7133E"/>
    <w:rsid w:val="00E755D9"/>
    <w:rsid w:val="00E828DF"/>
    <w:rsid w:val="00E82BB4"/>
    <w:rsid w:val="00E857AC"/>
    <w:rsid w:val="00E941C7"/>
    <w:rsid w:val="00EA49EB"/>
    <w:rsid w:val="00EA644F"/>
    <w:rsid w:val="00EB0F7D"/>
    <w:rsid w:val="00EB4909"/>
    <w:rsid w:val="00EC4995"/>
    <w:rsid w:val="00EC7C5C"/>
    <w:rsid w:val="00ED086C"/>
    <w:rsid w:val="00ED1713"/>
    <w:rsid w:val="00ED30E2"/>
    <w:rsid w:val="00EE0E1E"/>
    <w:rsid w:val="00EE26CD"/>
    <w:rsid w:val="00EE5A0D"/>
    <w:rsid w:val="00EE75A4"/>
    <w:rsid w:val="00EF2490"/>
    <w:rsid w:val="00F007C4"/>
    <w:rsid w:val="00F1013F"/>
    <w:rsid w:val="00F1363F"/>
    <w:rsid w:val="00F148B2"/>
    <w:rsid w:val="00F15739"/>
    <w:rsid w:val="00F25C38"/>
    <w:rsid w:val="00F30D57"/>
    <w:rsid w:val="00F315A2"/>
    <w:rsid w:val="00F363B7"/>
    <w:rsid w:val="00F44BBF"/>
    <w:rsid w:val="00F45ED0"/>
    <w:rsid w:val="00F55EB4"/>
    <w:rsid w:val="00F57443"/>
    <w:rsid w:val="00F5791C"/>
    <w:rsid w:val="00F657A6"/>
    <w:rsid w:val="00F70E85"/>
    <w:rsid w:val="00F749AB"/>
    <w:rsid w:val="00F75D18"/>
    <w:rsid w:val="00F7761C"/>
    <w:rsid w:val="00F77632"/>
    <w:rsid w:val="00F804DC"/>
    <w:rsid w:val="00F81987"/>
    <w:rsid w:val="00F844B3"/>
    <w:rsid w:val="00FA19DC"/>
    <w:rsid w:val="00FB3A45"/>
    <w:rsid w:val="00FC157B"/>
    <w:rsid w:val="00FC23DC"/>
    <w:rsid w:val="00FC278C"/>
    <w:rsid w:val="00FC5AF9"/>
    <w:rsid w:val="00FC7645"/>
    <w:rsid w:val="00FD2F52"/>
    <w:rsid w:val="00FD4FA7"/>
    <w:rsid w:val="00FE3C2F"/>
    <w:rsid w:val="00FE5902"/>
    <w:rsid w:val="00FE59FD"/>
    <w:rsid w:val="00FF6C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9"/>
    <o:shapelayout v:ext="edit">
      <o:idmap v:ext="edit" data="2"/>
    </o:shapelayout>
  </w:shapeDefaults>
  <w:doNotEmbedSmartTags/>
  <w:decimalSymbol w:val=","/>
  <w:listSeparator w:val=";"/>
  <w14:docId w14:val="18CF57E5"/>
  <w14:defaultImageDpi w14:val="330"/>
  <w15:docId w15:val="{9A73F83E-01D4-47AF-8AC5-1E2161E7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jpg"/><Relationship Id="rId5" Type="http://schemas.openxmlformats.org/officeDocument/2006/relationships/numbering" Target="numbering.xml"/><Relationship Id="rId15" Type="http://schemas.openxmlformats.org/officeDocument/2006/relationships/image" Target="media/image7.jp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5588AE-C1DD-4267-805D-75C1829EC1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260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2023-02-03T17:18:00Z</cp:lastPrinted>
  <dcterms:created xsi:type="dcterms:W3CDTF">2022-10-04T08:33:00Z</dcterms:created>
  <dcterms:modified xsi:type="dcterms:W3CDTF">2023-09-22T16:01:00Z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