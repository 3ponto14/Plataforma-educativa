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AED52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="00475AD4">
        <w:rPr>
          <w:lang w:val="pt-PT"/>
        </w:rPr>
        <w:tab/>
      </w:r>
      <w:r w:rsidR="00475AD4" w:rsidRPr="00475AD4">
        <w:rPr>
          <w:color w:val="000000" w:themeColor="text1"/>
          <w:sz w:val="18"/>
          <w:szCs w:val="18"/>
          <w:lang w:val="pt-PT"/>
        </w:rPr>
        <w:t>3.</w:t>
      </w:r>
      <w:r w:rsidR="00475AD4">
        <w:rPr>
          <w:color w:val="000000" w:themeColor="text1"/>
          <w:sz w:val="18"/>
          <w:szCs w:val="18"/>
          <w:lang w:val="pt-PT"/>
        </w:rPr>
        <w:t xml:space="preserve"> </w:t>
      </w:r>
      <w:r w:rsidR="00475AD4" w:rsidRPr="00475AD4">
        <w:rPr>
          <w:color w:val="000000" w:themeColor="text1"/>
          <w:sz w:val="18"/>
          <w:szCs w:val="18"/>
          <w:lang w:val="pt-PT"/>
        </w:rPr>
        <w:t>Área de um polígono regular</w:t>
      </w:r>
    </w:p>
    <w:p w14:paraId="51AF3F2D" w14:textId="02960235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77B742C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C62FB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2034D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B994939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9ACD00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26F2E1D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8AAF7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79CE1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E3C66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3F686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955BE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6BA9CD4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ECEE5CC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52A42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76FDB88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945E45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954F78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6C356D6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77B742C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FC62FB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12034D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B994939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29ACD00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26F2E1D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C8AAF7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F79CE1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EE3C66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33F686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2955BE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6BA9CD4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ECEE5CC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252A42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76FDB88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945E45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954F78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6C356D6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58B2898A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475AD4">
        <w:rPr>
          <w:lang w:val="pt-PT"/>
        </w:rPr>
        <w:t>5</w:t>
      </w:r>
    </w:p>
    <w:p w14:paraId="545368D8" w14:textId="77777777" w:rsidR="001D40BE" w:rsidRDefault="00C11B28" w:rsidP="001D40B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294316B0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FCFE4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80FCFE4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D40BE">
        <w:t>C</w:t>
      </w:r>
      <w:r w:rsidR="001D40BE" w:rsidRPr="001D40BE">
        <w:t>alcula a área</w:t>
      </w:r>
      <w:r w:rsidR="001D40BE">
        <w:t>,</w:t>
      </w:r>
      <w:r w:rsidR="001D40BE" w:rsidRPr="001D40BE">
        <w:t xml:space="preserve"> em centímetros quadrados</w:t>
      </w:r>
      <w:r w:rsidR="00C40256">
        <w:t>,</w:t>
      </w:r>
      <w:r w:rsidR="001D40BE" w:rsidRPr="001D40BE">
        <w:t xml:space="preserve"> arredondada às </w:t>
      </w:r>
      <w:r w:rsidR="001D40BE">
        <w:t>unidades,</w:t>
      </w:r>
      <w:r w:rsidR="001D40BE" w:rsidRPr="001D40BE">
        <w:t xml:space="preserve"> de cada um dos seguintes polígonos</w:t>
      </w:r>
      <w:r w:rsidR="001D40BE">
        <w:t>, d</w:t>
      </w:r>
      <w:r w:rsidR="001D40BE" w:rsidRPr="001D40BE">
        <w:t>e acordo com os dados indicados:</w:t>
      </w:r>
    </w:p>
    <w:tbl>
      <w:tblPr>
        <w:tblStyle w:val="TabelacomGrelha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3132"/>
        <w:gridCol w:w="3132"/>
      </w:tblGrid>
      <w:tr w:rsidR="004F7479" w14:paraId="00C9C70B" w14:textId="77777777" w:rsidTr="00C46A21">
        <w:tc>
          <w:tcPr>
            <w:tcW w:w="3130" w:type="dxa"/>
          </w:tcPr>
          <w:p w14:paraId="4B8B2F4F" w14:textId="4B36BCA3" w:rsidR="00C46A21" w:rsidRPr="001D40BE" w:rsidRDefault="00667525" w:rsidP="00C46A21">
            <w:pPr>
              <w:pStyle w:val="QUESTAO1"/>
              <w:spacing w:before="20" w:after="20" w:line="276" w:lineRule="auto"/>
              <w:ind w:left="0" w:firstLine="0"/>
              <w:rPr>
                <w:b/>
                <w:bCs/>
                <w:color w:val="auto"/>
              </w:rPr>
            </w:pPr>
            <w:r w:rsidRPr="00192CCC">
              <w:rPr>
                <w:b/>
                <w:bCs/>
                <w:color w:val="auto"/>
              </w:rPr>
              <w:t>1.1.</w:t>
            </w:r>
            <w:r w:rsidR="004C1973">
              <w:rPr>
                <w:b/>
                <w:bCs/>
                <w:color w:val="C00000"/>
              </w:rPr>
              <w:t xml:space="preserve"> </w:t>
            </w:r>
          </w:p>
          <w:p w14:paraId="60669169" w14:textId="37E1B3D6" w:rsidR="00C46A21" w:rsidRDefault="004C1973" w:rsidP="00C46A21">
            <w:pPr>
              <w:pStyle w:val="QUESTAO1"/>
              <w:spacing w:before="20" w:after="20" w:line="276" w:lineRule="auto"/>
              <w:ind w:left="0" w:firstLine="0"/>
              <w:rPr>
                <w:b/>
                <w:bCs/>
                <w:color w:val="auto"/>
              </w:rPr>
            </w:pPr>
            <w:r w:rsidRPr="001D40BE">
              <w:rPr>
                <w:b/>
                <w:bCs/>
                <w:color w:val="auto"/>
              </w:rPr>
              <w:t xml:space="preserve">  </w:t>
            </w:r>
            <w:r>
              <w:rPr>
                <w:b/>
                <w:bCs/>
                <w:color w:val="auto"/>
              </w:rPr>
              <w:t xml:space="preserve">  </w:t>
            </w:r>
            <w:r>
              <w:rPr>
                <w:b/>
                <w:bCs/>
                <w:noProof/>
                <w:color w:val="auto"/>
              </w:rPr>
              <w:drawing>
                <wp:inline distT="0" distB="0" distL="0" distR="0" wp14:anchorId="77FBF93A" wp14:editId="48172BEE">
                  <wp:extent cx="1299600" cy="1234800"/>
                  <wp:effectExtent l="0" t="0" r="0" b="3810"/>
                  <wp:docPr id="30900433" name="Imagem 1" descr="Uma imagem com castanho-claro, design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0433" name="Imagem 1" descr="Uma imagem com castanho-claro, design&#10;&#10;Descrição gerada automaticament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600" cy="123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auto"/>
              </w:rPr>
              <w:t xml:space="preserve">                </w:t>
            </w:r>
          </w:p>
          <w:p w14:paraId="560FA84F" w14:textId="77777777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167" w:firstLine="0"/>
              <w:rPr>
                <w:color w:val="auto"/>
              </w:rPr>
            </w:pPr>
            <w:r>
              <w:rPr>
                <w:color w:val="auto"/>
              </w:rPr>
              <w:t>Pentágono regular</w:t>
            </w:r>
          </w:p>
          <w:p w14:paraId="31B8B0E6" w14:textId="77777777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167" w:firstLine="0"/>
              <w:rPr>
                <w:color w:val="auto"/>
              </w:rPr>
            </w:pPr>
            <w:r w:rsidRPr="001D40BE">
              <w:rPr>
                <w:color w:val="auto"/>
              </w:rPr>
              <w:t>Medida do apótema:</w:t>
            </w:r>
            <w:r>
              <w:rPr>
                <w:color w:val="auto"/>
              </w:rPr>
              <w:t xml:space="preserve"> 6,88 cm</w:t>
            </w:r>
            <w:r w:rsidRPr="001D40BE">
              <w:rPr>
                <w:color w:val="auto"/>
              </w:rPr>
              <w:t xml:space="preserve"> </w:t>
            </w:r>
            <w:r>
              <w:rPr>
                <w:color w:val="auto"/>
              </w:rPr>
              <w:t xml:space="preserve">    </w:t>
            </w:r>
          </w:p>
          <w:p w14:paraId="79EBB05A" w14:textId="15672500" w:rsidR="004F7479" w:rsidRPr="00CD365B" w:rsidRDefault="00C46A21" w:rsidP="00BF050B">
            <w:pPr>
              <w:pStyle w:val="QUESTAO1"/>
              <w:tabs>
                <w:tab w:val="clear" w:pos="113"/>
              </w:tabs>
              <w:spacing w:before="0" w:line="276" w:lineRule="auto"/>
              <w:ind w:left="167" w:firstLine="0"/>
              <w:rPr>
                <w:b/>
                <w:bCs/>
                <w:color w:val="C00000"/>
              </w:rPr>
            </w:pPr>
            <w:r w:rsidRPr="001D40BE">
              <w:rPr>
                <w:color w:val="auto"/>
              </w:rPr>
              <w:t>Medida do lado:</w:t>
            </w:r>
            <w:r>
              <w:rPr>
                <w:color w:val="auto"/>
              </w:rPr>
              <w:t xml:space="preserve"> 10 cm</w:t>
            </w:r>
            <w:r w:rsidR="004C1973">
              <w:rPr>
                <w:color w:val="auto"/>
              </w:rPr>
              <w:t xml:space="preserve"> </w:t>
            </w:r>
          </w:p>
        </w:tc>
        <w:tc>
          <w:tcPr>
            <w:tcW w:w="3132" w:type="dxa"/>
          </w:tcPr>
          <w:p w14:paraId="3204BFCA" w14:textId="743E00CA" w:rsidR="00C46A21" w:rsidRPr="001D40BE" w:rsidRDefault="00E66145" w:rsidP="00C46A21">
            <w:pPr>
              <w:pStyle w:val="QUESTAO1"/>
              <w:spacing w:before="20" w:after="20" w:line="276" w:lineRule="auto"/>
              <w:ind w:left="0" w:firstLine="0"/>
              <w:rPr>
                <w:b/>
                <w:bCs/>
                <w:color w:val="auto"/>
              </w:rPr>
            </w:pPr>
            <w:r w:rsidRPr="00192CCC">
              <w:rPr>
                <w:b/>
                <w:bCs/>
                <w:color w:val="auto"/>
              </w:rPr>
              <w:t>1.2.</w:t>
            </w:r>
            <w:r w:rsidR="004C1973">
              <w:rPr>
                <w:b/>
                <w:bCs/>
                <w:color w:val="C00000"/>
              </w:rPr>
              <w:t xml:space="preserve"> </w:t>
            </w:r>
          </w:p>
          <w:p w14:paraId="5F7AC92F" w14:textId="77777777" w:rsidR="00C46A21" w:rsidRDefault="004C1973" w:rsidP="00C46A21">
            <w:pPr>
              <w:pStyle w:val="QUESTAO1"/>
              <w:spacing w:before="20" w:after="20" w:line="276" w:lineRule="auto"/>
              <w:ind w:left="0" w:firstLine="0"/>
              <w:rPr>
                <w:b/>
                <w:bCs/>
                <w:color w:val="auto"/>
              </w:rPr>
            </w:pPr>
            <w:r w:rsidRPr="001D40BE">
              <w:rPr>
                <w:b/>
                <w:bCs/>
                <w:color w:val="auto"/>
              </w:rPr>
              <w:t xml:space="preserve">      </w:t>
            </w:r>
            <w:r>
              <w:rPr>
                <w:b/>
                <w:bCs/>
                <w:noProof/>
                <w:color w:val="auto"/>
              </w:rPr>
              <w:drawing>
                <wp:inline distT="0" distB="0" distL="0" distR="0" wp14:anchorId="79CE0EC3" wp14:editId="3BFD2BFE">
                  <wp:extent cx="1299600" cy="1234800"/>
                  <wp:effectExtent l="0" t="0" r="0" b="3810"/>
                  <wp:docPr id="1537418265" name="Imagem 1537418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18265" name="Imagem 15374182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600" cy="123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40BE">
              <w:rPr>
                <w:b/>
                <w:bCs/>
                <w:color w:val="auto"/>
              </w:rPr>
              <w:t xml:space="preserve">       </w:t>
            </w:r>
          </w:p>
          <w:p w14:paraId="0484F12F" w14:textId="77777777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204" w:firstLine="0"/>
              <w:rPr>
                <w:color w:val="auto"/>
              </w:rPr>
            </w:pPr>
            <w:r>
              <w:rPr>
                <w:color w:val="auto"/>
              </w:rPr>
              <w:t>Octógono regular</w:t>
            </w:r>
          </w:p>
          <w:p w14:paraId="7B255B22" w14:textId="77777777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204" w:firstLine="0"/>
              <w:rPr>
                <w:color w:val="auto"/>
              </w:rPr>
            </w:pPr>
            <w:r w:rsidRPr="001D40BE">
              <w:rPr>
                <w:color w:val="auto"/>
              </w:rPr>
              <w:t xml:space="preserve">Medida do apótema: </w:t>
            </w:r>
            <w:r>
              <w:rPr>
                <w:color w:val="auto"/>
              </w:rPr>
              <w:t xml:space="preserve">7,24 cm </w:t>
            </w:r>
          </w:p>
          <w:p w14:paraId="61D9572B" w14:textId="632616FE" w:rsidR="004F7479" w:rsidRPr="00CD365B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204" w:firstLine="0"/>
              <w:rPr>
                <w:b/>
                <w:bCs/>
                <w:color w:val="C00000"/>
              </w:rPr>
            </w:pPr>
            <w:r w:rsidRPr="001D40BE">
              <w:rPr>
                <w:color w:val="auto"/>
              </w:rPr>
              <w:t>Medida do lado</w:t>
            </w:r>
            <w:r>
              <w:rPr>
                <w:color w:val="auto"/>
              </w:rPr>
              <w:t>: 6 cm</w:t>
            </w:r>
            <w:r w:rsidR="004C1973" w:rsidRPr="001D40BE">
              <w:rPr>
                <w:b/>
                <w:bCs/>
                <w:color w:val="auto"/>
              </w:rPr>
              <w:t xml:space="preserve">   </w:t>
            </w:r>
            <w:r w:rsidR="004C1973">
              <w:rPr>
                <w:b/>
                <w:bCs/>
                <w:color w:val="auto"/>
              </w:rPr>
              <w:t xml:space="preserve">    </w:t>
            </w:r>
            <w:r w:rsidR="004C1973" w:rsidRPr="001D40BE">
              <w:rPr>
                <w:b/>
                <w:bCs/>
                <w:color w:val="auto"/>
              </w:rPr>
              <w:t xml:space="preserve">               </w:t>
            </w:r>
            <w:r w:rsidR="004C1973">
              <w:rPr>
                <w:color w:val="auto"/>
              </w:rPr>
              <w:t xml:space="preserve">         </w:t>
            </w:r>
          </w:p>
        </w:tc>
        <w:tc>
          <w:tcPr>
            <w:tcW w:w="3132" w:type="dxa"/>
          </w:tcPr>
          <w:p w14:paraId="1A035FEF" w14:textId="7FDC236F" w:rsidR="00C46A21" w:rsidRPr="001D40BE" w:rsidRDefault="00E66145" w:rsidP="00C46A21">
            <w:pPr>
              <w:pStyle w:val="QUESTAO1"/>
              <w:spacing w:before="20" w:after="20" w:line="276" w:lineRule="auto"/>
              <w:ind w:left="0" w:firstLine="0"/>
              <w:rPr>
                <w:b/>
                <w:bCs/>
                <w:color w:val="auto"/>
              </w:rPr>
            </w:pPr>
            <w:r w:rsidRPr="00192CCC">
              <w:rPr>
                <w:b/>
                <w:bCs/>
                <w:color w:val="auto"/>
              </w:rPr>
              <w:t>1.3.</w:t>
            </w:r>
            <w:r w:rsidR="004C1973">
              <w:rPr>
                <w:b/>
                <w:bCs/>
                <w:color w:val="C00000"/>
              </w:rPr>
              <w:t xml:space="preserve"> </w:t>
            </w:r>
          </w:p>
          <w:p w14:paraId="2BF0585C" w14:textId="77777777" w:rsidR="004F7479" w:rsidRDefault="004C1973" w:rsidP="00C46A21">
            <w:pPr>
              <w:pStyle w:val="QUESTAO1"/>
              <w:spacing w:before="20" w:after="20" w:line="276" w:lineRule="auto"/>
              <w:ind w:left="0" w:firstLine="0"/>
              <w:rPr>
                <w:b/>
                <w:bCs/>
                <w:color w:val="auto"/>
              </w:rPr>
            </w:pPr>
            <w:r w:rsidRPr="001D40BE">
              <w:rPr>
                <w:b/>
                <w:bCs/>
                <w:color w:val="auto"/>
              </w:rPr>
              <w:t xml:space="preserve">  </w:t>
            </w:r>
            <w:r>
              <w:rPr>
                <w:b/>
                <w:bCs/>
                <w:noProof/>
                <w:color w:val="auto"/>
              </w:rPr>
              <w:drawing>
                <wp:inline distT="0" distB="0" distL="0" distR="0" wp14:anchorId="0F7D9E39" wp14:editId="7A8D83A4">
                  <wp:extent cx="1299600" cy="1234800"/>
                  <wp:effectExtent l="0" t="0" r="0" b="3810"/>
                  <wp:docPr id="1823447166" name="Imagem 1823447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447166" name="Imagem 18234471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600" cy="123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A8861" w14:textId="77777777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173" w:firstLine="0"/>
              <w:rPr>
                <w:color w:val="auto"/>
              </w:rPr>
            </w:pPr>
            <w:r>
              <w:rPr>
                <w:color w:val="auto"/>
              </w:rPr>
              <w:t>Decágono regular</w:t>
            </w:r>
          </w:p>
          <w:p w14:paraId="7DCECB99" w14:textId="77777777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173" w:firstLine="0"/>
              <w:rPr>
                <w:color w:val="auto"/>
              </w:rPr>
            </w:pPr>
            <w:r w:rsidRPr="001D40BE">
              <w:rPr>
                <w:color w:val="auto"/>
              </w:rPr>
              <w:t>Medida do apótema:</w:t>
            </w:r>
            <w:r>
              <w:rPr>
                <w:color w:val="auto"/>
              </w:rPr>
              <w:t xml:space="preserve"> 6,16 cm</w:t>
            </w:r>
          </w:p>
          <w:p w14:paraId="69F1EACE" w14:textId="0165AF09" w:rsidR="00C46A21" w:rsidRDefault="00C46A21" w:rsidP="00BF050B">
            <w:pPr>
              <w:pStyle w:val="QUESTAO1"/>
              <w:tabs>
                <w:tab w:val="clear" w:pos="113"/>
              </w:tabs>
              <w:spacing w:before="20" w:after="20" w:line="276" w:lineRule="auto"/>
              <w:ind w:left="173" w:firstLine="0"/>
            </w:pPr>
            <w:r w:rsidRPr="001D40BE">
              <w:rPr>
                <w:color w:val="auto"/>
              </w:rPr>
              <w:t>Medida do lado</w:t>
            </w:r>
            <w:r>
              <w:rPr>
                <w:color w:val="auto"/>
              </w:rPr>
              <w:t>:</w:t>
            </w:r>
            <w:r w:rsidRPr="001D40BE">
              <w:rPr>
                <w:b/>
                <w:bCs/>
                <w:color w:val="auto"/>
              </w:rPr>
              <w:t xml:space="preserve"> </w:t>
            </w:r>
            <w:r w:rsidRPr="000F5D6F">
              <w:rPr>
                <w:bCs/>
                <w:color w:val="auto"/>
              </w:rPr>
              <w:t>4 cm</w:t>
            </w:r>
          </w:p>
        </w:tc>
      </w:tr>
    </w:tbl>
    <w:p w14:paraId="128B6E1B" w14:textId="414B3E2D" w:rsidR="00015B85" w:rsidRPr="00DE2566" w:rsidRDefault="00015B85" w:rsidP="00015B85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CD365B">
        <w:rPr>
          <w:lang w:val="pt-PT"/>
        </w:rPr>
        <w:t>6</w:t>
      </w:r>
    </w:p>
    <w:p w14:paraId="6CF7BA7A" w14:textId="77777777" w:rsidR="00720E8B" w:rsidRDefault="00D50BC3" w:rsidP="00CD365B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1D58522E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41992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3B41992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40256">
        <w:t>Na</w:t>
      </w:r>
      <w:r w:rsidR="009647BA" w:rsidRPr="009647BA">
        <w:t xml:space="preserve"> </w:t>
      </w:r>
      <w:r w:rsidR="00720E8B">
        <w:t xml:space="preserve">imagem de satélite </w:t>
      </w:r>
      <w:r w:rsidR="00C40256">
        <w:t>da figura abaixo, encontra-se uma</w:t>
      </w:r>
      <w:r w:rsidR="00720E8B">
        <w:t xml:space="preserve"> praça, no centro de </w:t>
      </w:r>
      <w:proofErr w:type="spellStart"/>
      <w:r w:rsidR="00720E8B">
        <w:t>Palmanova</w:t>
      </w:r>
      <w:proofErr w:type="spellEnd"/>
      <w:r w:rsidR="00720E8B">
        <w:t xml:space="preserve">, Itália, </w:t>
      </w:r>
      <w:r w:rsidR="00C40256">
        <w:t>com a forma de um hexágono regular.</w:t>
      </w:r>
    </w:p>
    <w:p w14:paraId="7F45BA85" w14:textId="3FCD2CCE" w:rsidR="00051CD5" w:rsidRPr="002C558C" w:rsidRDefault="00261F24" w:rsidP="00747A15">
      <w:pPr>
        <w:pStyle w:val="muitypography-root"/>
        <w:shd w:val="clear" w:color="auto" w:fill="FFFFFF"/>
        <w:spacing w:before="0" w:beforeAutospacing="0" w:after="0" w:afterAutospacing="0"/>
        <w:jc w:val="center"/>
        <w:rPr>
          <w:rFonts w:ascii="Roboto" w:hAnsi="Roboto"/>
        </w:rPr>
      </w:pPr>
      <w:r w:rsidRPr="00261F24">
        <w:rPr>
          <w:b/>
          <w:bCs/>
          <w:noProof/>
        </w:rPr>
        <w:drawing>
          <wp:inline distT="0" distB="0" distL="0" distR="0" wp14:anchorId="60E42F92" wp14:editId="48775BD3">
            <wp:extent cx="4150581" cy="2633164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4"/>
                    <a:srcRect t="2419" b="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953" cy="2635937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365B">
        <w:rPr>
          <w:rFonts w:ascii="Roboto" w:hAnsi="Roboto"/>
        </w:rPr>
        <w:t xml:space="preserve"> </w:t>
      </w:r>
    </w:p>
    <w:p w14:paraId="31118145" w14:textId="77777777" w:rsidR="00720E8B" w:rsidRDefault="00720E8B" w:rsidP="00320E21">
      <w:pPr>
        <w:pStyle w:val="QUESTAO1"/>
        <w:spacing w:before="120"/>
        <w:ind w:left="1021" w:hanging="545"/>
      </w:pPr>
      <w:r>
        <w:t>D</w:t>
      </w:r>
      <w:r w:rsidR="009647BA" w:rsidRPr="009647BA">
        <w:t>e acordo com os dados</w:t>
      </w:r>
      <w:r w:rsidR="00C40256">
        <w:t xml:space="preserve"> assinalados</w:t>
      </w:r>
      <w:r w:rsidR="009647BA" w:rsidRPr="009647BA">
        <w:t xml:space="preserve">, determina </w:t>
      </w:r>
      <w:r w:rsidR="00C40256">
        <w:t>a área da praça.</w:t>
      </w:r>
    </w:p>
    <w:p w14:paraId="0798FEC6" w14:textId="77777777" w:rsidR="00403D44" w:rsidRDefault="00720E8B" w:rsidP="00320E21">
      <w:pPr>
        <w:pStyle w:val="QUESTAO1"/>
        <w:spacing w:before="120"/>
        <w:ind w:left="1021" w:hanging="545"/>
      </w:pPr>
      <w:r>
        <w:t>Apre</w:t>
      </w:r>
      <w:r w:rsidR="00C40256">
        <w:t>senta o resultado</w:t>
      </w:r>
      <w:r w:rsidR="005A18DB" w:rsidRPr="00720E8B">
        <w:t>, em metros</w:t>
      </w:r>
      <w:r w:rsidR="00C40256">
        <w:t xml:space="preserve"> quadrados, arredondado</w:t>
      </w:r>
      <w:r w:rsidR="005A18DB" w:rsidRPr="00720E8B">
        <w:t xml:space="preserve"> às unidades.</w:t>
      </w:r>
    </w:p>
    <w:sectPr w:rsidR="00403D44" w:rsidSect="00EE5A0D">
      <w:headerReference w:type="even" r:id="rId15"/>
      <w:headerReference w:type="default" r:id="rId16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58AB1" w14:textId="77777777" w:rsidR="00906ED5" w:rsidRDefault="00906ED5" w:rsidP="00D177B5">
      <w:pPr>
        <w:spacing w:after="0" w:line="240" w:lineRule="auto"/>
      </w:pPr>
      <w:r>
        <w:separator/>
      </w:r>
    </w:p>
  </w:endnote>
  <w:endnote w:type="continuationSeparator" w:id="0">
    <w:p w14:paraId="4D3F199E" w14:textId="77777777" w:rsidR="00906ED5" w:rsidRDefault="00906ED5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0DDCD" w14:textId="77777777" w:rsidR="00906ED5" w:rsidRDefault="00906ED5" w:rsidP="00D177B5">
      <w:pPr>
        <w:spacing w:after="0" w:line="240" w:lineRule="auto"/>
      </w:pPr>
      <w:r>
        <w:separator/>
      </w:r>
    </w:p>
  </w:footnote>
  <w:footnote w:type="continuationSeparator" w:id="0">
    <w:p w14:paraId="73252E07" w14:textId="77777777" w:rsidR="00906ED5" w:rsidRDefault="00906ED5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D321E" w14:textId="77777777" w:rsidR="007A4811" w:rsidRDefault="007A4811">
    <w:pPr>
      <w:pStyle w:val="Cabealho"/>
      <w:rPr>
        <w:lang w:val="pt-PT"/>
      </w:rPr>
    </w:pPr>
  </w:p>
  <w:p w14:paraId="4B08782C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369B0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85pt;height:16.85pt;visibility:visible" o:bullet="t">
        <v:imagedata r:id="rId1" o:title=""/>
      </v:shape>
    </w:pict>
  </w:numPicBullet>
  <w:numPicBullet w:numPicBulletId="1">
    <w:pict>
      <v:shape id="_x0000_i1027" type="#_x0000_t75" style="width:16.85pt;height:16.85pt;visibility:visible" o:bullet="t">
        <v:imagedata r:id="rId2" o:title=""/>
      </v:shape>
    </w:pict>
  </w:numPicBullet>
  <w:numPicBullet w:numPicBulletId="2">
    <w:pict>
      <v:shape id="_x0000_i1028" type="#_x0000_t75" style="width:16.85pt;height:16.8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60D5185E"/>
    <w:multiLevelType w:val="multilevel"/>
    <w:tmpl w:val="EB387A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1B908DF"/>
    <w:multiLevelType w:val="multilevel"/>
    <w:tmpl w:val="003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E5C739C"/>
    <w:multiLevelType w:val="multilevel"/>
    <w:tmpl w:val="FBC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85558231">
    <w:abstractNumId w:val="14"/>
  </w:num>
  <w:num w:numId="2" w16cid:durableId="1403677581">
    <w:abstractNumId w:val="17"/>
  </w:num>
  <w:num w:numId="3" w16cid:durableId="1013072733">
    <w:abstractNumId w:val="12"/>
  </w:num>
  <w:num w:numId="4" w16cid:durableId="3603998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3932582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1235173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2448933">
    <w:abstractNumId w:val="19"/>
  </w:num>
  <w:num w:numId="8" w16cid:durableId="1472212169">
    <w:abstractNumId w:val="13"/>
  </w:num>
  <w:num w:numId="9" w16cid:durableId="1919636301">
    <w:abstractNumId w:val="9"/>
  </w:num>
  <w:num w:numId="10" w16cid:durableId="1543786839">
    <w:abstractNumId w:val="7"/>
  </w:num>
  <w:num w:numId="11" w16cid:durableId="525221404">
    <w:abstractNumId w:val="6"/>
  </w:num>
  <w:num w:numId="12" w16cid:durableId="1177888565">
    <w:abstractNumId w:val="5"/>
  </w:num>
  <w:num w:numId="13" w16cid:durableId="1281111580">
    <w:abstractNumId w:val="4"/>
  </w:num>
  <w:num w:numId="14" w16cid:durableId="1971325600">
    <w:abstractNumId w:val="8"/>
  </w:num>
  <w:num w:numId="15" w16cid:durableId="685788608">
    <w:abstractNumId w:val="3"/>
  </w:num>
  <w:num w:numId="16" w16cid:durableId="1014502190">
    <w:abstractNumId w:val="2"/>
  </w:num>
  <w:num w:numId="17" w16cid:durableId="1678070059">
    <w:abstractNumId w:val="1"/>
  </w:num>
  <w:num w:numId="18" w16cid:durableId="1113866049">
    <w:abstractNumId w:val="0"/>
  </w:num>
  <w:num w:numId="19" w16cid:durableId="1587303644">
    <w:abstractNumId w:val="18"/>
  </w:num>
  <w:num w:numId="20" w16cid:durableId="1389916441">
    <w:abstractNumId w:val="16"/>
  </w:num>
  <w:num w:numId="21" w16cid:durableId="1981373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15B85"/>
    <w:rsid w:val="00026F67"/>
    <w:rsid w:val="00031C80"/>
    <w:rsid w:val="0003765F"/>
    <w:rsid w:val="00051CD5"/>
    <w:rsid w:val="000541B6"/>
    <w:rsid w:val="00084847"/>
    <w:rsid w:val="00086D19"/>
    <w:rsid w:val="000A78A5"/>
    <w:rsid w:val="000C37B1"/>
    <w:rsid w:val="000D413C"/>
    <w:rsid w:val="000D739D"/>
    <w:rsid w:val="000F1D5F"/>
    <w:rsid w:val="000F20FB"/>
    <w:rsid w:val="000F3806"/>
    <w:rsid w:val="000F5C16"/>
    <w:rsid w:val="000F5D6F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92CCC"/>
    <w:rsid w:val="001959D8"/>
    <w:rsid w:val="001A7745"/>
    <w:rsid w:val="001C5DAF"/>
    <w:rsid w:val="001C7A1B"/>
    <w:rsid w:val="001D40BE"/>
    <w:rsid w:val="001E1C63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1F24"/>
    <w:rsid w:val="00266005"/>
    <w:rsid w:val="00271F71"/>
    <w:rsid w:val="00274E47"/>
    <w:rsid w:val="00295F4C"/>
    <w:rsid w:val="002A1042"/>
    <w:rsid w:val="002B338B"/>
    <w:rsid w:val="002B3FE2"/>
    <w:rsid w:val="002C14FD"/>
    <w:rsid w:val="002C558C"/>
    <w:rsid w:val="002E6EDD"/>
    <w:rsid w:val="002F41AF"/>
    <w:rsid w:val="0030103E"/>
    <w:rsid w:val="003012AD"/>
    <w:rsid w:val="0030367A"/>
    <w:rsid w:val="003114B9"/>
    <w:rsid w:val="00320E21"/>
    <w:rsid w:val="00350A6D"/>
    <w:rsid w:val="00360BC9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13A70"/>
    <w:rsid w:val="00426607"/>
    <w:rsid w:val="00427019"/>
    <w:rsid w:val="0042777D"/>
    <w:rsid w:val="00433136"/>
    <w:rsid w:val="0044282D"/>
    <w:rsid w:val="004453EA"/>
    <w:rsid w:val="00445942"/>
    <w:rsid w:val="00455A4B"/>
    <w:rsid w:val="004602AB"/>
    <w:rsid w:val="00475AD4"/>
    <w:rsid w:val="00476446"/>
    <w:rsid w:val="00490305"/>
    <w:rsid w:val="00493BAA"/>
    <w:rsid w:val="004A36BB"/>
    <w:rsid w:val="004B3210"/>
    <w:rsid w:val="004C1973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479"/>
    <w:rsid w:val="004F7D91"/>
    <w:rsid w:val="00507BF4"/>
    <w:rsid w:val="00510026"/>
    <w:rsid w:val="0052168E"/>
    <w:rsid w:val="00523A48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67525"/>
    <w:rsid w:val="0067203D"/>
    <w:rsid w:val="00682499"/>
    <w:rsid w:val="006878DE"/>
    <w:rsid w:val="00693559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2F0B"/>
    <w:rsid w:val="00715D47"/>
    <w:rsid w:val="00720E8B"/>
    <w:rsid w:val="00721BE9"/>
    <w:rsid w:val="0073590B"/>
    <w:rsid w:val="00741C22"/>
    <w:rsid w:val="00747A15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C3EF7"/>
    <w:rsid w:val="008C50B1"/>
    <w:rsid w:val="008E2813"/>
    <w:rsid w:val="008F3880"/>
    <w:rsid w:val="008F7EC7"/>
    <w:rsid w:val="0090122B"/>
    <w:rsid w:val="0090282A"/>
    <w:rsid w:val="00904DE7"/>
    <w:rsid w:val="00906ED5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D46DD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26A56"/>
    <w:rsid w:val="00B31B7F"/>
    <w:rsid w:val="00B32118"/>
    <w:rsid w:val="00B35244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3AD7"/>
    <w:rsid w:val="00BE6E70"/>
    <w:rsid w:val="00BF050B"/>
    <w:rsid w:val="00BF5DA5"/>
    <w:rsid w:val="00C04C98"/>
    <w:rsid w:val="00C11B28"/>
    <w:rsid w:val="00C2303C"/>
    <w:rsid w:val="00C23320"/>
    <w:rsid w:val="00C274FC"/>
    <w:rsid w:val="00C34871"/>
    <w:rsid w:val="00C40256"/>
    <w:rsid w:val="00C410BD"/>
    <w:rsid w:val="00C46A21"/>
    <w:rsid w:val="00C615BE"/>
    <w:rsid w:val="00C72BA7"/>
    <w:rsid w:val="00C77EB1"/>
    <w:rsid w:val="00CA3B94"/>
    <w:rsid w:val="00CB3DD5"/>
    <w:rsid w:val="00CC6822"/>
    <w:rsid w:val="00CD365B"/>
    <w:rsid w:val="00CD729E"/>
    <w:rsid w:val="00CE4C41"/>
    <w:rsid w:val="00CE79A3"/>
    <w:rsid w:val="00CF07FF"/>
    <w:rsid w:val="00D01B93"/>
    <w:rsid w:val="00D03628"/>
    <w:rsid w:val="00D177B5"/>
    <w:rsid w:val="00D37324"/>
    <w:rsid w:val="00D447F5"/>
    <w:rsid w:val="00D50060"/>
    <w:rsid w:val="00D50BC3"/>
    <w:rsid w:val="00D57C37"/>
    <w:rsid w:val="00D62E7B"/>
    <w:rsid w:val="00D7603C"/>
    <w:rsid w:val="00D82537"/>
    <w:rsid w:val="00D8383E"/>
    <w:rsid w:val="00D97572"/>
    <w:rsid w:val="00DA4DE7"/>
    <w:rsid w:val="00DB2ED5"/>
    <w:rsid w:val="00DB4D58"/>
    <w:rsid w:val="00DC43A3"/>
    <w:rsid w:val="00DC5B66"/>
    <w:rsid w:val="00DD6C10"/>
    <w:rsid w:val="00DE100C"/>
    <w:rsid w:val="00DE2566"/>
    <w:rsid w:val="00E00A59"/>
    <w:rsid w:val="00E1061E"/>
    <w:rsid w:val="00E1561C"/>
    <w:rsid w:val="00E20615"/>
    <w:rsid w:val="00E212E0"/>
    <w:rsid w:val="00E312DB"/>
    <w:rsid w:val="00E42002"/>
    <w:rsid w:val="00E4687D"/>
    <w:rsid w:val="00E66145"/>
    <w:rsid w:val="00E70E42"/>
    <w:rsid w:val="00E755D9"/>
    <w:rsid w:val="00E828DF"/>
    <w:rsid w:val="00E857AC"/>
    <w:rsid w:val="00E941C7"/>
    <w:rsid w:val="00EB0F7D"/>
    <w:rsid w:val="00EB4909"/>
    <w:rsid w:val="00EC7C5C"/>
    <w:rsid w:val="00EC7D31"/>
    <w:rsid w:val="00ED1308"/>
    <w:rsid w:val="00ED1713"/>
    <w:rsid w:val="00ED30E2"/>
    <w:rsid w:val="00EE0E1E"/>
    <w:rsid w:val="00EE5A0D"/>
    <w:rsid w:val="00F007C4"/>
    <w:rsid w:val="00F1013F"/>
    <w:rsid w:val="00F1363F"/>
    <w:rsid w:val="00F32000"/>
    <w:rsid w:val="00F363B7"/>
    <w:rsid w:val="00F42222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6E5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1"/>
    <o:shapelayout v:ext="edit">
      <o:idmap v:ext="edit" data="2"/>
    </o:shapelayout>
  </w:shapeDefaults>
  <w:doNotEmbedSmartTags/>
  <w:decimalSymbol w:val=","/>
  <w:listSeparator w:val=";"/>
  <w14:docId w14:val="0A87803E"/>
  <w14:defaultImageDpi w14:val="330"/>
  <w15:docId w15:val="{BD5089A0-6269-4A93-A3A3-EAE4DEDA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720E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  <w:style w:type="character" w:customStyle="1" w:styleId="Ttulo1Carter">
    <w:name w:val="Título 1 Caráter"/>
    <w:basedOn w:val="Tipodeletrapredefinidodopargrafo"/>
    <w:link w:val="Ttulo1"/>
    <w:uiPriority w:val="9"/>
    <w:rsid w:val="00720E8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customStyle="1" w:styleId="muitypography-root">
    <w:name w:val="muitypography-root"/>
    <w:basedOn w:val="Normal"/>
    <w:rsid w:val="002C558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34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3C9DA0-6C08-4BA8-81C9-6A99177B99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382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2023-02-26T19:37:00Z</dcterms:created>
  <dcterms:modified xsi:type="dcterms:W3CDTF">2023-07-21T13:47:00Z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