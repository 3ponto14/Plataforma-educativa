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9B532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06014A">
        <w:rPr>
          <w:lang w:val="pt-PT"/>
        </w:rPr>
        <w:t xml:space="preserve">2                                                    </w:t>
      </w:r>
      <w:r w:rsidR="001627EB">
        <w:rPr>
          <w:rStyle w:val="TITULOFICHAS-alinea"/>
          <w:sz w:val="18"/>
          <w:szCs w:val="18"/>
          <w:lang w:val="pt-PT"/>
        </w:rPr>
        <w:t>2.</w:t>
      </w:r>
      <w:r w:rsidR="001627EB">
        <w:rPr>
          <w:rStyle w:val="TITULOFICHAS-alinea"/>
          <w:sz w:val="18"/>
          <w:szCs w:val="18"/>
          <w:lang w:val="pt-PT"/>
        </w:rPr>
        <w:tab/>
        <w:t>Aplicações do T</w:t>
      </w:r>
      <w:r w:rsidR="0006014A" w:rsidRPr="0006014A">
        <w:rPr>
          <w:rStyle w:val="TITULOFICHAS-alinea"/>
          <w:sz w:val="18"/>
          <w:szCs w:val="18"/>
          <w:lang w:val="pt-PT"/>
        </w:rPr>
        <w:t>eorema de Pitágoras</w:t>
      </w:r>
    </w:p>
    <w:p w14:paraId="09491051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385D3582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5CF88B6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5BC85C9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C65376C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20C2E68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0B9355B9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DA7B0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AAE2A88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A29AC4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718389C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7405F43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4E16577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E4C5F84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F92577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B1F3040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68B084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3EC95D8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4A2746E1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385D3582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5CF88B6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15BC85C9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C65376C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20C2E68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0B9355B9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ADA7B0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AAE2A88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6A29AC4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718389C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47405F43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4E16577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E4C5F84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F92577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B1F3040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68B084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3EC95D8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4A2746E1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5FD6F1DD" w14:textId="77777777" w:rsidR="0087793D" w:rsidRDefault="004B15C0" w:rsidP="0087793D">
      <w:pPr>
        <w:pStyle w:val="QUESTAO11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7A8462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687A8462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87793D">
        <w:t>Considera um triângulo retângulo [</w:t>
      </w:r>
      <w:r w:rsidR="0087793D" w:rsidRPr="00AA1DA5">
        <w:rPr>
          <w:i/>
        </w:rPr>
        <w:t>ABC</w:t>
      </w:r>
      <w:r w:rsidR="0087793D">
        <w:t>].</w:t>
      </w:r>
    </w:p>
    <w:p w14:paraId="3F358E00" w14:textId="44EB71BB" w:rsidR="0087793D" w:rsidRDefault="0087793D" w:rsidP="0087793D">
      <w:pPr>
        <w:pStyle w:val="QUESTAO11"/>
      </w:pPr>
      <w:r>
        <w:t xml:space="preserve">Em qual das </w:t>
      </w:r>
      <w:r w:rsidR="00AA1DA5">
        <w:t xml:space="preserve">seguintes </w:t>
      </w:r>
      <w:r>
        <w:t xml:space="preserve">opções </w:t>
      </w:r>
      <w:r w:rsidR="00AA1DA5">
        <w:t>podem estar</w:t>
      </w:r>
      <w:r>
        <w:t xml:space="preserve"> indicadas as medidas dos lados desse triângulo</w:t>
      </w:r>
      <w:r w:rsidR="00717986">
        <w:t>?</w:t>
      </w:r>
    </w:p>
    <w:p w14:paraId="04956D25" w14:textId="1776E535" w:rsidR="0087793D" w:rsidRDefault="004B15C0" w:rsidP="0087793D">
      <w:pPr>
        <w:pStyle w:val="QUESTAO1"/>
        <w:spacing w:before="120"/>
        <w:ind w:left="908"/>
      </w:pPr>
      <w:r>
        <w:rPr>
          <w:b/>
        </w:rPr>
        <w:t>(A)</w:t>
      </w:r>
      <w:r>
        <w:rPr>
          <w:b/>
        </w:rPr>
        <w:tab/>
      </w:r>
      <w:r w:rsidR="0087793D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=12 </m:t>
        </m:r>
      </m:oMath>
      <w:r w:rsidR="0087793D">
        <w:t xml:space="preserve">; </w:t>
      </w:r>
      <w:r w:rsidR="00A05A11">
        <w:t xml:space="preserve"> </w:t>
      </w:r>
      <w:r w:rsidR="0087793D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=7</m:t>
        </m:r>
      </m:oMath>
      <w:r w:rsidR="0087793D">
        <w:t xml:space="preserve"> </w:t>
      </w:r>
      <w:r w:rsidR="00717986">
        <w:t xml:space="preserve"> </w:t>
      </w:r>
      <w:r w:rsidR="0087793D">
        <w:t xml:space="preserve">e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 xml:space="preserve">=14 </m:t>
        </m:r>
      </m:oMath>
    </w:p>
    <w:p w14:paraId="45F6AD29" w14:textId="4743E6AA" w:rsidR="00A05A11" w:rsidRPr="00A05A11" w:rsidRDefault="004B15C0" w:rsidP="004B15C0">
      <w:pPr>
        <w:pStyle w:val="QUESTAO11"/>
      </w:pPr>
      <w:r>
        <w:rPr>
          <w:b/>
        </w:rPr>
        <w:t>(B)</w:t>
      </w:r>
      <w:r>
        <w:rPr>
          <w:b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=12 </m:t>
        </m:r>
      </m:oMath>
      <w:r w:rsidR="00A05A11">
        <w:t xml:space="preserve">;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=8</m:t>
        </m:r>
      </m:oMath>
      <w:r w:rsidR="00A05A11">
        <w:t xml:space="preserve"> </w:t>
      </w:r>
      <w:r w:rsidR="00717986">
        <w:t xml:space="preserve"> </w:t>
      </w:r>
      <w:r w:rsidR="00A05A11">
        <w:t xml:space="preserve">e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 xml:space="preserve">=16 </m:t>
        </m:r>
      </m:oMath>
    </w:p>
    <w:p w14:paraId="30251FAA" w14:textId="12F4DB62" w:rsidR="004B15C0" w:rsidRPr="00A05A11" w:rsidRDefault="004B15C0" w:rsidP="004B15C0">
      <w:pPr>
        <w:pStyle w:val="QUESTAO11"/>
        <w:rPr>
          <w:bCs w:val="0"/>
        </w:rPr>
      </w:pPr>
      <w:r>
        <w:rPr>
          <w:b/>
        </w:rPr>
        <w:t>(C)</w:t>
      </w:r>
      <w:r>
        <w:rPr>
          <w:b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=18 </m:t>
        </m:r>
      </m:oMath>
      <w:r w:rsidR="00A05A11">
        <w:t xml:space="preserve">;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=7</m:t>
        </m:r>
      </m:oMath>
      <w:r w:rsidR="00A05A11">
        <w:t xml:space="preserve"> </w:t>
      </w:r>
      <w:r w:rsidR="00717986">
        <w:t xml:space="preserve"> </w:t>
      </w:r>
      <w:r w:rsidR="00A05A11">
        <w:t xml:space="preserve">e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=16</m:t>
        </m:r>
      </m:oMath>
    </w:p>
    <w:p w14:paraId="16B89850" w14:textId="5690E6FD" w:rsidR="00DB7C3F" w:rsidRPr="00DD4126" w:rsidRDefault="004B15C0" w:rsidP="00DD4126">
      <w:pPr>
        <w:pStyle w:val="QUESTAO11"/>
        <w:rPr>
          <w:bCs w:val="0"/>
        </w:rPr>
      </w:pPr>
      <w:r>
        <w:rPr>
          <w:b/>
        </w:rPr>
        <w:t>(D)</w:t>
      </w:r>
      <w:r w:rsidR="006866CA">
        <w:rPr>
          <w:b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=13 </m:t>
        </m:r>
      </m:oMath>
      <w:r w:rsidR="00A05A11">
        <w:t xml:space="preserve">;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BC</m:t>
            </m:r>
          </m:e>
        </m:acc>
        <m:r>
          <w:rPr>
            <w:rFonts w:ascii="Cambria Math" w:hAnsi="Cambria Math"/>
          </w:rPr>
          <m:t>=5</m:t>
        </m:r>
      </m:oMath>
      <w:r w:rsidR="00A05A11">
        <w:t xml:space="preserve"> </w:t>
      </w:r>
      <w:r w:rsidR="00717986">
        <w:t xml:space="preserve"> </w:t>
      </w:r>
      <w:r w:rsidR="00A05A11">
        <w:t xml:space="preserve">e  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  <m:r>
          <w:rPr>
            <w:rFonts w:ascii="Cambria Math" w:hAnsi="Cambria Math"/>
          </w:rPr>
          <m:t>=12</m:t>
        </m:r>
      </m:oMath>
    </w:p>
    <w:p w14:paraId="4E41AF9A" w14:textId="3ADA6D79" w:rsidR="00DD4126" w:rsidRDefault="004B15C0" w:rsidP="00DD4126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AC339BA" wp14:editId="01043AA5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118403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AC339B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20118403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A7A14">
        <w:t>O triângulo equiláter</w:t>
      </w:r>
      <w:r w:rsidR="00DD4126">
        <w:t>o [</w:t>
      </w:r>
      <w:r w:rsidR="00DD4126" w:rsidRPr="00AA1DA5">
        <w:rPr>
          <w:i/>
        </w:rPr>
        <w:t>ABC</w:t>
      </w:r>
      <w:r w:rsidR="00DD4126">
        <w:t>]</w:t>
      </w:r>
      <w:r w:rsidR="00CA7A14">
        <w:t xml:space="preserve"> tem 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</m:t>
        </m:r>
      </m:oMath>
      <w:r w:rsidR="00AA1DA5">
        <w:t>cm de medida do lado</w:t>
      </w:r>
      <w:r w:rsidR="00CA7A14">
        <w:t xml:space="preserve">. </w:t>
      </w:r>
    </w:p>
    <w:p w14:paraId="00C61ACC" w14:textId="77777777" w:rsidR="00DD4126" w:rsidRDefault="00CA7A14" w:rsidP="00DD4126">
      <w:pPr>
        <w:pStyle w:val="QUESTAO1"/>
        <w:spacing w:before="120"/>
        <w:ind w:left="908"/>
      </w:pPr>
      <w:r>
        <w:t>A área do triângulo é</w:t>
      </w:r>
      <w:r w:rsidR="00D51A8E">
        <w:t>:</w:t>
      </w:r>
    </w:p>
    <w:p w14:paraId="4AFEC260" w14:textId="48784640" w:rsidR="004B15C0" w:rsidRPr="00014C61" w:rsidRDefault="00014C61" w:rsidP="00014C61">
      <w:pPr>
        <w:pStyle w:val="QUESTAO1"/>
        <w:rPr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014C61">
        <w:rPr>
          <w:b/>
          <w:bCs/>
        </w:rPr>
        <w:t>(A)</w:t>
      </w:r>
      <w:r w:rsidRPr="00014C61">
        <w:t xml:space="preserve">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CA7A14" w:rsidRPr="00014C61">
        <w:t xml:space="preserve"> cm</w:t>
      </w:r>
      <w:r w:rsidR="00144C7A" w:rsidRPr="00014C61">
        <w:tab/>
      </w:r>
      <w:r w:rsidR="00CA7A14" w:rsidRPr="00014C61">
        <w:tab/>
      </w:r>
      <w:r w:rsidR="004B15C0" w:rsidRPr="00014C61">
        <w:rPr>
          <w:b/>
        </w:rPr>
        <w:t>(B)</w:t>
      </w:r>
      <w:r w:rsidR="00144C7A" w:rsidRPr="00014C61">
        <w:rPr>
          <w:b/>
        </w:rPr>
        <w:t xml:space="preserve"> </w:t>
      </w:r>
      <w:r w:rsidR="00DD4126" w:rsidRPr="00014C61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CA7A14" w:rsidRPr="00014C61">
        <w:t xml:space="preserve"> cm</w:t>
      </w:r>
      <w:r w:rsidR="00DD4126" w:rsidRPr="00014C61">
        <w:tab/>
      </w:r>
      <w:r w:rsidR="00144C7A" w:rsidRPr="00014C61">
        <w:tab/>
      </w:r>
      <w:r>
        <w:tab/>
      </w:r>
      <w:r w:rsidR="004B15C0" w:rsidRPr="00014C61">
        <w:rPr>
          <w:b/>
          <w:sz w:val="22"/>
          <w:szCs w:val="22"/>
        </w:rPr>
        <w:t>(C)</w:t>
      </w:r>
      <w:r w:rsidR="00144C7A" w:rsidRPr="00014C61">
        <w:rPr>
          <w:b/>
        </w:rPr>
        <w:t xml:space="preserve"> </w:t>
      </w:r>
      <m:oMath>
        <m:r>
          <w:rPr>
            <w:rFonts w:ascii="Cambria Math" w:hAnsi="Cambria Math"/>
          </w:rPr>
          <m:t xml:space="preserve"> 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CA7A14" w:rsidRPr="00014C61">
        <w:t xml:space="preserve"> cm</w:t>
      </w:r>
      <w:r w:rsidR="004B15C0" w:rsidRPr="00014C61">
        <w:rPr>
          <w:b/>
          <w:sz w:val="22"/>
          <w:szCs w:val="22"/>
        </w:rPr>
        <w:tab/>
      </w:r>
      <w:r w:rsidR="00144C7A" w:rsidRPr="00014C61">
        <w:rPr>
          <w:b/>
          <w:sz w:val="22"/>
          <w:szCs w:val="22"/>
        </w:rPr>
        <w:tab/>
      </w:r>
      <w:r w:rsidR="00144C7A" w:rsidRPr="00014C61">
        <w:rPr>
          <w:b/>
          <w:sz w:val="22"/>
          <w:szCs w:val="22"/>
        </w:rPr>
        <w:tab/>
      </w:r>
      <w:r w:rsidR="004B15C0" w:rsidRPr="00014C61">
        <w:rPr>
          <w:b/>
          <w:sz w:val="22"/>
          <w:szCs w:val="22"/>
        </w:rPr>
        <w:t>(D)</w:t>
      </w:r>
      <w:r w:rsidR="00AC2448" w:rsidRPr="00014C61">
        <w:rPr>
          <w:b/>
          <w:sz w:val="22"/>
          <w:szCs w:val="22"/>
        </w:rPr>
        <w:t xml:space="preserve"> </w:t>
      </w:r>
      <w:r w:rsidR="00CA7A14" w:rsidRPr="00014C61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2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 w:rsidR="00CA7A14" w:rsidRPr="00014C61">
        <w:rPr>
          <w:rFonts w:ascii="Cambria Math" w:hAnsi="Cambria Math"/>
          <w:i/>
        </w:rPr>
        <w:t xml:space="preserve"> </w:t>
      </w:r>
      <w:r w:rsidR="00CA7A14" w:rsidRPr="00014C61">
        <w:rPr>
          <w:rFonts w:ascii="Cambria Math" w:hAnsi="Cambria Math"/>
          <w:iCs/>
        </w:rPr>
        <w:t>cm</w:t>
      </w:r>
    </w:p>
    <w:p w14:paraId="71D29F4C" w14:textId="77777777" w:rsidR="00F218E5" w:rsidRPr="00014C61" w:rsidRDefault="00F218E5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38361E6C" w14:textId="126E570F" w:rsidR="00DB7C3F" w:rsidRDefault="00D51A8E" w:rsidP="000A5DBD">
      <w:pPr>
        <w:pStyle w:val="QUESTAO1"/>
        <w:spacing w:before="120"/>
      </w:pPr>
      <w:r w:rsidRPr="00D51A8E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6212C594" wp14:editId="481CF934">
            <wp:simplePos x="0" y="0"/>
            <wp:positionH relativeFrom="column">
              <wp:posOffset>4944110</wp:posOffset>
            </wp:positionH>
            <wp:positionV relativeFrom="paragraph">
              <wp:posOffset>83185</wp:posOffset>
            </wp:positionV>
            <wp:extent cx="1260000" cy="1263600"/>
            <wp:effectExtent l="0" t="0" r="0" b="0"/>
            <wp:wrapTight wrapText="bothSides">
              <wp:wrapPolygon edited="0">
                <wp:start x="0" y="0"/>
                <wp:lineTo x="0" y="21176"/>
                <wp:lineTo x="21230" y="21176"/>
                <wp:lineTo x="21230" y="0"/>
                <wp:lineTo x="0" y="0"/>
              </wp:wrapPolygon>
            </wp:wrapTight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7C3F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2F942335" wp14:editId="327C43A8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E1D0D7" w14:textId="77777777" w:rsidR="00DB7C3F" w:rsidRPr="00086D19" w:rsidRDefault="0048303B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2F942335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7E1D0D7" w14:textId="77777777" w:rsidR="00DB7C3F" w:rsidRPr="00086D19" w:rsidRDefault="0048303B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DB7C3F" w:rsidRPr="004E7A84">
        <w:tab/>
      </w:r>
      <w:r w:rsidR="000A5DBD">
        <w:t>Um carpinteiro pretende fazer uma moldura com a forma de um quadrado c</w:t>
      </w:r>
      <w:r w:rsidR="005E7E9E">
        <w:t>ujo lado interno mede</w:t>
      </w:r>
      <w:r w:rsidR="000A5DBD">
        <w:t xml:space="preserve"> 90 cm. Porém, não tem como medir os ângulos formados pelas tábuas. Dispõe apenas de uma fita métrica e mede a diagonal da moldura, conforme indicado na imagem ao lado.</w:t>
      </w:r>
      <w:r w:rsidRPr="00D51A8E">
        <w:rPr>
          <w:noProof/>
        </w:rPr>
        <w:t xml:space="preserve"> </w:t>
      </w:r>
    </w:p>
    <w:p w14:paraId="2D15C563" w14:textId="0C482194" w:rsidR="000A5DBD" w:rsidRDefault="000A5DBD" w:rsidP="002B7F6A">
      <w:pPr>
        <w:pStyle w:val="QUESTAO1"/>
        <w:spacing w:before="120"/>
      </w:pPr>
      <w:r>
        <w:tab/>
      </w:r>
      <w:r>
        <w:tab/>
      </w:r>
      <w:r w:rsidR="00D51A8E">
        <w:t>Em qual</w:t>
      </w:r>
      <w:r>
        <w:t xml:space="preserve"> das opções </w:t>
      </w:r>
      <w:r w:rsidR="00D51A8E">
        <w:t xml:space="preserve">está </w:t>
      </w:r>
      <w:r>
        <w:t>indica</w:t>
      </w:r>
      <w:r w:rsidR="00411E62">
        <w:t>da</w:t>
      </w:r>
      <w:r>
        <w:t xml:space="preserve"> a medida da diagonal</w:t>
      </w:r>
      <w:r w:rsidR="00D755EC">
        <w:t xml:space="preserve">, </w:t>
      </w:r>
      <w:r w:rsidR="00AA1DA5">
        <w:t>arredondada</w:t>
      </w:r>
      <w:r w:rsidR="00D755EC">
        <w:t xml:space="preserve"> às unidades, </w:t>
      </w:r>
      <w:r w:rsidR="00AA1DA5">
        <w:t>para uma</w:t>
      </w:r>
      <w:r w:rsidR="00D51A8E">
        <w:t xml:space="preserve"> moldura </w:t>
      </w:r>
      <w:r w:rsidR="00AA1DA5">
        <w:t>com a forma de um quadrado</w:t>
      </w:r>
      <w:r w:rsidR="00A96F9C">
        <w:t>?</w:t>
      </w:r>
    </w:p>
    <w:p w14:paraId="3742356A" w14:textId="492BD20D" w:rsidR="00DB7C3F" w:rsidRDefault="00DB7C3F" w:rsidP="00DB7C3F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  <w:t xml:space="preserve">(A)  </w:t>
      </w:r>
      <w:r w:rsidR="00D755EC">
        <w:t>124 cm</w:t>
      </w:r>
      <w:r>
        <w:tab/>
      </w:r>
      <w:r>
        <w:tab/>
      </w:r>
      <w:r w:rsidR="00A96F9C" w:rsidRPr="00014C61">
        <w:rPr>
          <w:b/>
          <w:bCs/>
        </w:rPr>
        <w:t>(</w:t>
      </w:r>
      <w:r>
        <w:rPr>
          <w:b/>
        </w:rPr>
        <w:t xml:space="preserve">B) </w:t>
      </w:r>
      <w:r w:rsidR="00AC2448">
        <w:rPr>
          <w:b/>
        </w:rPr>
        <w:t xml:space="preserve"> </w:t>
      </w:r>
      <w:r w:rsidR="00D755EC">
        <w:rPr>
          <w:bCs/>
        </w:rPr>
        <w:t xml:space="preserve">126 cm         </w:t>
      </w:r>
      <w:r w:rsidR="00A96F9C">
        <w:rPr>
          <w:bCs/>
        </w:rPr>
        <w:tab/>
      </w:r>
      <w:r w:rsidR="00014C61">
        <w:rPr>
          <w:bCs/>
        </w:rPr>
        <w:tab/>
      </w:r>
      <w:r>
        <w:rPr>
          <w:b/>
        </w:rPr>
        <w:t xml:space="preserve">(C) </w:t>
      </w:r>
      <w:r w:rsidR="00AC2448">
        <w:rPr>
          <w:b/>
        </w:rPr>
        <w:t xml:space="preserve"> </w:t>
      </w:r>
      <w:r w:rsidR="00D755EC">
        <w:rPr>
          <w:bCs/>
        </w:rPr>
        <w:t>127</w:t>
      </w:r>
      <w:r w:rsidR="00AC2448">
        <w:rPr>
          <w:bCs/>
        </w:rPr>
        <w:t xml:space="preserve"> </w:t>
      </w:r>
      <w:r w:rsidR="00D755EC">
        <w:t>cm</w:t>
      </w:r>
      <w:r>
        <w:tab/>
      </w:r>
      <w:r>
        <w:tab/>
        <w:t xml:space="preserve"> </w:t>
      </w:r>
      <w:r w:rsidR="00A96F9C">
        <w:tab/>
      </w:r>
      <w:r>
        <w:rPr>
          <w:b/>
        </w:rPr>
        <w:t>(D)</w:t>
      </w:r>
      <w:r w:rsidR="00AC2448">
        <w:rPr>
          <w:b/>
        </w:rPr>
        <w:t xml:space="preserve"> </w:t>
      </w:r>
      <w:r>
        <w:rPr>
          <w:b/>
        </w:rPr>
        <w:t xml:space="preserve"> </w:t>
      </w:r>
      <w:r w:rsidR="00D755EC">
        <w:rPr>
          <w:bCs/>
        </w:rPr>
        <w:t>129 cm</w:t>
      </w:r>
    </w:p>
    <w:p w14:paraId="0208042B" w14:textId="77777777" w:rsidR="00DB7C3F" w:rsidRPr="004B15C0" w:rsidRDefault="00DB7C3F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0894A53D" w14:textId="77777777" w:rsidR="002F4BE1" w:rsidRDefault="002F4BE1" w:rsidP="002F4BE1">
      <w:pPr>
        <w:pStyle w:val="QUESTAO1"/>
        <w:spacing w:before="120"/>
      </w:pPr>
      <w:r w:rsidRPr="002F4BE1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07908D1C" wp14:editId="6E2A22D6">
            <wp:simplePos x="0" y="0"/>
            <wp:positionH relativeFrom="margin">
              <wp:posOffset>4285701</wp:posOffset>
            </wp:positionH>
            <wp:positionV relativeFrom="paragraph">
              <wp:posOffset>46659</wp:posOffset>
            </wp:positionV>
            <wp:extent cx="1919605" cy="1278890"/>
            <wp:effectExtent l="0" t="0" r="4445" b="0"/>
            <wp:wrapTight wrapText="bothSides">
              <wp:wrapPolygon edited="0">
                <wp:start x="1072" y="0"/>
                <wp:lineTo x="0" y="1287"/>
                <wp:lineTo x="0" y="19627"/>
                <wp:lineTo x="214" y="20592"/>
                <wp:lineTo x="857" y="21235"/>
                <wp:lineTo x="20578" y="21235"/>
                <wp:lineTo x="21221" y="20592"/>
                <wp:lineTo x="21436" y="19627"/>
                <wp:lineTo x="21436" y="965"/>
                <wp:lineTo x="20364" y="0"/>
                <wp:lineTo x="1072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278890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3D9B3C42" wp14:editId="5C5A3AC9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079E3A" w14:textId="77777777" w:rsidR="004B15C0" w:rsidRPr="00086D19" w:rsidRDefault="0048303B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3D9B3C42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E079E3A" w14:textId="77777777" w:rsidR="004B15C0" w:rsidRPr="00086D19" w:rsidRDefault="0048303B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>
        <w:t>O Loure</w:t>
      </w:r>
      <w:r w:rsidR="00AA1DA5">
        <w:t>nço tem um cacifo na escola. Algumas</w:t>
      </w:r>
      <w:r>
        <w:t xml:space="preserve"> vezes deixa</w:t>
      </w:r>
      <w:r w:rsidR="003D3F90">
        <w:t xml:space="preserve"> lá</w:t>
      </w:r>
      <w:r>
        <w:t xml:space="preserve"> ficar a </w:t>
      </w:r>
      <w:r w:rsidR="00AA1DA5">
        <w:t>sua bola de basquetebol, outras vezes deixa</w:t>
      </w:r>
      <w:r>
        <w:t xml:space="preserve"> o </w:t>
      </w:r>
      <w:r w:rsidR="00AA1DA5">
        <w:t>guarda-chuva</w:t>
      </w:r>
      <w:r>
        <w:t>.</w:t>
      </w:r>
    </w:p>
    <w:p w14:paraId="143A5511" w14:textId="77777777" w:rsidR="00656E7A" w:rsidRDefault="003D3F90" w:rsidP="002F4BE1">
      <w:pPr>
        <w:pStyle w:val="QUESTAO1"/>
        <w:spacing w:before="120"/>
      </w:pPr>
      <w:r>
        <w:tab/>
      </w:r>
      <w:r>
        <w:tab/>
        <w:t>As dimensões do cacifo são</w:t>
      </w:r>
      <w:r w:rsidR="009C244A">
        <w:t xml:space="preserve">: </w:t>
      </w:r>
    </w:p>
    <w:p w14:paraId="554DC021" w14:textId="7A1820FB" w:rsidR="003D3F90" w:rsidRDefault="00656E7A" w:rsidP="002F4BE1">
      <w:pPr>
        <w:pStyle w:val="QUESTAO1"/>
        <w:spacing w:before="120"/>
      </w:pPr>
      <w:r>
        <w:tab/>
      </w:r>
      <w:r>
        <w:tab/>
      </w:r>
      <w:r w:rsidR="009C244A">
        <w:t>600</w:t>
      </w:r>
      <w:r w:rsidR="003D3F90">
        <w:t xml:space="preserve"> mm</w:t>
      </w:r>
      <w:r w:rsidR="009C244A">
        <w:t xml:space="preserve"> (</w:t>
      </w:r>
      <w:r w:rsidR="003D3F90">
        <w:t>altura</w:t>
      </w:r>
      <w:r w:rsidR="009C244A">
        <w:t>)</w:t>
      </w:r>
      <w:r w:rsidR="00411E62">
        <w:t>,</w:t>
      </w:r>
      <w:r w:rsidR="009C244A">
        <w:t xml:space="preserve"> </w:t>
      </w:r>
      <w:r w:rsidR="003D3F90">
        <w:t xml:space="preserve">475 mm </w:t>
      </w:r>
      <w:r w:rsidR="009C244A">
        <w:t xml:space="preserve">(profundidade) </w:t>
      </w:r>
      <w:r w:rsidR="00411E62">
        <w:t>e</w:t>
      </w:r>
      <w:r w:rsidR="009C244A">
        <w:t xml:space="preserve"> 400 mm (</w:t>
      </w:r>
      <w:r w:rsidR="003D3F90">
        <w:t>largura</w:t>
      </w:r>
      <w:r w:rsidR="009C244A">
        <w:t>)</w:t>
      </w:r>
      <w:r w:rsidR="00411E62">
        <w:t>.</w:t>
      </w:r>
    </w:p>
    <w:p w14:paraId="22D0A082" w14:textId="77777777" w:rsidR="002F4BE1" w:rsidRDefault="00655152" w:rsidP="002F4BE1">
      <w:pPr>
        <w:pStyle w:val="QUESTAO1"/>
        <w:spacing w:before="120"/>
      </w:pPr>
      <w:r>
        <w:tab/>
      </w:r>
      <w:r>
        <w:tab/>
      </w:r>
      <w:r w:rsidR="002F4BE1">
        <w:t xml:space="preserve">Em qual das </w:t>
      </w:r>
      <w:r w:rsidR="00AA1DA5">
        <w:t xml:space="preserve">seguintes </w:t>
      </w:r>
      <w:r w:rsidR="002F4BE1">
        <w:t xml:space="preserve">opções </w:t>
      </w:r>
      <w:r w:rsidR="00AA1DA5">
        <w:t>está</w:t>
      </w:r>
      <w:r w:rsidR="002F4BE1">
        <w:t xml:space="preserve"> indicad</w:t>
      </w:r>
      <w:r w:rsidR="003D3F90">
        <w:t>o</w:t>
      </w:r>
      <w:r w:rsidR="002F4BE1">
        <w:t xml:space="preserve"> </w:t>
      </w:r>
      <w:r w:rsidR="003D3F90">
        <w:t xml:space="preserve">o comprimento máximo do </w:t>
      </w:r>
      <w:r w:rsidR="009C244A">
        <w:t>guarda-chuva</w:t>
      </w:r>
      <w:r w:rsidR="003D3F90">
        <w:t xml:space="preserve"> que o </w:t>
      </w:r>
      <w:r w:rsidR="002F4BE1">
        <w:t>Lourenço</w:t>
      </w:r>
      <w:r w:rsidR="00AA1DA5">
        <w:t xml:space="preserve"> pode guardar no cacifo?</w:t>
      </w:r>
    </w:p>
    <w:p w14:paraId="38AA71FF" w14:textId="77777777" w:rsidR="002F4BE1" w:rsidRDefault="002F4BE1" w:rsidP="002F4BE1">
      <w:pPr>
        <w:pStyle w:val="QUESTAO1"/>
        <w:spacing w:before="120"/>
      </w:pPr>
    </w:p>
    <w:p w14:paraId="7DE40426" w14:textId="32B8F06C" w:rsidR="00DB7C3F" w:rsidRPr="00D15C14" w:rsidRDefault="00AC2448" w:rsidP="009C244A">
      <w:pPr>
        <w:pStyle w:val="QUESTAO1"/>
        <w:numPr>
          <w:ilvl w:val="0"/>
          <w:numId w:val="20"/>
        </w:numPr>
        <w:spacing w:before="120"/>
        <w:rPr>
          <w:lang w:val="en-US"/>
        </w:rPr>
      </w:pPr>
      <w:r w:rsidRPr="005E7E9E">
        <w:rPr>
          <w:bCs/>
        </w:rPr>
        <w:t xml:space="preserve"> </w:t>
      </w:r>
      <w:r w:rsidR="009C244A" w:rsidRPr="00D15C14">
        <w:rPr>
          <w:bCs/>
          <w:lang w:val="en-US"/>
        </w:rPr>
        <w:t>86,3 cm</w:t>
      </w:r>
      <w:r w:rsidR="004B15C0" w:rsidRPr="00D15C14">
        <w:rPr>
          <w:lang w:val="en-US"/>
        </w:rPr>
        <w:tab/>
      </w:r>
      <w:r w:rsidR="009C244A" w:rsidRPr="00D15C14">
        <w:rPr>
          <w:lang w:val="en-US"/>
        </w:rPr>
        <w:tab/>
      </w:r>
      <w:r w:rsidR="004B15C0" w:rsidRPr="00D15C14">
        <w:rPr>
          <w:b/>
          <w:lang w:val="en-US"/>
        </w:rPr>
        <w:t>(B)</w:t>
      </w:r>
      <w:r w:rsidR="009C244A" w:rsidRPr="00D15C14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 w:rsidR="007E00BE" w:rsidRPr="00D15C14">
        <w:rPr>
          <w:lang w:val="en-US"/>
        </w:rPr>
        <w:t>71</w:t>
      </w:r>
      <w:r w:rsidR="009C244A" w:rsidRPr="00D15C14">
        <w:rPr>
          <w:lang w:val="en-US"/>
        </w:rPr>
        <w:t>,2</w:t>
      </w:r>
      <w:r w:rsidR="007E00BE" w:rsidRPr="00D15C14">
        <w:rPr>
          <w:lang w:val="en-US"/>
        </w:rPr>
        <w:t xml:space="preserve"> cm</w:t>
      </w:r>
      <w:r w:rsidR="009C244A" w:rsidRPr="00D15C14">
        <w:rPr>
          <w:lang w:val="en-US"/>
        </w:rPr>
        <w:t xml:space="preserve"> </w:t>
      </w:r>
      <w:r w:rsidR="009C244A" w:rsidRPr="00D15C14">
        <w:rPr>
          <w:lang w:val="en-US"/>
        </w:rPr>
        <w:tab/>
      </w:r>
      <w:r w:rsidR="009C244A" w:rsidRPr="00D15C14">
        <w:rPr>
          <w:lang w:val="en-US"/>
        </w:rPr>
        <w:tab/>
      </w:r>
      <w:r w:rsidR="00014C61">
        <w:rPr>
          <w:lang w:val="en-US"/>
        </w:rPr>
        <w:tab/>
      </w:r>
      <w:r w:rsidR="004B15C0" w:rsidRPr="00D15C14">
        <w:rPr>
          <w:b/>
          <w:lang w:val="en-US"/>
        </w:rPr>
        <w:t>(C)</w:t>
      </w:r>
      <w:r>
        <w:rPr>
          <w:b/>
          <w:lang w:val="en-US"/>
        </w:rPr>
        <w:t xml:space="preserve">  </w:t>
      </w:r>
      <w:r w:rsidR="007E00BE" w:rsidRPr="00D15C14">
        <w:rPr>
          <w:lang w:val="en-US"/>
        </w:rPr>
        <w:t>73</w:t>
      </w:r>
      <w:r w:rsidR="009C244A" w:rsidRPr="00D15C14">
        <w:rPr>
          <w:bCs/>
          <w:lang w:val="en-US"/>
        </w:rPr>
        <w:t>,9</w:t>
      </w:r>
      <w:r w:rsidR="007E00BE" w:rsidRPr="00D15C14">
        <w:rPr>
          <w:lang w:val="en-US"/>
        </w:rPr>
        <w:t xml:space="preserve"> cm</w:t>
      </w:r>
      <w:r w:rsidR="00220040" w:rsidRPr="00D15C14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4B15C0" w:rsidRPr="00D15C14">
        <w:rPr>
          <w:b/>
          <w:lang w:val="en-US"/>
        </w:rPr>
        <w:t>(D)</w:t>
      </w:r>
      <w:r w:rsidR="009C244A" w:rsidRPr="00D15C14">
        <w:rPr>
          <w:b/>
          <w:lang w:val="en-US"/>
        </w:rPr>
        <w:t xml:space="preserve"> </w:t>
      </w:r>
      <w:r>
        <w:rPr>
          <w:b/>
          <w:lang w:val="en-US"/>
        </w:rPr>
        <w:t xml:space="preserve"> </w:t>
      </w:r>
      <w:r w:rsidR="009C244A" w:rsidRPr="00D15C14">
        <w:rPr>
          <w:bCs/>
          <w:lang w:val="en-US"/>
        </w:rPr>
        <w:t>91,</w:t>
      </w:r>
      <w:r w:rsidR="007E00BE" w:rsidRPr="00D15C14">
        <w:rPr>
          <w:bCs/>
          <w:lang w:val="en-US"/>
        </w:rPr>
        <w:t>4</w:t>
      </w:r>
      <w:r w:rsidR="007E00BE" w:rsidRPr="00D15C14">
        <w:rPr>
          <w:lang w:val="en-US"/>
        </w:rPr>
        <w:t xml:space="preserve"> cm</w:t>
      </w:r>
    </w:p>
    <w:sectPr w:rsidR="00DB7C3F" w:rsidRPr="00D15C14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2D67B" w14:textId="77777777" w:rsidR="00EC4062" w:rsidRDefault="00EC4062" w:rsidP="00D177B5">
      <w:pPr>
        <w:spacing w:after="0" w:line="240" w:lineRule="auto"/>
      </w:pPr>
      <w:r>
        <w:separator/>
      </w:r>
    </w:p>
  </w:endnote>
  <w:endnote w:type="continuationSeparator" w:id="0">
    <w:p w14:paraId="498B308F" w14:textId="77777777" w:rsidR="00EC4062" w:rsidRDefault="00EC4062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954F4" w14:textId="77777777" w:rsidR="00EC4062" w:rsidRDefault="00EC4062" w:rsidP="00D177B5">
      <w:pPr>
        <w:spacing w:after="0" w:line="240" w:lineRule="auto"/>
      </w:pPr>
      <w:r>
        <w:separator/>
      </w:r>
    </w:p>
  </w:footnote>
  <w:footnote w:type="continuationSeparator" w:id="0">
    <w:p w14:paraId="3F0CEE68" w14:textId="77777777" w:rsidR="00EC4062" w:rsidRDefault="00EC4062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0F49E" w14:textId="77777777" w:rsidR="007A4811" w:rsidRDefault="007A4811">
    <w:pPr>
      <w:pStyle w:val="Cabealho"/>
      <w:rPr>
        <w:lang w:val="pt-PT"/>
      </w:rPr>
    </w:pPr>
  </w:p>
  <w:p w14:paraId="2B753A73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88092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325208638">
    <w:abstractNumId w:val="16"/>
  </w:num>
  <w:num w:numId="2" w16cid:durableId="804079497">
    <w:abstractNumId w:val="17"/>
  </w:num>
  <w:num w:numId="3" w16cid:durableId="1164054048">
    <w:abstractNumId w:val="14"/>
  </w:num>
  <w:num w:numId="4" w16cid:durableId="4419212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38817481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9344333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0883052">
    <w:abstractNumId w:val="18"/>
  </w:num>
  <w:num w:numId="8" w16cid:durableId="647514626">
    <w:abstractNumId w:val="15"/>
  </w:num>
  <w:num w:numId="9" w16cid:durableId="1501506115">
    <w:abstractNumId w:val="9"/>
  </w:num>
  <w:num w:numId="10" w16cid:durableId="1741442985">
    <w:abstractNumId w:val="7"/>
  </w:num>
  <w:num w:numId="11" w16cid:durableId="527525843">
    <w:abstractNumId w:val="6"/>
  </w:num>
  <w:num w:numId="12" w16cid:durableId="2031300754">
    <w:abstractNumId w:val="5"/>
  </w:num>
  <w:num w:numId="13" w16cid:durableId="670370872">
    <w:abstractNumId w:val="4"/>
  </w:num>
  <w:num w:numId="14" w16cid:durableId="560402833">
    <w:abstractNumId w:val="8"/>
  </w:num>
  <w:num w:numId="15" w16cid:durableId="1833830217">
    <w:abstractNumId w:val="3"/>
  </w:num>
  <w:num w:numId="16" w16cid:durableId="3293045">
    <w:abstractNumId w:val="2"/>
  </w:num>
  <w:num w:numId="17" w16cid:durableId="2020037418">
    <w:abstractNumId w:val="1"/>
  </w:num>
  <w:num w:numId="18" w16cid:durableId="871580060">
    <w:abstractNumId w:val="0"/>
  </w:num>
  <w:num w:numId="19" w16cid:durableId="106046179">
    <w:abstractNumId w:val="10"/>
  </w:num>
  <w:num w:numId="20" w16cid:durableId="18642423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14C61"/>
    <w:rsid w:val="00025793"/>
    <w:rsid w:val="00026F67"/>
    <w:rsid w:val="000471AD"/>
    <w:rsid w:val="000541B6"/>
    <w:rsid w:val="0006014A"/>
    <w:rsid w:val="00084847"/>
    <w:rsid w:val="00086D19"/>
    <w:rsid w:val="00087949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4C7A"/>
    <w:rsid w:val="00152806"/>
    <w:rsid w:val="00153DEB"/>
    <w:rsid w:val="00157DEB"/>
    <w:rsid w:val="001627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B7F6A"/>
    <w:rsid w:val="002D2662"/>
    <w:rsid w:val="002E6EDD"/>
    <w:rsid w:val="002F1ADA"/>
    <w:rsid w:val="002F41AF"/>
    <w:rsid w:val="002F4BE1"/>
    <w:rsid w:val="0030103E"/>
    <w:rsid w:val="003012AD"/>
    <w:rsid w:val="00302F9F"/>
    <w:rsid w:val="0030367A"/>
    <w:rsid w:val="00315611"/>
    <w:rsid w:val="003271BF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3F90"/>
    <w:rsid w:val="003D42D1"/>
    <w:rsid w:val="003E2A77"/>
    <w:rsid w:val="003F5A65"/>
    <w:rsid w:val="00401547"/>
    <w:rsid w:val="0040597E"/>
    <w:rsid w:val="004067E0"/>
    <w:rsid w:val="00411E62"/>
    <w:rsid w:val="00426607"/>
    <w:rsid w:val="00427019"/>
    <w:rsid w:val="0042777D"/>
    <w:rsid w:val="00433136"/>
    <w:rsid w:val="0044282D"/>
    <w:rsid w:val="004453EA"/>
    <w:rsid w:val="00445942"/>
    <w:rsid w:val="004602AB"/>
    <w:rsid w:val="004676B1"/>
    <w:rsid w:val="00476446"/>
    <w:rsid w:val="0048303B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55397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E7E9E"/>
    <w:rsid w:val="005F4F4B"/>
    <w:rsid w:val="006007F1"/>
    <w:rsid w:val="00616F7F"/>
    <w:rsid w:val="00626873"/>
    <w:rsid w:val="00627293"/>
    <w:rsid w:val="00653546"/>
    <w:rsid w:val="00655152"/>
    <w:rsid w:val="006568A5"/>
    <w:rsid w:val="00656E7A"/>
    <w:rsid w:val="00682499"/>
    <w:rsid w:val="0068310B"/>
    <w:rsid w:val="00685318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17986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13E36"/>
    <w:rsid w:val="00826431"/>
    <w:rsid w:val="00835C1D"/>
    <w:rsid w:val="00840629"/>
    <w:rsid w:val="008418E3"/>
    <w:rsid w:val="00854FA7"/>
    <w:rsid w:val="00871045"/>
    <w:rsid w:val="0087793D"/>
    <w:rsid w:val="00884BD6"/>
    <w:rsid w:val="008C3EF7"/>
    <w:rsid w:val="008C50B1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8A5"/>
    <w:rsid w:val="009C2264"/>
    <w:rsid w:val="009C244A"/>
    <w:rsid w:val="009C2ABF"/>
    <w:rsid w:val="009D561F"/>
    <w:rsid w:val="009E04ED"/>
    <w:rsid w:val="009E654C"/>
    <w:rsid w:val="00A05A11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96F9C"/>
    <w:rsid w:val="00AA1DA5"/>
    <w:rsid w:val="00AA2A7C"/>
    <w:rsid w:val="00AB4A8F"/>
    <w:rsid w:val="00AC2448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303C"/>
    <w:rsid w:val="00C23320"/>
    <w:rsid w:val="00C274FC"/>
    <w:rsid w:val="00C34871"/>
    <w:rsid w:val="00C410BD"/>
    <w:rsid w:val="00C55F7F"/>
    <w:rsid w:val="00C615BE"/>
    <w:rsid w:val="00C63363"/>
    <w:rsid w:val="00C72BA7"/>
    <w:rsid w:val="00C74234"/>
    <w:rsid w:val="00C77EB1"/>
    <w:rsid w:val="00CA3B94"/>
    <w:rsid w:val="00CA7A14"/>
    <w:rsid w:val="00CB3DD5"/>
    <w:rsid w:val="00CC6822"/>
    <w:rsid w:val="00CD0757"/>
    <w:rsid w:val="00CD729E"/>
    <w:rsid w:val="00CE4C41"/>
    <w:rsid w:val="00CE79A3"/>
    <w:rsid w:val="00CF07FF"/>
    <w:rsid w:val="00D01B93"/>
    <w:rsid w:val="00D15C14"/>
    <w:rsid w:val="00D177B5"/>
    <w:rsid w:val="00D37324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3412"/>
    <w:rsid w:val="00EC4062"/>
    <w:rsid w:val="00ED1713"/>
    <w:rsid w:val="00ED30E2"/>
    <w:rsid w:val="00EE0E1E"/>
    <w:rsid w:val="00F007C4"/>
    <w:rsid w:val="00F03E93"/>
    <w:rsid w:val="00F1013F"/>
    <w:rsid w:val="00F1363F"/>
    <w:rsid w:val="00F218E5"/>
    <w:rsid w:val="00F32A84"/>
    <w:rsid w:val="00F363B7"/>
    <w:rsid w:val="00F37617"/>
    <w:rsid w:val="00F55EB4"/>
    <w:rsid w:val="00F57443"/>
    <w:rsid w:val="00F5791C"/>
    <w:rsid w:val="00F61391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19340FD2-4191-485F-8BF6-5F132F85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E5FFABE-21E0-4511-A442-0E2AA0AD899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7072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2023-04-02T19:32:00Z</dcterms:created>
  <dcterms:modified xsi:type="dcterms:W3CDTF">2023-07-21T13:50:00Z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