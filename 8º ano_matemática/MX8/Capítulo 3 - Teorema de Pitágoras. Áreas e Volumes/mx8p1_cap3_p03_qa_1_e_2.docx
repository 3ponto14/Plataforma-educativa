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9C236" w14:textId="77777777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Pr="003114B9">
        <w:rPr>
          <w:rStyle w:val="TITULOFICHAS-alinea"/>
          <w:sz w:val="18"/>
          <w:szCs w:val="18"/>
          <w:lang w:val="pt-PT"/>
        </w:rPr>
        <w:t xml:space="preserve">1. </w:t>
      </w:r>
      <w:r w:rsidR="00EC7D31" w:rsidRPr="00EC7D31">
        <w:rPr>
          <w:color w:val="000000" w:themeColor="text1"/>
          <w:sz w:val="18"/>
          <w:szCs w:val="18"/>
          <w:lang w:val="pt-PT"/>
        </w:rPr>
        <w:t>Teorema de Pitágoras</w:t>
      </w:r>
    </w:p>
    <w:p w14:paraId="5C4C3548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DE196F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D99C2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1493AC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15F8768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DA6857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3B483BF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6A4965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28E673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1B1D7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746790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9E0C3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3582D44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30D78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5C958B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5D5C4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AA6DB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540798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7717BCBD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DE196F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2D99C2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1493AC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15F8768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8DA6857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3B483BF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26A4965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28E673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C1B1D7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746790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59E0C3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3582D44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D30D78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5C958B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85D5C4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AA6DB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540798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7717BCBD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64B0A5AE" w14:textId="77777777" w:rsidR="00B32118" w:rsidRPr="00DE2566" w:rsidRDefault="00B32118" w:rsidP="00A173FF">
      <w:pPr>
        <w:pStyle w:val="QuestaoAulaTITULO"/>
        <w:rPr>
          <w:lang w:val="pt-PT"/>
        </w:rPr>
      </w:pPr>
      <w:r w:rsidRPr="00DE2566">
        <w:rPr>
          <w:lang w:val="pt-PT"/>
        </w:rPr>
        <w:t>Questão-aula 1</w:t>
      </w:r>
    </w:p>
    <w:p w14:paraId="67D0EA56" w14:textId="59F62F92" w:rsidR="006623DE" w:rsidRDefault="00C11B28" w:rsidP="006878DE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BC4000E" wp14:editId="294316B0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61B1C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BC400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8561B1C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501A4B">
        <w:t>Observa os triângulos retângulos e d</w:t>
      </w:r>
      <w:r w:rsidR="006623DE">
        <w:t>etermina o</w:t>
      </w:r>
      <w:r w:rsidR="00501A4B">
        <w:t>s</w:t>
      </w:r>
      <w:r w:rsidR="006623DE">
        <w:t xml:space="preserve"> valor</w:t>
      </w:r>
      <w:r w:rsidR="00501A4B">
        <w:t>es</w:t>
      </w:r>
      <w:r w:rsidR="006623DE">
        <w:t xml:space="preserve"> de</w:t>
      </w:r>
      <w:r w:rsidR="00AB7067">
        <w:t xml:space="preserve"> </w:t>
      </w:r>
      <w:r w:rsidR="006623DE">
        <w:t xml:space="preserve"> </w:t>
      </w:r>
      <m:oMath>
        <m:r>
          <w:rPr>
            <w:rFonts w:ascii="Cambria Math" w:hAnsi="Cambria Math"/>
          </w:rPr>
          <m:t xml:space="preserve">x </m:t>
        </m:r>
      </m:oMath>
      <w:r w:rsidR="006623DE">
        <w:t xml:space="preserve">, </w:t>
      </w:r>
      <w:r w:rsidR="006623DE" w:rsidRPr="00AB7067">
        <w:rPr>
          <w:i/>
          <w:iCs/>
        </w:rPr>
        <w:t>y</w:t>
      </w:r>
      <w:r w:rsidR="006623DE">
        <w:t xml:space="preserve"> </w:t>
      </w:r>
      <w:r w:rsidR="00AB7067">
        <w:t xml:space="preserve"> </w:t>
      </w:r>
      <w:r w:rsidR="006623DE">
        <w:t>e</w:t>
      </w:r>
      <w:r w:rsidR="00AB7067">
        <w:t xml:space="preserve"> </w:t>
      </w:r>
      <w:r w:rsidR="006623DE">
        <w:t xml:space="preserve"> </w:t>
      </w:r>
      <w:r w:rsidR="006623DE" w:rsidRPr="00AB7067">
        <w:rPr>
          <w:i/>
          <w:iCs/>
        </w:rPr>
        <w:t>z</w:t>
      </w:r>
      <w:r w:rsidR="00AB7067">
        <w:rPr>
          <w:i/>
          <w:iCs/>
        </w:rPr>
        <w:t xml:space="preserve"> </w:t>
      </w:r>
      <w:r w:rsidR="008F7EC7">
        <w:t>.</w:t>
      </w:r>
    </w:p>
    <w:p w14:paraId="2A5ACAD4" w14:textId="77777777" w:rsidR="008F7EC7" w:rsidRDefault="006623DE" w:rsidP="006623DE">
      <w:pPr>
        <w:pStyle w:val="QUESTAO1"/>
        <w:jc w:val="center"/>
      </w:pPr>
      <w:r w:rsidRPr="006623DE">
        <w:rPr>
          <w:noProof/>
          <w:lang w:eastAsia="pt-PT"/>
        </w:rPr>
        <w:drawing>
          <wp:inline distT="0" distB="0" distL="0" distR="0" wp14:anchorId="2A90FB64" wp14:editId="2FDB8088">
            <wp:extent cx="4327200" cy="1486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/>
                    <a:srcRect t="904" b="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00" cy="148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CD86" w14:textId="352B6BCA" w:rsidR="0009291C" w:rsidRPr="00DE2566" w:rsidRDefault="0009291C" w:rsidP="0009291C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>
        <w:rPr>
          <w:lang w:val="pt-PT"/>
        </w:rPr>
        <w:t>2</w:t>
      </w:r>
    </w:p>
    <w:p w14:paraId="15AF60D9" w14:textId="72EA6009" w:rsidR="009647BA" w:rsidRPr="009647BA" w:rsidRDefault="00D50BC3" w:rsidP="0009291C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CA1A1C" wp14:editId="1D58522E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6E0E2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CA1A1C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356E0E2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501A4B">
        <w:t>Na figura abaixo</w:t>
      </w:r>
      <w:r w:rsidR="009647BA" w:rsidRPr="009647BA">
        <w:t>, o triângulo </w:t>
      </w:r>
      <w:r w:rsidR="008434B6">
        <w:t>[</w:t>
      </w:r>
      <w:r w:rsidR="008434B6" w:rsidRPr="008434B6">
        <w:rPr>
          <w:i/>
          <w:iCs/>
        </w:rPr>
        <w:t>ABC</w:t>
      </w:r>
      <w:r w:rsidR="008434B6">
        <w:t xml:space="preserve">] </w:t>
      </w:r>
      <w:r w:rsidR="009647BA" w:rsidRPr="009647BA">
        <w:t>é</w:t>
      </w:r>
      <w:r w:rsidR="009647BA">
        <w:t xml:space="preserve"> retângulo</w:t>
      </w:r>
      <w:r w:rsidR="00501A4B">
        <w:t xml:space="preserve"> em </w:t>
      </w:r>
      <w:r w:rsidR="00501A4B" w:rsidRPr="008434B6">
        <w:rPr>
          <w:i/>
          <w:iCs/>
        </w:rPr>
        <w:t>C</w:t>
      </w:r>
      <w:r w:rsidR="009647BA" w:rsidRPr="009647BA">
        <w:t>.</w:t>
      </w:r>
    </w:p>
    <w:p w14:paraId="69FA1D41" w14:textId="77777777" w:rsidR="00501A4B" w:rsidRDefault="00501A4B" w:rsidP="00501A4B">
      <w:pPr>
        <w:pStyle w:val="QUESTAO1"/>
        <w:spacing w:before="120"/>
        <w:ind w:hanging="28"/>
      </w:pPr>
      <w:r w:rsidRPr="009647BA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2EABD0E7" wp14:editId="5EAC4BEE">
            <wp:simplePos x="0" y="0"/>
            <wp:positionH relativeFrom="column">
              <wp:posOffset>1480185</wp:posOffset>
            </wp:positionH>
            <wp:positionV relativeFrom="paragraph">
              <wp:posOffset>62230</wp:posOffset>
            </wp:positionV>
            <wp:extent cx="2876550" cy="1885950"/>
            <wp:effectExtent l="0" t="0" r="0" b="0"/>
            <wp:wrapTight wrapText="bothSides">
              <wp:wrapPolygon edited="0">
                <wp:start x="1287" y="0"/>
                <wp:lineTo x="0" y="1309"/>
                <wp:lineTo x="0" y="19636"/>
                <wp:lineTo x="715" y="20945"/>
                <wp:lineTo x="1144" y="21382"/>
                <wp:lineTo x="1287" y="21382"/>
                <wp:lineTo x="20170" y="21382"/>
                <wp:lineTo x="20313" y="21382"/>
                <wp:lineTo x="20742" y="20945"/>
                <wp:lineTo x="21457" y="19636"/>
                <wp:lineTo x="21457" y="1309"/>
                <wp:lineTo x="20170" y="0"/>
                <wp:lineTo x="1287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12"/>
                    <a:srcRect t="1869" r="8552" b="14339"/>
                    <a:stretch/>
                  </pic:blipFill>
                  <pic:spPr bwMode="auto">
                    <a:xfrm>
                      <a:off x="0" y="0"/>
                      <a:ext cx="2876550" cy="188595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412A32" w14:textId="77777777" w:rsidR="00501A4B" w:rsidRDefault="00501A4B" w:rsidP="00501A4B">
      <w:pPr>
        <w:pStyle w:val="QUESTAO1"/>
        <w:spacing w:before="120"/>
        <w:ind w:hanging="28"/>
      </w:pPr>
    </w:p>
    <w:p w14:paraId="4DFC8300" w14:textId="77777777" w:rsidR="00501A4B" w:rsidRDefault="00501A4B" w:rsidP="00501A4B">
      <w:pPr>
        <w:pStyle w:val="QUESTAO1"/>
        <w:spacing w:before="120"/>
        <w:ind w:hanging="28"/>
      </w:pPr>
    </w:p>
    <w:p w14:paraId="6B3A71BC" w14:textId="77777777" w:rsidR="00501A4B" w:rsidRDefault="00501A4B" w:rsidP="00501A4B">
      <w:pPr>
        <w:pStyle w:val="QUESTAO1"/>
        <w:spacing w:before="120"/>
        <w:ind w:hanging="28"/>
      </w:pPr>
    </w:p>
    <w:p w14:paraId="3C2A383A" w14:textId="77777777" w:rsidR="00501A4B" w:rsidRDefault="00501A4B" w:rsidP="00501A4B">
      <w:pPr>
        <w:pStyle w:val="QUESTAO1"/>
        <w:spacing w:before="120"/>
        <w:ind w:hanging="28"/>
      </w:pPr>
    </w:p>
    <w:p w14:paraId="3ABBD785" w14:textId="77777777" w:rsidR="00501A4B" w:rsidRDefault="00501A4B" w:rsidP="00501A4B">
      <w:pPr>
        <w:pStyle w:val="QUESTAO1"/>
        <w:spacing w:before="120"/>
        <w:ind w:hanging="28"/>
      </w:pPr>
    </w:p>
    <w:p w14:paraId="5347E9F9" w14:textId="77777777" w:rsidR="00501A4B" w:rsidRDefault="00501A4B" w:rsidP="00501A4B">
      <w:pPr>
        <w:pStyle w:val="QUESTAO1"/>
        <w:spacing w:before="120"/>
        <w:ind w:hanging="28"/>
      </w:pPr>
    </w:p>
    <w:p w14:paraId="41DA1355" w14:textId="5A1DC9D1" w:rsidR="009647BA" w:rsidRPr="009647BA" w:rsidRDefault="009647BA" w:rsidP="00501A4B">
      <w:pPr>
        <w:pStyle w:val="QUESTAO1"/>
        <w:spacing w:before="120"/>
        <w:ind w:hanging="28"/>
      </w:pPr>
      <w:r w:rsidRPr="009647BA">
        <w:t>Sabe-se que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3,5 m</m:t>
        </m:r>
      </m:oMath>
      <w:r w:rsidRPr="009647BA">
        <w:t xml:space="preserve">  e 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1,8 m</m:t>
        </m:r>
      </m:oMath>
      <w:r w:rsidRPr="009647BA">
        <w:t>.</w:t>
      </w:r>
    </w:p>
    <w:p w14:paraId="4EF1AE78" w14:textId="716B3FFB" w:rsidR="009647BA" w:rsidRDefault="00501A4B" w:rsidP="00501A4B">
      <w:pPr>
        <w:pStyle w:val="QUESTAO1"/>
        <w:spacing w:before="120"/>
        <w:ind w:hanging="28"/>
      </w:pPr>
      <w:r>
        <w:t>D</w:t>
      </w:r>
      <w:r w:rsidR="009647BA" w:rsidRPr="009647BA">
        <w:t xml:space="preserve">etermina </w:t>
      </w:r>
      <w:r>
        <w:t>o comprimento do reforço do por</w:t>
      </w:r>
      <w:r w:rsidR="009647BA">
        <w:t>tão, representado por</w:t>
      </w:r>
      <w:r w:rsidR="00E5291A">
        <w:t xml:space="preserve"> [</w:t>
      </w:r>
      <w:r w:rsidR="00E5291A" w:rsidRPr="00E5291A">
        <w:rPr>
          <w:i/>
          <w:iCs/>
        </w:rPr>
        <w:t>AB</w:t>
      </w:r>
      <w:r w:rsidR="00E5291A">
        <w:t>].</w:t>
      </w:r>
    </w:p>
    <w:p w14:paraId="1EF71E35" w14:textId="03A9C33B" w:rsidR="005A18DB" w:rsidRPr="009647BA" w:rsidRDefault="005A18DB" w:rsidP="00501A4B">
      <w:pPr>
        <w:pStyle w:val="QUESTAO1"/>
        <w:spacing w:before="120"/>
        <w:ind w:hanging="28"/>
      </w:pPr>
      <w:r w:rsidRPr="00214BA6">
        <w:t xml:space="preserve">Apresenta </w:t>
      </w:r>
      <w:r w:rsidR="001D0B06">
        <w:t>o resultado</w:t>
      </w:r>
      <w:r w:rsidRPr="00214BA6">
        <w:t>, em metros, arredondad</w:t>
      </w:r>
      <w:r w:rsidR="004563F6">
        <w:t>o</w:t>
      </w:r>
      <w:r w:rsidRPr="00214BA6">
        <w:t xml:space="preserve"> às unidades.</w:t>
      </w:r>
    </w:p>
    <w:p w14:paraId="094EA70E" w14:textId="77777777" w:rsidR="00403D44" w:rsidRDefault="00403D44" w:rsidP="009647BA">
      <w:pPr>
        <w:pStyle w:val="QUESTAO1"/>
        <w:jc w:val="center"/>
      </w:pPr>
    </w:p>
    <w:sectPr w:rsidR="00403D44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9BCD" w14:textId="77777777" w:rsidR="00FF0D75" w:rsidRDefault="00FF0D75" w:rsidP="00D177B5">
      <w:pPr>
        <w:spacing w:after="0" w:line="240" w:lineRule="auto"/>
      </w:pPr>
      <w:r>
        <w:separator/>
      </w:r>
    </w:p>
  </w:endnote>
  <w:endnote w:type="continuationSeparator" w:id="0">
    <w:p w14:paraId="2B5D602B" w14:textId="77777777" w:rsidR="00FF0D75" w:rsidRDefault="00FF0D75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668DD5" w14:textId="77777777" w:rsidR="00FF0D75" w:rsidRDefault="00FF0D75" w:rsidP="00D177B5">
      <w:pPr>
        <w:spacing w:after="0" w:line="240" w:lineRule="auto"/>
      </w:pPr>
      <w:r>
        <w:separator/>
      </w:r>
    </w:p>
  </w:footnote>
  <w:footnote w:type="continuationSeparator" w:id="0">
    <w:p w14:paraId="167EE1A3" w14:textId="77777777" w:rsidR="00FF0D75" w:rsidRDefault="00FF0D75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8E35F" w14:textId="77777777" w:rsidR="007A4811" w:rsidRDefault="007A4811">
    <w:pPr>
      <w:pStyle w:val="Cabealho"/>
      <w:rPr>
        <w:lang w:val="pt-PT"/>
      </w:rPr>
    </w:pPr>
  </w:p>
  <w:p w14:paraId="5BE775E6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C82C2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FF697D6" wp14:editId="022BB13B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613AD8A8" wp14:editId="29969607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10651BA" wp14:editId="3A7A157A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.75pt;height:15.75pt;visibility:visible" o:bullet="t">
        <v:imagedata r:id="rId1" o:title=""/>
      </v:shape>
    </w:pict>
  </w:numPicBullet>
  <w:numPicBullet w:numPicBulletId="1">
    <w:pict>
      <v:shape id="_x0000_i1027" type="#_x0000_t75" style="width:15.75pt;height:15.75pt;visibility:visible" o:bullet="t">
        <v:imagedata r:id="rId2" o:title=""/>
      </v:shape>
    </w:pict>
  </w:numPicBullet>
  <w:numPicBullet w:numPicBulletId="2">
    <w:pict>
      <v:shape id="_x0000_i1028" type="#_x0000_t75" style="width:15.75pt;height:15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076973511">
    <w:abstractNumId w:val="14"/>
  </w:num>
  <w:num w:numId="2" w16cid:durableId="1235702399">
    <w:abstractNumId w:val="15"/>
  </w:num>
  <w:num w:numId="3" w16cid:durableId="1610891724">
    <w:abstractNumId w:val="12"/>
  </w:num>
  <w:num w:numId="4" w16cid:durableId="13036534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83023013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586362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0435732">
    <w:abstractNumId w:val="16"/>
  </w:num>
  <w:num w:numId="8" w16cid:durableId="1592853373">
    <w:abstractNumId w:val="13"/>
  </w:num>
  <w:num w:numId="9" w16cid:durableId="2038892087">
    <w:abstractNumId w:val="9"/>
  </w:num>
  <w:num w:numId="10" w16cid:durableId="948195830">
    <w:abstractNumId w:val="7"/>
  </w:num>
  <w:num w:numId="11" w16cid:durableId="24602722">
    <w:abstractNumId w:val="6"/>
  </w:num>
  <w:num w:numId="12" w16cid:durableId="29184345">
    <w:abstractNumId w:val="5"/>
  </w:num>
  <w:num w:numId="13" w16cid:durableId="81341963">
    <w:abstractNumId w:val="4"/>
  </w:num>
  <w:num w:numId="14" w16cid:durableId="132646033">
    <w:abstractNumId w:val="8"/>
  </w:num>
  <w:num w:numId="15" w16cid:durableId="412243799">
    <w:abstractNumId w:val="3"/>
  </w:num>
  <w:num w:numId="16" w16cid:durableId="1900089958">
    <w:abstractNumId w:val="2"/>
  </w:num>
  <w:num w:numId="17" w16cid:durableId="459541540">
    <w:abstractNumId w:val="1"/>
  </w:num>
  <w:num w:numId="18" w16cid:durableId="137010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67"/>
    <w:rsid w:val="00031C80"/>
    <w:rsid w:val="0003765F"/>
    <w:rsid w:val="000541B6"/>
    <w:rsid w:val="00084847"/>
    <w:rsid w:val="00086D19"/>
    <w:rsid w:val="0009291C"/>
    <w:rsid w:val="000A78A5"/>
    <w:rsid w:val="000C37B1"/>
    <w:rsid w:val="000D413C"/>
    <w:rsid w:val="000D739D"/>
    <w:rsid w:val="000F1D5F"/>
    <w:rsid w:val="000F20FB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4392"/>
    <w:rsid w:val="00182809"/>
    <w:rsid w:val="001849CD"/>
    <w:rsid w:val="0019445C"/>
    <w:rsid w:val="001959D8"/>
    <w:rsid w:val="001A7745"/>
    <w:rsid w:val="001C5DAF"/>
    <w:rsid w:val="001C7A1B"/>
    <w:rsid w:val="001D0B06"/>
    <w:rsid w:val="00203059"/>
    <w:rsid w:val="002109D0"/>
    <w:rsid w:val="00214BA6"/>
    <w:rsid w:val="00221223"/>
    <w:rsid w:val="00223CE9"/>
    <w:rsid w:val="00226C3A"/>
    <w:rsid w:val="0023123F"/>
    <w:rsid w:val="002371F4"/>
    <w:rsid w:val="00241938"/>
    <w:rsid w:val="00245779"/>
    <w:rsid w:val="0025008B"/>
    <w:rsid w:val="002569B9"/>
    <w:rsid w:val="00266005"/>
    <w:rsid w:val="00271F71"/>
    <w:rsid w:val="00274E47"/>
    <w:rsid w:val="00295F4C"/>
    <w:rsid w:val="002A1042"/>
    <w:rsid w:val="002B338B"/>
    <w:rsid w:val="002E6EDD"/>
    <w:rsid w:val="002F41AF"/>
    <w:rsid w:val="0030103E"/>
    <w:rsid w:val="003012AD"/>
    <w:rsid w:val="00301AD6"/>
    <w:rsid w:val="0030367A"/>
    <w:rsid w:val="003114B9"/>
    <w:rsid w:val="00350A6D"/>
    <w:rsid w:val="00360BC9"/>
    <w:rsid w:val="0036406B"/>
    <w:rsid w:val="00365C7C"/>
    <w:rsid w:val="00370869"/>
    <w:rsid w:val="00371CF4"/>
    <w:rsid w:val="003949E3"/>
    <w:rsid w:val="003B338A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563F6"/>
    <w:rsid w:val="004602AB"/>
    <w:rsid w:val="00476446"/>
    <w:rsid w:val="00490305"/>
    <w:rsid w:val="00493BAA"/>
    <w:rsid w:val="004A36BB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01A4B"/>
    <w:rsid w:val="00507BF4"/>
    <w:rsid w:val="00510026"/>
    <w:rsid w:val="0052168E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48E9"/>
    <w:rsid w:val="006568A5"/>
    <w:rsid w:val="006623DE"/>
    <w:rsid w:val="00682499"/>
    <w:rsid w:val="006878DE"/>
    <w:rsid w:val="00693559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2F0B"/>
    <w:rsid w:val="00715D47"/>
    <w:rsid w:val="00721BE9"/>
    <w:rsid w:val="0073590B"/>
    <w:rsid w:val="00741C22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813E36"/>
    <w:rsid w:val="0082110A"/>
    <w:rsid w:val="00835C1D"/>
    <w:rsid w:val="00840629"/>
    <w:rsid w:val="008418E3"/>
    <w:rsid w:val="008434B6"/>
    <w:rsid w:val="00854FA7"/>
    <w:rsid w:val="00871045"/>
    <w:rsid w:val="008C3EF7"/>
    <w:rsid w:val="008C50B1"/>
    <w:rsid w:val="008E2813"/>
    <w:rsid w:val="008F3880"/>
    <w:rsid w:val="008F7EC7"/>
    <w:rsid w:val="0090122B"/>
    <w:rsid w:val="0090282A"/>
    <w:rsid w:val="00904DE7"/>
    <w:rsid w:val="009105A6"/>
    <w:rsid w:val="00922AFF"/>
    <w:rsid w:val="00923321"/>
    <w:rsid w:val="009246FD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A42D1"/>
    <w:rsid w:val="009C2264"/>
    <w:rsid w:val="009C2ABF"/>
    <w:rsid w:val="009E04ED"/>
    <w:rsid w:val="009E1B35"/>
    <w:rsid w:val="009E654C"/>
    <w:rsid w:val="00A115C4"/>
    <w:rsid w:val="00A128F3"/>
    <w:rsid w:val="00A158CE"/>
    <w:rsid w:val="00A173FF"/>
    <w:rsid w:val="00A22A4E"/>
    <w:rsid w:val="00A25165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B7067"/>
    <w:rsid w:val="00AC3784"/>
    <w:rsid w:val="00AC74EF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2FD9"/>
    <w:rsid w:val="00B26A56"/>
    <w:rsid w:val="00B32118"/>
    <w:rsid w:val="00B35244"/>
    <w:rsid w:val="00B40527"/>
    <w:rsid w:val="00B50C52"/>
    <w:rsid w:val="00B514FB"/>
    <w:rsid w:val="00B848AE"/>
    <w:rsid w:val="00B85872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615BE"/>
    <w:rsid w:val="00C72BA7"/>
    <w:rsid w:val="00C77EB1"/>
    <w:rsid w:val="00CA3B94"/>
    <w:rsid w:val="00CB3DD5"/>
    <w:rsid w:val="00CC6822"/>
    <w:rsid w:val="00CD729E"/>
    <w:rsid w:val="00CE4C41"/>
    <w:rsid w:val="00CE79A3"/>
    <w:rsid w:val="00CF07FF"/>
    <w:rsid w:val="00D01B93"/>
    <w:rsid w:val="00D03628"/>
    <w:rsid w:val="00D177B5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D6C10"/>
    <w:rsid w:val="00DE2566"/>
    <w:rsid w:val="00E00A59"/>
    <w:rsid w:val="00E1061E"/>
    <w:rsid w:val="00E1561C"/>
    <w:rsid w:val="00E20615"/>
    <w:rsid w:val="00E212E0"/>
    <w:rsid w:val="00E312DB"/>
    <w:rsid w:val="00E42002"/>
    <w:rsid w:val="00E4687D"/>
    <w:rsid w:val="00E5291A"/>
    <w:rsid w:val="00E671A2"/>
    <w:rsid w:val="00E70E42"/>
    <w:rsid w:val="00E755D9"/>
    <w:rsid w:val="00E828DF"/>
    <w:rsid w:val="00E857AC"/>
    <w:rsid w:val="00E941C7"/>
    <w:rsid w:val="00EB0F7D"/>
    <w:rsid w:val="00EB4909"/>
    <w:rsid w:val="00EC7C5C"/>
    <w:rsid w:val="00EC7D31"/>
    <w:rsid w:val="00ED1713"/>
    <w:rsid w:val="00ED30E2"/>
    <w:rsid w:val="00EE0E1E"/>
    <w:rsid w:val="00EE5A0D"/>
    <w:rsid w:val="00F007C4"/>
    <w:rsid w:val="00F1013F"/>
    <w:rsid w:val="00F1363F"/>
    <w:rsid w:val="00F356F4"/>
    <w:rsid w:val="00F363B7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D7A94"/>
    <w:rsid w:val="00FE3C2F"/>
    <w:rsid w:val="00FE5902"/>
    <w:rsid w:val="00FF0D7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1"/>
    <o:shapelayout v:ext="edit">
      <o:idmap v:ext="edit" data="2"/>
    </o:shapelayout>
  </w:shapeDefaults>
  <w:doNotEmbedSmartTags/>
  <w:decimalSymbol w:val=","/>
  <w:listSeparator w:val=";"/>
  <w14:docId w14:val="0A87803E"/>
  <w14:defaultImageDpi w14:val="330"/>
  <w15:docId w15:val="{F9D69420-FE9E-44DD-B292-5CBDD8BE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E552C7-3DAE-499A-8507-16BD5B4CBC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115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2023-01-31T13:29:00Z</dcterms:created>
  <dcterms:modified xsi:type="dcterms:W3CDTF">2023-07-31T10:51:00Z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