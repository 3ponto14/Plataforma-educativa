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84F5D" w14:textId="77777777" w:rsidR="00C72BA7" w:rsidRPr="004B15C0" w:rsidRDefault="00571DB0" w:rsidP="00571DB0">
      <w:pPr>
        <w:pStyle w:val="TITULOFICHAS"/>
        <w:rPr>
          <w:rStyle w:val="TITULOFICHAS-alinea"/>
        </w:rPr>
      </w:pPr>
      <w:r w:rsidRPr="00571DB0">
        <w:t>Teste de</w:t>
      </w:r>
      <w:r w:rsidR="00F339DC" w:rsidRPr="00571DB0">
        <w:t xml:space="preserve"> </w:t>
      </w:r>
      <w:proofErr w:type="spellStart"/>
      <w:r w:rsidR="00F339DC" w:rsidRPr="00571DB0">
        <w:t>A</w:t>
      </w:r>
      <w:r w:rsidRPr="00571DB0">
        <w:t>valiação</w:t>
      </w:r>
      <w:proofErr w:type="spellEnd"/>
    </w:p>
    <w:p w14:paraId="42C84F5E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42C84F94" wp14:editId="42C84F95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D756A" w:rsidRPr="00DB2ED5" w14:paraId="42C84FC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C9" w14:textId="77777777" w:rsidR="001D756A" w:rsidRPr="00DB2ED5" w:rsidRDefault="001D756A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CA" w14:textId="77777777" w:rsidR="001D756A" w:rsidRPr="00DB2ED5" w:rsidRDefault="001D756A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CB" w14:textId="77777777" w:rsidR="001D756A" w:rsidRPr="00DB2ED5" w:rsidRDefault="001D756A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CC" w14:textId="77777777" w:rsidR="001D756A" w:rsidRPr="00DB2ED5" w:rsidRDefault="001D756A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Matemática | 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1D756A" w:rsidRPr="00DB2ED5" w14:paraId="42C84FD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CE" w14:textId="77777777" w:rsidR="001D756A" w:rsidRPr="00DB2ED5" w:rsidRDefault="001D756A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CF" w14:textId="77777777" w:rsidR="001D756A" w:rsidRPr="00DB2ED5" w:rsidRDefault="001D756A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D0" w14:textId="77777777" w:rsidR="001D756A" w:rsidRPr="00DB2ED5" w:rsidRDefault="001D756A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D1" w14:textId="77777777" w:rsidR="001D756A" w:rsidRPr="00DB2ED5" w:rsidRDefault="001D756A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D2" w14:textId="77777777" w:rsidR="001D756A" w:rsidRPr="00DB2ED5" w:rsidRDefault="001D756A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1D756A" w:rsidRPr="00DB2ED5" w14:paraId="42C84FD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D4" w14:textId="77777777" w:rsidR="001D756A" w:rsidRPr="00DB2ED5" w:rsidRDefault="001D756A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D5" w14:textId="77777777" w:rsidR="001D756A" w:rsidRPr="00DB2ED5" w:rsidRDefault="001D756A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D6" w14:textId="77777777" w:rsidR="001D756A" w:rsidRPr="00DB2ED5" w:rsidRDefault="001D756A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D7" w14:textId="77777777" w:rsidR="001D756A" w:rsidRPr="00DB2ED5" w:rsidRDefault="001D756A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84FD8" w14:textId="77777777" w:rsidR="001D756A" w:rsidRPr="00DB2ED5" w:rsidRDefault="001D756A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42C84FDA" w14:textId="77777777" w:rsidR="001D756A" w:rsidRPr="0005099D" w:rsidRDefault="001D756A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C84F94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D756A" w:rsidRPr="00DB2ED5" w14:paraId="42C84FC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C84FC9" w14:textId="77777777" w:rsidR="001D756A" w:rsidRPr="00DB2ED5" w:rsidRDefault="001D756A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C84FCA" w14:textId="77777777" w:rsidR="001D756A" w:rsidRPr="00DB2ED5" w:rsidRDefault="001D756A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2C84FCB" w14:textId="77777777" w:rsidR="001D756A" w:rsidRPr="00DB2ED5" w:rsidRDefault="001D756A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2C84FCC" w14:textId="77777777" w:rsidR="001D756A" w:rsidRPr="00DB2ED5" w:rsidRDefault="001D756A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Matemática | 8</w:t>
                            </w:r>
                            <w:r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1D756A" w:rsidRPr="00DB2ED5" w14:paraId="42C84FD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C84FCE" w14:textId="77777777" w:rsidR="001D756A" w:rsidRPr="00DB2ED5" w:rsidRDefault="001D756A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C84FCF" w14:textId="77777777" w:rsidR="001D756A" w:rsidRPr="00DB2ED5" w:rsidRDefault="001D756A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2C84FD0" w14:textId="77777777" w:rsidR="001D756A" w:rsidRPr="00DB2ED5" w:rsidRDefault="001D756A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2C84FD1" w14:textId="77777777" w:rsidR="001D756A" w:rsidRPr="00DB2ED5" w:rsidRDefault="001D756A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2C84FD2" w14:textId="77777777" w:rsidR="001D756A" w:rsidRPr="00DB2ED5" w:rsidRDefault="001D756A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1D756A" w:rsidRPr="00DB2ED5" w14:paraId="42C84FD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C84FD4" w14:textId="77777777" w:rsidR="001D756A" w:rsidRPr="00DB2ED5" w:rsidRDefault="001D756A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C84FD5" w14:textId="77777777" w:rsidR="001D756A" w:rsidRPr="00DB2ED5" w:rsidRDefault="001D756A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2C84FD6" w14:textId="77777777" w:rsidR="001D756A" w:rsidRPr="00DB2ED5" w:rsidRDefault="001D756A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2C84FD7" w14:textId="77777777" w:rsidR="001D756A" w:rsidRPr="00DB2ED5" w:rsidRDefault="001D756A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2C84FD8" w14:textId="77777777" w:rsidR="001D756A" w:rsidRPr="00DB2ED5" w:rsidRDefault="001D756A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42C84FDA" w14:textId="77777777" w:rsidR="001D756A" w:rsidRPr="0005099D" w:rsidRDefault="001D756A" w:rsidP="00DB2ED5"/>
                  </w:txbxContent>
                </v:textbox>
                <w10:anchorlock/>
              </v:roundrect>
            </w:pict>
          </mc:Fallback>
        </mc:AlternateContent>
      </w:r>
    </w:p>
    <w:p w14:paraId="42C84F5F" w14:textId="77777777" w:rsidR="00F931EB" w:rsidRDefault="00F931EB" w:rsidP="00B130B7">
      <w:pPr>
        <w:pStyle w:val="QUESTAO1"/>
      </w:pPr>
      <w:r w:rsidRPr="00283301">
        <w:rPr>
          <w:noProof/>
          <w:lang w:eastAsia="pt-PT"/>
        </w:rPr>
        <w:drawing>
          <wp:anchor distT="0" distB="0" distL="114300" distR="114300" simplePos="0" relativeHeight="251692032" behindDoc="1" locked="0" layoutInCell="1" allowOverlap="1" wp14:anchorId="42C84F96" wp14:editId="6318DCFC">
            <wp:simplePos x="0" y="0"/>
            <wp:positionH relativeFrom="column">
              <wp:posOffset>4376420</wp:posOffset>
            </wp:positionH>
            <wp:positionV relativeFrom="paragraph">
              <wp:posOffset>325755</wp:posOffset>
            </wp:positionV>
            <wp:extent cx="1735200" cy="1148400"/>
            <wp:effectExtent l="0" t="0" r="0" b="0"/>
            <wp:wrapTight wrapText="bothSides">
              <wp:wrapPolygon edited="0">
                <wp:start x="0" y="0"/>
                <wp:lineTo x="0" y="21146"/>
                <wp:lineTo x="21347" y="21146"/>
                <wp:lineTo x="21347" y="0"/>
                <wp:lineTo x="0" y="0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5200" cy="11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84F60" w14:textId="77777777" w:rsidR="00283301" w:rsidRDefault="00571DB0" w:rsidP="00F931EB">
      <w:pPr>
        <w:pStyle w:val="QUESTAO1"/>
        <w:spacing w:befor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2C84F98" wp14:editId="42C84F99">
                <wp:extent cx="216000" cy="216000"/>
                <wp:effectExtent l="0" t="0" r="0" b="0"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84FDB" w14:textId="77777777" w:rsidR="001D756A" w:rsidRPr="00086D19" w:rsidRDefault="001D756A" w:rsidP="00571DB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2C84F98" id="Oval 20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2C84FDB" w14:textId="77777777" w:rsidR="001D756A" w:rsidRPr="00086D19" w:rsidRDefault="001D756A" w:rsidP="00571DB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AB7FBE">
        <w:t xml:space="preserve">  </w:t>
      </w:r>
      <w:r w:rsidR="00283301">
        <w:t>Considera o triângulo retângulo da figura.</w:t>
      </w:r>
    </w:p>
    <w:p w14:paraId="42C84F61" w14:textId="1A2C950C" w:rsidR="00283301" w:rsidRDefault="00076065" w:rsidP="00594305">
      <w:pPr>
        <w:pStyle w:val="QUESTAO1"/>
        <w:spacing w:before="0"/>
        <w:ind w:hanging="28"/>
        <w:rPr>
          <w:b/>
        </w:rPr>
      </w:pPr>
      <w:r>
        <w:t xml:space="preserve">O valor de </w:t>
      </w:r>
      <m:oMath>
        <m:r>
          <w:rPr>
            <w:rFonts w:ascii="Cambria Math" w:hAnsi="Cambria Math"/>
          </w:rPr>
          <m:t>x</m:t>
        </m:r>
      </m:oMath>
      <w:r>
        <w:t>, em centímetros, com aproximação às décimas é</w:t>
      </w:r>
      <w:r w:rsidR="00283301">
        <w:t>:</w:t>
      </w:r>
    </w:p>
    <w:p w14:paraId="42C84F62" w14:textId="77777777" w:rsidR="00283301" w:rsidRPr="00571DB0" w:rsidRDefault="00283301" w:rsidP="00283301">
      <w:pPr>
        <w:pStyle w:val="QUESTAO11"/>
        <w:tabs>
          <w:tab w:val="left" w:pos="4253"/>
          <w:tab w:val="left" w:pos="4820"/>
        </w:tabs>
        <w:rPr>
          <w:b/>
        </w:rPr>
      </w:pPr>
      <w:r w:rsidRPr="00571DB0">
        <w:rPr>
          <w:b/>
        </w:rPr>
        <w:t xml:space="preserve">(A)  </w:t>
      </w:r>
      <w:r w:rsidR="00076065">
        <w:t>6,5</w:t>
      </w:r>
      <w:r w:rsidRPr="003F6326">
        <w:tab/>
      </w:r>
      <w:r w:rsidRPr="00571DB0">
        <w:rPr>
          <w:b/>
        </w:rPr>
        <w:t xml:space="preserve">(B)  </w:t>
      </w:r>
      <w:r w:rsidR="00076065">
        <w:t>6,63</w:t>
      </w:r>
    </w:p>
    <w:p w14:paraId="42C84F63" w14:textId="49C00854" w:rsidR="00571DB0" w:rsidRDefault="00283301" w:rsidP="00F116AD">
      <w:pPr>
        <w:pStyle w:val="QUESTAO11"/>
        <w:tabs>
          <w:tab w:val="left" w:pos="4253"/>
          <w:tab w:val="left" w:pos="4820"/>
        </w:tabs>
        <w:spacing w:after="240"/>
      </w:pPr>
      <w:r w:rsidRPr="00571DB0">
        <w:rPr>
          <w:b/>
        </w:rPr>
        <w:t xml:space="preserve">(C)  </w:t>
      </w:r>
      <w:r w:rsidR="00076065">
        <w:t>6,6</w:t>
      </w:r>
      <w:r>
        <w:tab/>
      </w:r>
      <w:r w:rsidRPr="00571DB0">
        <w:rPr>
          <w:b/>
        </w:rPr>
        <w:t>(D</w:t>
      </w:r>
      <w:r>
        <w:rPr>
          <w:b/>
        </w:rPr>
        <w:t xml:space="preserve">) </w:t>
      </w:r>
      <w:r w:rsidR="00BE0194">
        <w:rPr>
          <w:b/>
        </w:rPr>
        <w:t xml:space="preserve"> </w:t>
      </w:r>
      <w:r w:rsidR="00076065">
        <w:t>6</w:t>
      </w:r>
    </w:p>
    <w:p w14:paraId="42C84F64" w14:textId="77777777" w:rsidR="001D756A" w:rsidRDefault="001D756A" w:rsidP="001D756A">
      <w:pPr>
        <w:pStyle w:val="QUESTAO1"/>
      </w:pPr>
      <w:r w:rsidRPr="001D756A">
        <w:rPr>
          <w:noProof/>
        </w:rPr>
        <w:drawing>
          <wp:anchor distT="0" distB="0" distL="114300" distR="114300" simplePos="0" relativeHeight="251723776" behindDoc="1" locked="0" layoutInCell="1" allowOverlap="1" wp14:anchorId="42C84F9A" wp14:editId="0EBB77E3">
            <wp:simplePos x="0" y="0"/>
            <wp:positionH relativeFrom="column">
              <wp:posOffset>4261485</wp:posOffset>
            </wp:positionH>
            <wp:positionV relativeFrom="paragraph">
              <wp:posOffset>207010</wp:posOffset>
            </wp:positionV>
            <wp:extent cx="1854000" cy="882000"/>
            <wp:effectExtent l="0" t="0" r="0" b="0"/>
            <wp:wrapTight wrapText="bothSides">
              <wp:wrapPolygon edited="0">
                <wp:start x="0" y="0"/>
                <wp:lineTo x="0" y="21009"/>
                <wp:lineTo x="21311" y="21009"/>
                <wp:lineTo x="21311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4000" cy="88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2C84F9C" wp14:editId="42C84F9D">
                <wp:extent cx="216000" cy="216000"/>
                <wp:effectExtent l="0" t="0" r="0" b="0"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84FDC" w14:textId="77777777" w:rsidR="001D756A" w:rsidRPr="00086D19" w:rsidRDefault="001D756A" w:rsidP="001D756A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2C84F9C" id="Oval 19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2C84FDC" w14:textId="77777777" w:rsidR="001D756A" w:rsidRPr="00086D19" w:rsidRDefault="001D756A" w:rsidP="001D756A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>O triângulo retângulo [</w:t>
      </w:r>
      <w:r w:rsidRPr="001D756A">
        <w:rPr>
          <w:i/>
        </w:rPr>
        <w:t>ABC</w:t>
      </w:r>
      <w:r>
        <w:t>] da figura tem área igual a 60 cm</w:t>
      </w:r>
      <w:r>
        <w:rPr>
          <w:vertAlign w:val="superscript"/>
        </w:rPr>
        <w:t>2</w:t>
      </w:r>
      <w:r>
        <w:t>.</w:t>
      </w:r>
    </w:p>
    <w:p w14:paraId="42C84F65" w14:textId="3AFC0481" w:rsidR="001D756A" w:rsidRDefault="001D756A" w:rsidP="00BE0194">
      <w:pPr>
        <w:pStyle w:val="QUESTAO1"/>
        <w:spacing w:before="0"/>
        <w:ind w:left="476" w:hanging="14"/>
        <w:rPr>
          <w:b/>
        </w:rPr>
      </w:pPr>
      <w:r>
        <w:t>Qual é a medida da hipotenusa do triângulo?</w:t>
      </w:r>
    </w:p>
    <w:p w14:paraId="42C84F66" w14:textId="77777777" w:rsidR="001D756A" w:rsidRPr="00571DB0" w:rsidRDefault="001D756A" w:rsidP="001D756A">
      <w:pPr>
        <w:pStyle w:val="QUESTAO11"/>
        <w:tabs>
          <w:tab w:val="left" w:pos="4253"/>
          <w:tab w:val="left" w:pos="4820"/>
        </w:tabs>
        <w:rPr>
          <w:b/>
        </w:rPr>
      </w:pPr>
      <w:r w:rsidRPr="00571DB0">
        <w:rPr>
          <w:b/>
        </w:rPr>
        <w:t xml:space="preserve">(A)  </w:t>
      </w:r>
      <w:r>
        <w:t>15</w:t>
      </w:r>
      <w:r w:rsidRPr="00283301">
        <w:t xml:space="preserve"> cm</w:t>
      </w:r>
      <w:r w:rsidRPr="003F6326">
        <w:tab/>
      </w:r>
      <w:r w:rsidRPr="00571DB0">
        <w:rPr>
          <w:b/>
        </w:rPr>
        <w:t xml:space="preserve">(B)  </w:t>
      </w:r>
      <w:r>
        <w:t>17</w:t>
      </w:r>
      <w:r w:rsidRPr="00283301">
        <w:t xml:space="preserve"> cm</w:t>
      </w:r>
    </w:p>
    <w:p w14:paraId="42C84F67" w14:textId="670C6624" w:rsidR="001D756A" w:rsidRPr="00571DB0" w:rsidRDefault="001D756A" w:rsidP="001D756A">
      <w:pPr>
        <w:pStyle w:val="QUESTAO11"/>
        <w:tabs>
          <w:tab w:val="left" w:pos="4253"/>
          <w:tab w:val="left" w:pos="4820"/>
        </w:tabs>
        <w:spacing w:after="240"/>
        <w:rPr>
          <w:b/>
        </w:rPr>
      </w:pPr>
      <w:r w:rsidRPr="00571DB0">
        <w:rPr>
          <w:b/>
        </w:rPr>
        <w:t xml:space="preserve">(C)  </w:t>
      </w:r>
      <w:r>
        <w:t>20</w:t>
      </w:r>
      <w:r w:rsidRPr="00283301">
        <w:t xml:space="preserve"> cm</w:t>
      </w:r>
      <w:r>
        <w:tab/>
      </w:r>
      <w:r w:rsidRPr="00571DB0">
        <w:rPr>
          <w:b/>
        </w:rPr>
        <w:t>(D</w:t>
      </w:r>
      <w:r>
        <w:rPr>
          <w:b/>
        </w:rPr>
        <w:t xml:space="preserve">) </w:t>
      </w:r>
      <w:r w:rsidR="00BE0194">
        <w:rPr>
          <w:b/>
        </w:rPr>
        <w:t xml:space="preserve"> </w:t>
      </w:r>
      <w:r>
        <w:t>10</w:t>
      </w:r>
      <w:r w:rsidRPr="00283301">
        <w:t xml:space="preserve"> cm</w:t>
      </w:r>
    </w:p>
    <w:p w14:paraId="42C84F68" w14:textId="73B82EA1" w:rsidR="001D756A" w:rsidRDefault="00E27749" w:rsidP="00BE0194">
      <w:pPr>
        <w:pStyle w:val="QUESTAO1"/>
        <w:spacing w:before="320" w:line="360" w:lineRule="auto"/>
        <w:ind w:left="0" w:firstLine="0"/>
      </w:pPr>
      <w:r w:rsidRPr="001D756A">
        <w:rPr>
          <w:noProof/>
        </w:rPr>
        <w:drawing>
          <wp:anchor distT="0" distB="0" distL="114300" distR="114300" simplePos="0" relativeHeight="251736064" behindDoc="1" locked="0" layoutInCell="1" allowOverlap="1" wp14:anchorId="5DD3DEE1" wp14:editId="06A48933">
            <wp:simplePos x="0" y="0"/>
            <wp:positionH relativeFrom="column">
              <wp:posOffset>4592955</wp:posOffset>
            </wp:positionH>
            <wp:positionV relativeFrom="paragraph">
              <wp:posOffset>211455</wp:posOffset>
            </wp:positionV>
            <wp:extent cx="1219835" cy="1313815"/>
            <wp:effectExtent l="0" t="0" r="0" b="635"/>
            <wp:wrapTight wrapText="bothSides">
              <wp:wrapPolygon edited="0">
                <wp:start x="0" y="0"/>
                <wp:lineTo x="0" y="21297"/>
                <wp:lineTo x="21251" y="21297"/>
                <wp:lineTo x="21251" y="0"/>
                <wp:lineTo x="0" y="0"/>
              </wp:wrapPolygon>
            </wp:wrapTight>
            <wp:docPr id="1639144475" name="Imagem 1639144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44475" name="Imagem 16391444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84F69" w14:textId="7D29A994" w:rsidR="00B130B7" w:rsidRDefault="00571DB0" w:rsidP="00F931EB">
      <w:pPr>
        <w:pStyle w:val="QUESTAO1"/>
        <w:spacing w:before="0" w:line="360" w:lineRule="auto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2C84FA0" wp14:editId="425B83C2">
                <wp:extent cx="216000" cy="216000"/>
                <wp:effectExtent l="0" t="0" r="0" b="0"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84FDF" w14:textId="77777777" w:rsidR="001D756A" w:rsidRPr="00086D19" w:rsidRDefault="001D756A" w:rsidP="00571DB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2C84FA0" id="Oval 21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2C84FDF" w14:textId="77777777" w:rsidR="001D756A" w:rsidRPr="00086D19" w:rsidRDefault="001D756A" w:rsidP="00571DB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B130B7">
        <w:t xml:space="preserve">Na figura ao lado, está representado um pentágono regular. </w:t>
      </w:r>
    </w:p>
    <w:p w14:paraId="42C84F6A" w14:textId="77777777" w:rsidR="00B130B7" w:rsidRDefault="00B130B7" w:rsidP="00BE0194">
      <w:pPr>
        <w:pStyle w:val="QUESTAO1"/>
        <w:spacing w:before="0" w:line="360" w:lineRule="auto"/>
        <w:ind w:right="3111" w:hanging="20"/>
      </w:pPr>
      <w:r>
        <w:t xml:space="preserve">O lado do pentágono mede 4 cm e o apótema, com arredondamento às centésimas, mede 2,75 cm . </w:t>
      </w:r>
    </w:p>
    <w:p w14:paraId="42C84F6B" w14:textId="77777777" w:rsidR="00B130B7" w:rsidRPr="00AF2A20" w:rsidRDefault="00B130B7" w:rsidP="00B130B7">
      <w:pPr>
        <w:pStyle w:val="QUESTAO1"/>
        <w:spacing w:before="0" w:line="360" w:lineRule="auto"/>
        <w:ind w:hanging="28"/>
      </w:pPr>
      <w:r>
        <w:t>Qual é a área do pentágono?</w:t>
      </w:r>
    </w:p>
    <w:p w14:paraId="42C84F6C" w14:textId="17795413" w:rsidR="00571DB0" w:rsidRPr="00B130B7" w:rsidRDefault="00571DB0" w:rsidP="00571DB0">
      <w:pPr>
        <w:pStyle w:val="QUESTAO11"/>
        <w:tabs>
          <w:tab w:val="left" w:pos="4253"/>
          <w:tab w:val="left" w:pos="4820"/>
        </w:tabs>
        <w:rPr>
          <w:vertAlign w:val="superscript"/>
        </w:rPr>
      </w:pPr>
      <w:r w:rsidRPr="00571DB0">
        <w:rPr>
          <w:b/>
        </w:rPr>
        <w:t xml:space="preserve">(A)  </w:t>
      </w:r>
      <w:r w:rsidR="00B130B7" w:rsidRPr="00B130B7">
        <w:t>20 cm</w:t>
      </w:r>
      <w:r w:rsidR="00B130B7" w:rsidRPr="00B130B7">
        <w:rPr>
          <w:vertAlign w:val="superscript"/>
        </w:rPr>
        <w:t>2</w:t>
      </w:r>
      <w:r w:rsidR="0009288A">
        <w:rPr>
          <w:b/>
        </w:rPr>
        <w:tab/>
      </w:r>
      <w:r w:rsidRPr="00571DB0">
        <w:rPr>
          <w:b/>
        </w:rPr>
        <w:t xml:space="preserve">(B)  </w:t>
      </w:r>
      <w:r w:rsidR="00B130B7" w:rsidRPr="00B130B7">
        <w:t>27,5 cm</w:t>
      </w:r>
      <w:r w:rsidR="00B130B7" w:rsidRPr="00B130B7">
        <w:rPr>
          <w:vertAlign w:val="superscript"/>
        </w:rPr>
        <w:t>2</w:t>
      </w:r>
    </w:p>
    <w:p w14:paraId="42C84F6D" w14:textId="17C23C1A" w:rsidR="00571DB0" w:rsidRPr="00B130B7" w:rsidRDefault="00571DB0" w:rsidP="00F116AD">
      <w:pPr>
        <w:pStyle w:val="QUESTAO11"/>
        <w:tabs>
          <w:tab w:val="left" w:pos="4253"/>
          <w:tab w:val="left" w:pos="4820"/>
        </w:tabs>
        <w:spacing w:after="240"/>
        <w:rPr>
          <w:b/>
          <w:vertAlign w:val="superscript"/>
        </w:rPr>
      </w:pPr>
      <w:r w:rsidRPr="00571DB0">
        <w:rPr>
          <w:b/>
        </w:rPr>
        <w:t xml:space="preserve">(C)  </w:t>
      </w:r>
      <w:r w:rsidR="00B130B7" w:rsidRPr="00B130B7">
        <w:t>55 cm</w:t>
      </w:r>
      <w:r w:rsidR="00B130B7" w:rsidRPr="00B130B7">
        <w:rPr>
          <w:vertAlign w:val="superscript"/>
        </w:rPr>
        <w:t>2</w:t>
      </w:r>
      <w:r w:rsidR="0015659C">
        <w:rPr>
          <w:b/>
        </w:rPr>
        <w:tab/>
      </w:r>
      <w:r w:rsidRPr="00571DB0">
        <w:rPr>
          <w:b/>
        </w:rPr>
        <w:t>(D)</w:t>
      </w:r>
      <w:r w:rsidRPr="00436363">
        <w:rPr>
          <w:b/>
        </w:rPr>
        <w:t xml:space="preserve">  </w:t>
      </w:r>
      <w:r w:rsidR="00B130B7" w:rsidRPr="00B130B7">
        <w:t>30 cm</w:t>
      </w:r>
      <w:r w:rsidR="00B130B7" w:rsidRPr="00B130B7">
        <w:rPr>
          <w:vertAlign w:val="superscript"/>
        </w:rPr>
        <w:t>2</w:t>
      </w:r>
    </w:p>
    <w:p w14:paraId="42C84F6E" w14:textId="59F4B856" w:rsidR="00F931EB" w:rsidRDefault="00E27749" w:rsidP="00B130B7">
      <w:pPr>
        <w:pStyle w:val="QUESTAO1"/>
      </w:pPr>
      <w:r w:rsidRPr="001D756A">
        <w:rPr>
          <w:noProof/>
        </w:rPr>
        <w:drawing>
          <wp:anchor distT="0" distB="0" distL="114300" distR="114300" simplePos="0" relativeHeight="251662336" behindDoc="1" locked="0" layoutInCell="1" allowOverlap="1" wp14:anchorId="71FCDF0D" wp14:editId="59F2BE1F">
            <wp:simplePos x="0" y="0"/>
            <wp:positionH relativeFrom="column">
              <wp:posOffset>4278207</wp:posOffset>
            </wp:positionH>
            <wp:positionV relativeFrom="paragraph">
              <wp:posOffset>101600</wp:posOffset>
            </wp:positionV>
            <wp:extent cx="1645200" cy="1238400"/>
            <wp:effectExtent l="0" t="0" r="0" b="0"/>
            <wp:wrapTight wrapText="bothSides">
              <wp:wrapPolygon edited="0">
                <wp:start x="0" y="0"/>
                <wp:lineTo x="0" y="21268"/>
                <wp:lineTo x="21266" y="21268"/>
                <wp:lineTo x="21266" y="0"/>
                <wp:lineTo x="0" y="0"/>
              </wp:wrapPolygon>
            </wp:wrapTight>
            <wp:docPr id="1316183551" name="Imagem 1316183551" descr="Uma imagem com texto, diagrama, Tipo de letr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83551" name="Imagem 1316183551" descr="Uma imagem com texto, diagrama, Tipo de letra, file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200" cy="12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84F6F" w14:textId="318ED4EB" w:rsidR="0015659C" w:rsidRDefault="00436363" w:rsidP="00F931EB">
      <w:pPr>
        <w:pStyle w:val="QUESTAO1"/>
        <w:spacing w:befor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2C84FA6" wp14:editId="230D6912">
                <wp:extent cx="216000" cy="216000"/>
                <wp:effectExtent l="0" t="0" r="0" b="0"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84FE3" w14:textId="77777777" w:rsidR="001D756A" w:rsidRPr="00086D19" w:rsidRDefault="001D756A" w:rsidP="0043636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2C84FA6" id="Oval 22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2C84FE3" w14:textId="77777777" w:rsidR="001D756A" w:rsidRPr="00086D19" w:rsidRDefault="001D756A" w:rsidP="0043636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B130B7">
        <w:t>Na figura ao lad</w:t>
      </w:r>
      <w:r w:rsidR="00C202E0">
        <w:t>o, está representado um prisma triangular reto</w:t>
      </w:r>
      <w:r w:rsidR="00B130B7">
        <w:t>.</w:t>
      </w:r>
    </w:p>
    <w:p w14:paraId="42C84F70" w14:textId="77777777" w:rsidR="00B130B7" w:rsidRPr="00594305" w:rsidRDefault="00B130B7" w:rsidP="002D2A53">
      <w:pPr>
        <w:pStyle w:val="QUESTAO1"/>
        <w:spacing w:before="0"/>
        <w:ind w:right="2828" w:hanging="28"/>
      </w:pPr>
      <w:r>
        <w:t>Considerando as medidas indicadas, qual é</w:t>
      </w:r>
      <w:r w:rsidR="00C202E0">
        <w:t xml:space="preserve"> o volume do prisma?</w:t>
      </w:r>
    </w:p>
    <w:p w14:paraId="42C84F71" w14:textId="7615E058" w:rsidR="00571DB0" w:rsidRPr="002D2A53" w:rsidRDefault="00571DB0" w:rsidP="00436363">
      <w:pPr>
        <w:pStyle w:val="QUESTAO11"/>
        <w:tabs>
          <w:tab w:val="left" w:pos="4253"/>
          <w:tab w:val="left" w:pos="4820"/>
        </w:tabs>
        <w:rPr>
          <w:b/>
          <w:vertAlign w:val="superscript"/>
        </w:rPr>
      </w:pPr>
      <w:r w:rsidRPr="00436363">
        <w:rPr>
          <w:b/>
        </w:rPr>
        <w:t xml:space="preserve">(A)  </w:t>
      </w:r>
      <w:r w:rsidR="00C202E0">
        <w:t>12</w:t>
      </w:r>
      <w:r w:rsidR="002D2A53" w:rsidRPr="002D2A53">
        <w:t>0 cm</w:t>
      </w:r>
      <w:r w:rsidR="002D2A53" w:rsidRPr="002D2A53">
        <w:rPr>
          <w:vertAlign w:val="superscript"/>
        </w:rPr>
        <w:t>3</w:t>
      </w:r>
      <w:r w:rsidRPr="00436363">
        <w:rPr>
          <w:b/>
        </w:rPr>
        <w:tab/>
        <w:t>(B)</w:t>
      </w:r>
      <w:r w:rsidR="002D2A53">
        <w:rPr>
          <w:b/>
        </w:rPr>
        <w:t xml:space="preserve">  </w:t>
      </w:r>
      <w:r w:rsidR="00C202E0">
        <w:t>150</w:t>
      </w:r>
      <w:r w:rsidR="002D2A53" w:rsidRPr="002D2A53">
        <w:t xml:space="preserve"> cm</w:t>
      </w:r>
      <w:r w:rsidR="002D2A53" w:rsidRPr="002D2A53">
        <w:rPr>
          <w:vertAlign w:val="superscript"/>
        </w:rPr>
        <w:t>3</w:t>
      </w:r>
    </w:p>
    <w:p w14:paraId="42C84F72" w14:textId="77777777" w:rsidR="00571DB0" w:rsidRPr="002D2A53" w:rsidRDefault="00571DB0" w:rsidP="00436363">
      <w:pPr>
        <w:pStyle w:val="QUESTAO11"/>
        <w:tabs>
          <w:tab w:val="left" w:pos="4253"/>
          <w:tab w:val="left" w:pos="4820"/>
        </w:tabs>
        <w:rPr>
          <w:b/>
          <w:vertAlign w:val="superscript"/>
        </w:rPr>
      </w:pPr>
      <w:r w:rsidRPr="00436363">
        <w:rPr>
          <w:b/>
        </w:rPr>
        <w:t xml:space="preserve">(C)  </w:t>
      </w:r>
      <w:r w:rsidR="00C202E0">
        <w:t>240</w:t>
      </w:r>
      <w:r w:rsidR="002D2A53" w:rsidRPr="002D2A53">
        <w:t xml:space="preserve"> cm</w:t>
      </w:r>
      <w:r w:rsidR="002D2A53" w:rsidRPr="002D2A53">
        <w:rPr>
          <w:vertAlign w:val="superscript"/>
        </w:rPr>
        <w:t>3</w:t>
      </w:r>
      <w:r w:rsidRPr="00436363">
        <w:rPr>
          <w:b/>
        </w:rPr>
        <w:tab/>
        <w:t>(D)</w:t>
      </w:r>
      <w:r w:rsidR="002D2A53" w:rsidRPr="002D2A53">
        <w:rPr>
          <w:noProof/>
        </w:rPr>
        <w:t xml:space="preserve"> </w:t>
      </w:r>
      <w:r w:rsidR="00C202E0">
        <w:rPr>
          <w:noProof/>
        </w:rPr>
        <w:t xml:space="preserve"> 300</w:t>
      </w:r>
      <w:r w:rsidR="002D2A53">
        <w:rPr>
          <w:noProof/>
        </w:rPr>
        <w:t xml:space="preserve"> cm</w:t>
      </w:r>
      <w:r w:rsidR="002D2A53">
        <w:rPr>
          <w:noProof/>
          <w:vertAlign w:val="superscript"/>
        </w:rPr>
        <w:t>3</w:t>
      </w:r>
    </w:p>
    <w:p w14:paraId="42C84F73" w14:textId="754D41CC" w:rsidR="00594305" w:rsidRDefault="00E27749" w:rsidP="00594305">
      <w:pPr>
        <w:pStyle w:val="QUESTAO1"/>
      </w:pPr>
      <w:r w:rsidRPr="001D756A">
        <w:rPr>
          <w:noProof/>
        </w:rPr>
        <w:drawing>
          <wp:anchor distT="0" distB="0" distL="114300" distR="114300" simplePos="0" relativeHeight="251663360" behindDoc="1" locked="0" layoutInCell="1" allowOverlap="1" wp14:anchorId="633DF11B" wp14:editId="3E52F9CC">
            <wp:simplePos x="0" y="0"/>
            <wp:positionH relativeFrom="column">
              <wp:posOffset>4875530</wp:posOffset>
            </wp:positionH>
            <wp:positionV relativeFrom="paragraph">
              <wp:posOffset>349885</wp:posOffset>
            </wp:positionV>
            <wp:extent cx="622800" cy="1630800"/>
            <wp:effectExtent l="0" t="0" r="6350" b="7620"/>
            <wp:wrapTight wrapText="bothSides">
              <wp:wrapPolygon edited="0">
                <wp:start x="0" y="0"/>
                <wp:lineTo x="0" y="21449"/>
                <wp:lineTo x="21159" y="21449"/>
                <wp:lineTo x="21159" y="0"/>
                <wp:lineTo x="0" y="0"/>
              </wp:wrapPolygon>
            </wp:wrapTight>
            <wp:docPr id="1725656805" name="Imagem 1725656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56805" name="Imagem 172565680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800" cy="163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363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2C84FAA" wp14:editId="6883CF82">
                <wp:extent cx="216000" cy="216000"/>
                <wp:effectExtent l="0" t="0" r="0" b="0"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84FE6" w14:textId="77777777" w:rsidR="001D756A" w:rsidRPr="00086D19" w:rsidRDefault="001D756A" w:rsidP="0043636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2C84FAA" id="Oval 24" o:sp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q1fgIAAGMFAAAOAAAAZHJzL2Uyb0RvYy54bWysVEtv2zAMvg/YfxB0X+10a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TZ/pbGOA3M+vI2AG59Wp6KY7VZCkdrCI76x6VZqam/HMm&#10;mWhqiiOkVC7NelUjatWHP8N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Ho76t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2C84FE6" w14:textId="77777777" w:rsidR="001D756A" w:rsidRPr="00086D19" w:rsidRDefault="001D756A" w:rsidP="0043636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5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36363" w:rsidRPr="004E7A84">
        <w:tab/>
      </w:r>
      <w:r w:rsidR="00594305">
        <w:t>Na figura ao lado, está representado um cone.</w:t>
      </w:r>
      <w:r w:rsidR="00C202E0" w:rsidRPr="00C202E0">
        <w:rPr>
          <w:noProof/>
          <w:lang w:eastAsia="pt-PT"/>
        </w:rPr>
        <w:t xml:space="preserve"> </w:t>
      </w:r>
    </w:p>
    <w:p w14:paraId="42C84F74" w14:textId="77777777" w:rsidR="00302134" w:rsidRDefault="00594305" w:rsidP="00594305">
      <w:pPr>
        <w:pStyle w:val="QUESTAO1"/>
        <w:spacing w:before="0"/>
        <w:ind w:hanging="28"/>
      </w:pPr>
      <w:r>
        <w:t>Considerando as medidas indicadas, qual é o valor exato do volume do cone?</w:t>
      </w:r>
    </w:p>
    <w:p w14:paraId="42C84F75" w14:textId="032B7D25" w:rsidR="00571DB0" w:rsidRPr="00436363" w:rsidRDefault="00571DB0" w:rsidP="00436363">
      <w:pPr>
        <w:pStyle w:val="QUESTAO11"/>
        <w:tabs>
          <w:tab w:val="left" w:pos="4253"/>
          <w:tab w:val="left" w:pos="4820"/>
        </w:tabs>
        <w:rPr>
          <w:b/>
        </w:rPr>
      </w:pPr>
      <w:r w:rsidRPr="00436363">
        <w:rPr>
          <w:b/>
        </w:rPr>
        <w:t xml:space="preserve">(A)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F116AD" w:rsidRPr="00F116AD">
        <w:t xml:space="preserve"> cm</w:t>
      </w:r>
      <w:r w:rsidR="00F116AD" w:rsidRPr="00F116AD">
        <w:rPr>
          <w:vertAlign w:val="superscript"/>
        </w:rPr>
        <w:t>3</w:t>
      </w:r>
      <w:r w:rsidRPr="00436363">
        <w:rPr>
          <w:b/>
        </w:rPr>
        <w:tab/>
        <w:t>(B)</w:t>
      </w:r>
      <w:r w:rsidR="00F116AD">
        <w:rPr>
          <w:b/>
        </w:rPr>
        <w:t xml:space="preserve">  </w:t>
      </w:r>
      <m:oMath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F116AD" w:rsidRPr="00F116AD">
        <w:t xml:space="preserve"> cm</w:t>
      </w:r>
      <w:r w:rsidR="00F116AD" w:rsidRPr="00F116AD">
        <w:rPr>
          <w:vertAlign w:val="superscript"/>
        </w:rPr>
        <w:t>3</w:t>
      </w:r>
    </w:p>
    <w:p w14:paraId="42C84F76" w14:textId="027B2827" w:rsidR="008D7EB6" w:rsidRDefault="00571DB0" w:rsidP="00D85898">
      <w:pPr>
        <w:pStyle w:val="QUESTAO11"/>
        <w:tabs>
          <w:tab w:val="left" w:pos="4253"/>
          <w:tab w:val="left" w:pos="4820"/>
        </w:tabs>
      </w:pPr>
      <w:r w:rsidRPr="00436363">
        <w:rPr>
          <w:b/>
        </w:rPr>
        <w:t xml:space="preserve">(C)  </w:t>
      </w:r>
      <m:oMath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F116AD" w:rsidRPr="00F116AD">
        <w:t xml:space="preserve"> cm</w:t>
      </w:r>
      <w:r w:rsidR="00F116AD" w:rsidRPr="00F116AD">
        <w:rPr>
          <w:vertAlign w:val="superscript"/>
        </w:rPr>
        <w:t>3</w:t>
      </w:r>
      <w:r w:rsidRPr="00436363">
        <w:rPr>
          <w:b/>
        </w:rPr>
        <w:tab/>
        <w:t>(D)</w:t>
      </w:r>
      <w:r w:rsidR="00F116AD">
        <w:rPr>
          <w:b/>
        </w:rPr>
        <w:t xml:space="preserve">  </w:t>
      </w:r>
      <m:oMath>
        <m:r>
          <w:rPr>
            <w:rFonts w:ascii="Cambria Math" w:hAnsi="Cambria Math"/>
          </w:rPr>
          <m:t>48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F116AD" w:rsidRPr="00F116AD">
        <w:t xml:space="preserve"> cm</w:t>
      </w:r>
      <w:r w:rsidR="00F116AD" w:rsidRPr="00F116AD">
        <w:rPr>
          <w:vertAlign w:val="superscript"/>
        </w:rPr>
        <w:t>3</w:t>
      </w:r>
    </w:p>
    <w:p w14:paraId="42C84F77" w14:textId="77777777" w:rsidR="00F931EB" w:rsidRDefault="00F931EB" w:rsidP="00F931EB">
      <w:pPr>
        <w:pStyle w:val="QUESTAO11"/>
        <w:tabs>
          <w:tab w:val="left" w:pos="4253"/>
          <w:tab w:val="left" w:pos="4820"/>
        </w:tabs>
        <w:ind w:left="0" w:firstLine="0"/>
      </w:pPr>
    </w:p>
    <w:p w14:paraId="78650797" w14:textId="6B7CCD45" w:rsidR="00907333" w:rsidRDefault="00907333" w:rsidP="006D7EB3">
      <w:pPr>
        <w:pStyle w:val="QUESTAO11"/>
        <w:tabs>
          <w:tab w:val="left" w:pos="4253"/>
          <w:tab w:val="left" w:pos="4820"/>
        </w:tabs>
        <w:spacing w:before="0" w:line="240" w:lineRule="auto"/>
        <w:ind w:left="0" w:firstLine="0"/>
      </w:pPr>
    </w:p>
    <w:p w14:paraId="70CF4905" w14:textId="239D207D" w:rsidR="000F2687" w:rsidRDefault="006D7EB3" w:rsidP="000F2687">
      <w:pPr>
        <w:pStyle w:val="QUESTAO11"/>
        <w:tabs>
          <w:tab w:val="left" w:pos="4253"/>
          <w:tab w:val="left" w:pos="4820"/>
        </w:tabs>
        <w:spacing w:before="0" w:line="240" w:lineRule="auto"/>
        <w:ind w:left="0" w:firstLine="0"/>
      </w:pPr>
      <w:r>
        <w:lastRenderedPageBreak/>
        <w:t xml:space="preserve"> </w:t>
      </w:r>
    </w:p>
    <w:p w14:paraId="42C84F78" w14:textId="2AC8E6A0" w:rsidR="001E4C5F" w:rsidRDefault="000F2687" w:rsidP="000F2687">
      <w:pPr>
        <w:pStyle w:val="QUESTAO11"/>
        <w:tabs>
          <w:tab w:val="left" w:pos="4253"/>
          <w:tab w:val="left" w:pos="4820"/>
        </w:tabs>
        <w:spacing w:before="0" w:line="240" w:lineRule="auto"/>
        <w:ind w:left="0" w:firstLin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8DF19E5" wp14:editId="11F13AA4">
                <wp:extent cx="214630" cy="214630"/>
                <wp:effectExtent l="0" t="0" r="0" b="0"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463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620B3" w14:textId="77777777" w:rsidR="000F2687" w:rsidRPr="00086D19" w:rsidRDefault="000F2687" w:rsidP="000F2687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8DF19E5" id="Oval 15" o:spid="_x0000_s1032" style="width:16.9pt;height:1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" fillcolor="#c83d47" stroked="f" strokeweight="2pt">
                <v:textbox inset="0,0,0,0">
                  <w:txbxContent>
                    <w:p w14:paraId="17C620B3" w14:textId="77777777" w:rsidR="000F2687" w:rsidRPr="00086D19" w:rsidRDefault="000F2687" w:rsidP="000F2687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6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t xml:space="preserve">  </w:t>
      </w:r>
      <w:r w:rsidR="00F116AD">
        <w:t xml:space="preserve">Verifica se o triângulo da figura é retângulo em </w:t>
      </w:r>
      <w:r w:rsidR="00F116AD" w:rsidRPr="00D5731E">
        <w:rPr>
          <w:i/>
          <w:iCs/>
        </w:rPr>
        <w:t>B</w:t>
      </w:r>
      <w:r w:rsidR="00F116AD">
        <w:t>.</w:t>
      </w:r>
    </w:p>
    <w:p w14:paraId="42C84F79" w14:textId="77777777" w:rsidR="00511F34" w:rsidRDefault="00F116AD" w:rsidP="00BE0194">
      <w:pPr>
        <w:pStyle w:val="QUESTAO11"/>
        <w:tabs>
          <w:tab w:val="left" w:pos="4253"/>
          <w:tab w:val="left" w:pos="4820"/>
        </w:tabs>
        <w:spacing w:before="120"/>
        <w:ind w:left="0" w:firstLine="425"/>
        <w:jc w:val="center"/>
        <w:rPr>
          <w:b/>
          <w:noProof/>
          <w:color w:val="C0504D" w:themeColor="accent2"/>
          <w:lang w:eastAsia="pt-PT"/>
        </w:rPr>
      </w:pPr>
      <w:r w:rsidRPr="00F116AD">
        <w:rPr>
          <w:b/>
          <w:noProof/>
          <w:color w:val="C0504D" w:themeColor="accent2"/>
          <w:lang w:eastAsia="pt-PT"/>
        </w:rPr>
        <w:drawing>
          <wp:inline distT="0" distB="0" distL="0" distR="0" wp14:anchorId="42C84FAE" wp14:editId="6CF8DBCE">
            <wp:extent cx="1656000" cy="1396800"/>
            <wp:effectExtent l="0" t="0" r="1905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m 4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3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A483" w14:textId="77777777" w:rsidR="00F96AB4" w:rsidRDefault="002A0C5A" w:rsidP="00287B6B">
      <w:pPr>
        <w:spacing w:after="0" w:line="360" w:lineRule="auto"/>
        <w:ind w:left="426" w:right="-255" w:hanging="426"/>
        <w:rPr>
          <w:rFonts w:ascii="Arial" w:hAnsi="Arial" w:cs="Arial"/>
          <w:sz w:val="20"/>
          <w:szCs w:val="20"/>
        </w:rPr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2C84FB0" wp14:editId="6151263A">
                <wp:extent cx="216000" cy="216000"/>
                <wp:effectExtent l="0" t="0" r="0" b="0"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84FE8" w14:textId="77777777" w:rsidR="001D756A" w:rsidRPr="00086D19" w:rsidRDefault="001D756A" w:rsidP="002A0C5A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2C84FB0" id="Oval 33" o:sp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1PqvY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2C84FE8" w14:textId="77777777" w:rsidR="001D756A" w:rsidRPr="00086D19" w:rsidRDefault="001D756A" w:rsidP="002A0C5A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7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C202E0">
        <w:t xml:space="preserve">  </w:t>
      </w:r>
      <w:r w:rsidR="00C202E0" w:rsidRPr="002746B7">
        <w:rPr>
          <w:rFonts w:ascii="Arial" w:hAnsi="Arial" w:cs="Arial"/>
          <w:sz w:val="20"/>
          <w:szCs w:val="20"/>
        </w:rPr>
        <w:t xml:space="preserve">O tabuleiro principal da ponte Vasco da Gama, representado na imagem abaixo pelo segmento de reta </w:t>
      </w:r>
      <w:r w:rsidR="00487F47">
        <w:rPr>
          <w:rFonts w:ascii="Arial" w:hAnsi="Arial" w:cs="Arial"/>
          <w:sz w:val="20"/>
          <w:szCs w:val="20"/>
        </w:rPr>
        <w:t>[</w:t>
      </w:r>
      <w:r w:rsidR="00487F47" w:rsidRPr="00487F47">
        <w:rPr>
          <w:rFonts w:ascii="Arial" w:hAnsi="Arial" w:cs="Arial"/>
          <w:i/>
          <w:iCs/>
          <w:sz w:val="20"/>
          <w:szCs w:val="20"/>
        </w:rPr>
        <w:t>BD</w:t>
      </w:r>
      <w:r w:rsidR="00487F47">
        <w:rPr>
          <w:rFonts w:ascii="Arial" w:hAnsi="Arial" w:cs="Arial"/>
          <w:sz w:val="20"/>
          <w:szCs w:val="20"/>
        </w:rPr>
        <w:t>]</w:t>
      </w:r>
      <w:r w:rsidR="00C202E0" w:rsidRPr="002746B7">
        <w:rPr>
          <w:rFonts w:ascii="Arial" w:hAnsi="Arial" w:cs="Arial"/>
          <w:sz w:val="20"/>
          <w:szCs w:val="20"/>
        </w:rPr>
        <w:t xml:space="preserve">, tem 420 m de comprimento e está 48 m acima do nível da água. O </w:t>
      </w:r>
      <w:r w:rsidR="002746B7">
        <w:rPr>
          <w:rFonts w:ascii="Arial" w:hAnsi="Arial" w:cs="Arial"/>
          <w:sz w:val="20"/>
          <w:szCs w:val="20"/>
        </w:rPr>
        <w:t>pilar principal da ponte tem, aproximadamente, 149 m de altura.</w:t>
      </w:r>
      <w:r w:rsidR="00287B6B">
        <w:rPr>
          <w:rFonts w:ascii="Arial" w:hAnsi="Arial" w:cs="Arial"/>
          <w:sz w:val="20"/>
          <w:szCs w:val="20"/>
        </w:rPr>
        <w:t xml:space="preserve"> </w:t>
      </w:r>
      <w:r w:rsidR="00C202E0" w:rsidRPr="002746B7">
        <w:rPr>
          <w:rFonts w:ascii="Arial" w:hAnsi="Arial" w:cs="Arial"/>
          <w:sz w:val="20"/>
          <w:szCs w:val="20"/>
        </w:rPr>
        <w:t xml:space="preserve">O </w:t>
      </w:r>
      <w:proofErr w:type="gramStart"/>
      <w:r w:rsidR="00C202E0" w:rsidRPr="002746B7">
        <w:rPr>
          <w:rFonts w:ascii="Arial" w:hAnsi="Arial" w:cs="Arial"/>
          <w:sz w:val="20"/>
          <w:szCs w:val="20"/>
        </w:rPr>
        <w:t xml:space="preserve">ponto </w:t>
      </w:r>
      <w:r w:rsidR="00C202E0" w:rsidRPr="002746B7">
        <w:rPr>
          <w:rFonts w:ascii="Arial" w:hAnsi="Arial" w:cs="Arial"/>
          <w:i/>
          <w:sz w:val="20"/>
          <w:szCs w:val="20"/>
        </w:rPr>
        <w:t>A</w:t>
      </w:r>
      <w:proofErr w:type="gramEnd"/>
      <w:r w:rsidR="00C202E0" w:rsidRPr="002746B7">
        <w:rPr>
          <w:rFonts w:ascii="Arial" w:hAnsi="Arial" w:cs="Arial"/>
          <w:sz w:val="20"/>
          <w:szCs w:val="20"/>
        </w:rPr>
        <w:t xml:space="preserve"> é o ponto médio de</w:t>
      </w:r>
      <w:r w:rsidR="00487F47">
        <w:rPr>
          <w:rFonts w:ascii="Arial" w:hAnsi="Arial" w:cs="Arial"/>
          <w:sz w:val="20"/>
          <w:szCs w:val="20"/>
        </w:rPr>
        <w:t xml:space="preserve"> [</w:t>
      </w:r>
      <w:r w:rsidR="00487F47" w:rsidRPr="00F96AB4">
        <w:rPr>
          <w:rFonts w:ascii="Arial" w:hAnsi="Arial" w:cs="Arial"/>
          <w:i/>
          <w:iCs/>
          <w:sz w:val="20"/>
          <w:szCs w:val="20"/>
        </w:rPr>
        <w:t>BD</w:t>
      </w:r>
      <w:r w:rsidR="00487F47">
        <w:rPr>
          <w:rFonts w:ascii="Arial" w:hAnsi="Arial" w:cs="Arial"/>
          <w:sz w:val="20"/>
          <w:szCs w:val="20"/>
        </w:rPr>
        <w:t>]</w:t>
      </w:r>
      <w:r w:rsidR="00C202E0" w:rsidRPr="002746B7">
        <w:rPr>
          <w:rFonts w:ascii="Arial" w:hAnsi="Arial" w:cs="Arial"/>
          <w:sz w:val="20"/>
          <w:szCs w:val="20"/>
        </w:rPr>
        <w:t xml:space="preserve"> e o triângulo</w:t>
      </w:r>
      <w:r w:rsidR="00F96AB4">
        <w:rPr>
          <w:rFonts w:ascii="Arial" w:hAnsi="Arial" w:cs="Arial"/>
          <w:sz w:val="20"/>
          <w:szCs w:val="20"/>
        </w:rPr>
        <w:t xml:space="preserve"> [</w:t>
      </w:r>
      <w:r w:rsidR="00F96AB4" w:rsidRPr="00F96AB4">
        <w:rPr>
          <w:rFonts w:ascii="Arial" w:hAnsi="Arial" w:cs="Arial"/>
          <w:i/>
          <w:iCs/>
          <w:sz w:val="20"/>
          <w:szCs w:val="20"/>
        </w:rPr>
        <w:t>ABC</w:t>
      </w:r>
      <w:r w:rsidR="00F96AB4">
        <w:rPr>
          <w:rFonts w:ascii="Arial" w:hAnsi="Arial" w:cs="Arial"/>
          <w:sz w:val="20"/>
          <w:szCs w:val="20"/>
        </w:rPr>
        <w:t>]</w:t>
      </w:r>
      <w:r w:rsidR="00C202E0" w:rsidRPr="002746B7">
        <w:rPr>
          <w:rFonts w:ascii="Arial" w:hAnsi="Arial" w:cs="Arial"/>
          <w:sz w:val="20"/>
          <w:szCs w:val="20"/>
        </w:rPr>
        <w:t xml:space="preserve"> é retângulo </w:t>
      </w:r>
    </w:p>
    <w:p w14:paraId="42C84F7E" w14:textId="3A1F248A" w:rsidR="00C202E0" w:rsidRPr="002746B7" w:rsidRDefault="00C202E0" w:rsidP="00F96AB4">
      <w:pPr>
        <w:spacing w:after="0" w:line="360" w:lineRule="auto"/>
        <w:ind w:left="426" w:right="-255"/>
        <w:rPr>
          <w:rFonts w:ascii="Arial" w:hAnsi="Arial" w:cs="Arial"/>
          <w:sz w:val="20"/>
          <w:szCs w:val="20"/>
        </w:rPr>
      </w:pPr>
      <w:r w:rsidRPr="002746B7">
        <w:rPr>
          <w:rFonts w:ascii="Arial" w:hAnsi="Arial" w:cs="Arial"/>
          <w:sz w:val="20"/>
          <w:szCs w:val="20"/>
        </w:rPr>
        <w:t xml:space="preserve">em </w:t>
      </w:r>
      <w:r w:rsidR="00F96AB4" w:rsidRPr="00F96AB4">
        <w:rPr>
          <w:rFonts w:ascii="Arial" w:hAnsi="Arial" w:cs="Arial"/>
          <w:i/>
          <w:iCs/>
          <w:sz w:val="20"/>
          <w:szCs w:val="20"/>
        </w:rPr>
        <w:t>B</w:t>
      </w:r>
      <w:r w:rsidRPr="002746B7">
        <w:rPr>
          <w:rFonts w:ascii="Arial" w:hAnsi="Arial" w:cs="Arial"/>
          <w:sz w:val="20"/>
          <w:szCs w:val="20"/>
        </w:rPr>
        <w:t>.</w:t>
      </w:r>
    </w:p>
    <w:p w14:paraId="42C84F80" w14:textId="5CFD351C" w:rsidR="00C202E0" w:rsidRPr="002746B7" w:rsidRDefault="002746B7" w:rsidP="00C202E0">
      <w:pPr>
        <w:pStyle w:val="PargrafodaLista"/>
        <w:spacing w:after="0" w:line="360" w:lineRule="auto"/>
        <w:ind w:left="42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2C84FB2" wp14:editId="42C84FB3">
                <wp:simplePos x="0" y="0"/>
                <wp:positionH relativeFrom="column">
                  <wp:posOffset>2126477</wp:posOffset>
                </wp:positionH>
                <wp:positionV relativeFrom="paragraph">
                  <wp:posOffset>759929</wp:posOffset>
                </wp:positionV>
                <wp:extent cx="2266122" cy="0"/>
                <wp:effectExtent l="38100" t="38100" r="58420" b="95250"/>
                <wp:wrapNone/>
                <wp:docPr id="46" name="Conexão rec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12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98783" id="Conexão recta 46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45pt,59.85pt" to="345.9pt,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" strokecolor="#c0504d [3205]" strokeweight="1pt">
                <v:shadow on="t" color="black" opacity="24903f" origin=",.5" offset="0,.55556mm"/>
              </v:line>
            </w:pict>
          </mc:Fallback>
        </mc:AlternateContent>
      </w:r>
      <w:r w:rsidR="00C202E0" w:rsidRPr="002746B7">
        <w:rPr>
          <w:rFonts w:ascii="Arial" w:hAnsi="Arial" w:cs="Arial"/>
          <w:noProof/>
          <w:sz w:val="20"/>
          <w:szCs w:val="20"/>
          <w:lang w:eastAsia="pt-PT"/>
        </w:rPr>
        <w:drawing>
          <wp:inline distT="0" distB="0" distL="0" distR="0" wp14:anchorId="42C84FB4" wp14:editId="3BE3FA85">
            <wp:extent cx="4104000" cy="1303200"/>
            <wp:effectExtent l="0" t="0" r="0" b="0"/>
            <wp:docPr id="19035924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2470" name="Imagem 2"/>
                    <pic:cNvPicPr/>
                  </pic:nvPicPr>
                  <pic:blipFill rotWithShape="1">
                    <a:blip r:embed="rId17"/>
                    <a:srcRect t="19602" b="11671"/>
                    <a:stretch/>
                  </pic:blipFill>
                  <pic:spPr bwMode="auto">
                    <a:xfrm>
                      <a:off x="0" y="0"/>
                      <a:ext cx="4104000" cy="1303200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84F81" w14:textId="77777777" w:rsidR="00C202E0" w:rsidRPr="002746B7" w:rsidRDefault="00C202E0" w:rsidP="00907333">
      <w:pPr>
        <w:spacing w:after="80"/>
        <w:ind w:firstLine="425"/>
        <w:rPr>
          <w:rFonts w:ascii="Arial" w:hAnsi="Arial" w:cs="Arial"/>
          <w:sz w:val="20"/>
          <w:szCs w:val="20"/>
        </w:rPr>
      </w:pPr>
      <w:r w:rsidRPr="002746B7">
        <w:rPr>
          <w:rFonts w:ascii="Arial" w:hAnsi="Arial" w:cs="Arial"/>
          <w:sz w:val="20"/>
          <w:szCs w:val="20"/>
        </w:rPr>
        <w:t xml:space="preserve">Determina </w:t>
      </w:r>
      <w:r w:rsidR="002746B7">
        <w:rPr>
          <w:rFonts w:ascii="Arial" w:hAnsi="Arial" w:cs="Arial"/>
          <w:sz w:val="20"/>
          <w:szCs w:val="20"/>
        </w:rPr>
        <w:t>o comprimento do maior cabo, [</w:t>
      </w:r>
      <w:r w:rsidR="002746B7" w:rsidRPr="00287B6B">
        <w:rPr>
          <w:rFonts w:ascii="Arial" w:hAnsi="Arial" w:cs="Arial"/>
          <w:i/>
          <w:iCs/>
          <w:sz w:val="20"/>
          <w:szCs w:val="20"/>
        </w:rPr>
        <w:t>AC</w:t>
      </w:r>
      <w:r w:rsidR="002746B7">
        <w:rPr>
          <w:rFonts w:ascii="Arial" w:hAnsi="Arial" w:cs="Arial"/>
          <w:sz w:val="20"/>
          <w:szCs w:val="20"/>
        </w:rPr>
        <w:t>], que sustenta o tabuleiro da ponte Vasco da Gama.</w:t>
      </w:r>
    </w:p>
    <w:p w14:paraId="42C84F82" w14:textId="77777777" w:rsidR="00F931EB" w:rsidRPr="002746B7" w:rsidRDefault="00C202E0" w:rsidP="002746B7">
      <w:pPr>
        <w:ind w:firstLine="426"/>
        <w:rPr>
          <w:rFonts w:ascii="Arial" w:hAnsi="Arial" w:cs="Arial"/>
          <w:sz w:val="20"/>
          <w:szCs w:val="20"/>
        </w:rPr>
      </w:pPr>
      <w:r w:rsidRPr="002746B7">
        <w:rPr>
          <w:rFonts w:ascii="Arial" w:hAnsi="Arial" w:cs="Arial"/>
          <w:sz w:val="20"/>
          <w:szCs w:val="20"/>
        </w:rPr>
        <w:t>Apresenta o resultado em metros, arredondado às unidades.</w:t>
      </w:r>
    </w:p>
    <w:p w14:paraId="230DFDF4" w14:textId="77777777" w:rsidR="00907333" w:rsidRDefault="002A0C5A" w:rsidP="00907333">
      <w:pPr>
        <w:pStyle w:val="QUESTAO1"/>
        <w:tabs>
          <w:tab w:val="left" w:pos="9632"/>
        </w:tabs>
        <w:spacing w:before="320" w:line="360" w:lineRule="auto"/>
        <w:ind w:right="-6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2C84FB8" wp14:editId="42C84FB9">
                <wp:extent cx="216000" cy="216000"/>
                <wp:effectExtent l="0" t="0" r="0" b="0"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84FE9" w14:textId="77777777" w:rsidR="001D756A" w:rsidRPr="00086D19" w:rsidRDefault="001D756A" w:rsidP="002A0C5A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2C84FB8" id="Oval 34" o:sp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BAS8S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2C84FE9" w14:textId="77777777" w:rsidR="001D756A" w:rsidRPr="00086D19" w:rsidRDefault="001D756A" w:rsidP="002A0C5A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8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793A4F">
        <w:t xml:space="preserve"> </w:t>
      </w:r>
      <w:r w:rsidR="00F931EB">
        <w:t>Na casa da Anabela existe uma janela com a forma de um hexágono regular, como mostra a imagem abaixo.</w:t>
      </w:r>
    </w:p>
    <w:p w14:paraId="42C84F83" w14:textId="3BED8B83" w:rsidR="00793A4F" w:rsidRDefault="00907333" w:rsidP="00907333">
      <w:pPr>
        <w:pStyle w:val="QUESTAO1"/>
        <w:tabs>
          <w:tab w:val="left" w:pos="9632"/>
        </w:tabs>
        <w:spacing w:before="0" w:line="240" w:lineRule="auto"/>
        <w:ind w:right="-6"/>
        <w:jc w:val="center"/>
      </w:pPr>
      <w:r w:rsidRPr="00F931EB">
        <w:rPr>
          <w:noProof/>
          <w:lang w:eastAsia="pt-PT"/>
        </w:rPr>
        <w:drawing>
          <wp:inline distT="0" distB="0" distL="0" distR="0" wp14:anchorId="1CAA3E57" wp14:editId="4A26573D">
            <wp:extent cx="1638000" cy="1332000"/>
            <wp:effectExtent l="0" t="0" r="635" b="1905"/>
            <wp:docPr id="11" name="Imagem 11" descr="Uma imagem com edifício, janela, interior, luz do so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Uma imagem com edifício, janela, interior, luz do sol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13320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4F8B" w14:textId="77777777" w:rsidR="00F931EB" w:rsidRDefault="00F931EB" w:rsidP="00793A4F">
      <w:pPr>
        <w:pStyle w:val="QuestaoTexto"/>
        <w:ind w:left="0"/>
      </w:pPr>
    </w:p>
    <w:p w14:paraId="42C84F8C" w14:textId="6CA53C0C" w:rsidR="00F931EB" w:rsidRDefault="00F931EB" w:rsidP="00BE0194">
      <w:pPr>
        <w:pStyle w:val="QuestaoTexto"/>
        <w:ind w:left="0" w:firstLine="426"/>
      </w:pPr>
      <w:r>
        <w:t>Sabe-se que o lado do hexágono que corresponde à janela mede 1</w:t>
      </w:r>
      <w:r w:rsidR="00FB657A">
        <w:t> </w:t>
      </w:r>
      <w:r>
        <w:t>m.</w:t>
      </w:r>
    </w:p>
    <w:p w14:paraId="42C84F8D" w14:textId="546BFA81" w:rsidR="00F931EB" w:rsidRDefault="00F931EB" w:rsidP="00BE0194">
      <w:pPr>
        <w:pStyle w:val="QuestaoTexto"/>
        <w:tabs>
          <w:tab w:val="clear" w:pos="113"/>
          <w:tab w:val="left" w:pos="993"/>
        </w:tabs>
        <w:ind w:left="851" w:hanging="425"/>
      </w:pPr>
      <w:r w:rsidRPr="00F931EB">
        <w:rPr>
          <w:b/>
        </w:rPr>
        <w:t>8.1.</w:t>
      </w:r>
      <w:r>
        <w:t xml:space="preserve">  Determina a medida do apótema do hexágono. Apresenta o resultado, em metros, arredondado às centésimas.</w:t>
      </w:r>
    </w:p>
    <w:p w14:paraId="42C84F8E" w14:textId="53D8D394" w:rsidR="00F931EB" w:rsidRPr="00F931EB" w:rsidRDefault="00F931EB" w:rsidP="00BE0194">
      <w:pPr>
        <w:pStyle w:val="QuestaoTexto"/>
        <w:tabs>
          <w:tab w:val="clear" w:pos="113"/>
          <w:tab w:val="left" w:pos="993"/>
        </w:tabs>
        <w:ind w:left="851" w:hanging="425"/>
      </w:pPr>
      <w:r w:rsidRPr="00F931EB">
        <w:rPr>
          <w:b/>
        </w:rPr>
        <w:t>8.2.</w:t>
      </w:r>
      <w:r>
        <w:t xml:space="preserve">  Calcula a área da janela. Apresenta o resultado, em m</w:t>
      </w:r>
      <w:r>
        <w:rPr>
          <w:vertAlign w:val="superscript"/>
        </w:rPr>
        <w:t>2</w:t>
      </w:r>
      <w:r>
        <w:t>, arredondado às décimas.</w:t>
      </w:r>
    </w:p>
    <w:p w14:paraId="42C84F8F" w14:textId="000858A8" w:rsidR="00F931EB" w:rsidRPr="00F931EB" w:rsidRDefault="00F931EB" w:rsidP="00BE0194">
      <w:pPr>
        <w:pStyle w:val="QuestaoTexto"/>
        <w:tabs>
          <w:tab w:val="clear" w:pos="113"/>
          <w:tab w:val="left" w:pos="993"/>
        </w:tabs>
        <w:ind w:left="851" w:hanging="425"/>
      </w:pPr>
      <w:r w:rsidRPr="00F931EB">
        <w:rPr>
          <w:b/>
        </w:rPr>
        <w:t>8.3.</w:t>
      </w:r>
      <w:r>
        <w:t xml:space="preserve">  Na janela está colocado um vaso com a forma de um cilindro com 40</w:t>
      </w:r>
      <w:r w:rsidR="00FB657A">
        <w:t> </w:t>
      </w:r>
      <w:r>
        <w:t>cm de altura e 25</w:t>
      </w:r>
      <w:r w:rsidR="00FB657A">
        <w:t> </w:t>
      </w:r>
      <w:r>
        <w:t>cm de diâmetro da base. Determina, em cm</w:t>
      </w:r>
      <w:r>
        <w:rPr>
          <w:vertAlign w:val="superscript"/>
        </w:rPr>
        <w:t>3</w:t>
      </w:r>
      <w:r>
        <w:t>, o volume do vaso.</w:t>
      </w:r>
    </w:p>
    <w:p w14:paraId="42C84F90" w14:textId="1A3EEFAB" w:rsidR="00F931EB" w:rsidRDefault="00F931EB" w:rsidP="00907333">
      <w:pPr>
        <w:pStyle w:val="QuestaoTexto"/>
        <w:spacing w:line="240" w:lineRule="auto"/>
        <w:ind w:left="0"/>
      </w:pPr>
    </w:p>
    <w:p w14:paraId="42C84F91" w14:textId="7B7D2911" w:rsidR="007B1C4C" w:rsidRDefault="00287B6B" w:rsidP="00BE0194">
      <w:pPr>
        <w:pStyle w:val="QuestaoTexto"/>
        <w:spacing w:line="240" w:lineRule="auto"/>
        <w:ind w:left="0"/>
      </w:pPr>
      <w:r w:rsidRPr="00F931EB">
        <w:rPr>
          <w:noProof/>
          <w:lang w:eastAsia="pt-PT"/>
        </w:rPr>
        <w:drawing>
          <wp:anchor distT="0" distB="0" distL="114300" distR="114300" simplePos="0" relativeHeight="251658752" behindDoc="1" locked="0" layoutInCell="1" allowOverlap="1" wp14:anchorId="42C84FBA" wp14:editId="4188893D">
            <wp:simplePos x="0" y="0"/>
            <wp:positionH relativeFrom="column">
              <wp:posOffset>3700145</wp:posOffset>
            </wp:positionH>
            <wp:positionV relativeFrom="paragraph">
              <wp:posOffset>148854</wp:posOffset>
            </wp:positionV>
            <wp:extent cx="2351405" cy="1175385"/>
            <wp:effectExtent l="0" t="0" r="0" b="5715"/>
            <wp:wrapTight wrapText="bothSides">
              <wp:wrapPolygon edited="0">
                <wp:start x="700" y="0"/>
                <wp:lineTo x="0" y="1400"/>
                <wp:lineTo x="0" y="19955"/>
                <wp:lineTo x="700" y="21355"/>
                <wp:lineTo x="20649" y="21355"/>
                <wp:lineTo x="21349" y="19955"/>
                <wp:lineTo x="21349" y="1400"/>
                <wp:lineTo x="20649" y="0"/>
                <wp:lineTo x="700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 rotWithShape="1">
                    <a:blip r:embed="rId19"/>
                    <a:srcRect l="6495" t="18412" r="7557" b="17144"/>
                    <a:stretch/>
                  </pic:blipFill>
                  <pic:spPr bwMode="auto">
                    <a:xfrm>
                      <a:off x="0" y="0"/>
                      <a:ext cx="2351405" cy="1175385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84F92" w14:textId="0A97F371" w:rsidR="006A6D80" w:rsidRDefault="007B1C4C" w:rsidP="007575D6">
      <w:pPr>
        <w:pStyle w:val="QuestaoTexto"/>
        <w:ind w:hanging="454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2C84FBC" wp14:editId="42C84FBD">
                <wp:extent cx="216000" cy="216000"/>
                <wp:effectExtent l="0" t="0" r="0" b="0"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84FEA" w14:textId="77777777" w:rsidR="001D756A" w:rsidRPr="00086D19" w:rsidRDefault="001D756A" w:rsidP="007B1C4C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2C84FBC" id="Oval 9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" fillcolor="#c83d47" stroked="f" strokeweight="2pt">
                <v:textbox inset="0,0,0,0">
                  <w:txbxContent>
                    <w:p w14:paraId="42C84FEA" w14:textId="77777777" w:rsidR="001D756A" w:rsidRPr="00086D19" w:rsidRDefault="001D756A" w:rsidP="007B1C4C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9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6A6D80">
        <w:t xml:space="preserve">  </w:t>
      </w:r>
      <w:r w:rsidR="00F931EB">
        <w:t>Os alunos da turma do Pedro construíram sólidos geométricos, para colocar na sala de aula.</w:t>
      </w:r>
    </w:p>
    <w:p w14:paraId="42C84F93" w14:textId="3A9829B0" w:rsidR="00F931EB" w:rsidRDefault="00F931EB" w:rsidP="00F931EB">
      <w:pPr>
        <w:pStyle w:val="QuestaoTexto"/>
        <w:ind w:hanging="28"/>
      </w:pPr>
      <w:r>
        <w:t>O Pedro construiu uma pirâmide quadrangular regular, cuja</w:t>
      </w:r>
      <w:r w:rsidR="00662E93">
        <w:t xml:space="preserve"> aresta da</w:t>
      </w:r>
      <w:r>
        <w:t xml:space="preserve"> base mede 10 cm e a altura mede 12 cm. Determina, em cm</w:t>
      </w:r>
      <w:r>
        <w:rPr>
          <w:vertAlign w:val="superscript"/>
        </w:rPr>
        <w:t>2</w:t>
      </w:r>
      <w:r>
        <w:t>, a quantidade de papel que o Pedro gastou. Não consideres as dobragens.</w:t>
      </w:r>
    </w:p>
    <w:sectPr w:rsidR="00F931EB" w:rsidSect="006D7EB3">
      <w:headerReference w:type="default" r:id="rId20"/>
      <w:pgSz w:w="11900" w:h="16840"/>
      <w:pgMar w:top="1134" w:right="1134" w:bottom="1134" w:left="1134" w:header="567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948A6" w14:textId="77777777" w:rsidR="00B93A7B" w:rsidRDefault="00B93A7B" w:rsidP="00D177B5">
      <w:pPr>
        <w:spacing w:after="0" w:line="240" w:lineRule="auto"/>
      </w:pPr>
      <w:r>
        <w:separator/>
      </w:r>
    </w:p>
  </w:endnote>
  <w:endnote w:type="continuationSeparator" w:id="0">
    <w:p w14:paraId="04204DEB" w14:textId="77777777" w:rsidR="00B93A7B" w:rsidRDefault="00B93A7B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06973" w14:textId="77777777" w:rsidR="00B93A7B" w:rsidRDefault="00B93A7B" w:rsidP="00D177B5">
      <w:pPr>
        <w:spacing w:after="0" w:line="240" w:lineRule="auto"/>
      </w:pPr>
      <w:r>
        <w:separator/>
      </w:r>
    </w:p>
  </w:footnote>
  <w:footnote w:type="continuationSeparator" w:id="0">
    <w:p w14:paraId="7494963E" w14:textId="77777777" w:rsidR="00B93A7B" w:rsidRDefault="00B93A7B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84FC2" w14:textId="77777777" w:rsidR="001D756A" w:rsidRPr="00AE5CF6" w:rsidRDefault="001D756A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42C84FC3" wp14:editId="42C84FC4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42C84FC5" wp14:editId="42C84FC6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42C84FC7" wp14:editId="42C84FC8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85pt;height:16.85pt;visibility:visible" o:bullet="t">
        <v:imagedata r:id="rId1" o:title=""/>
      </v:shape>
    </w:pict>
  </w:numPicBullet>
  <w:numPicBullet w:numPicBulletId="1">
    <w:pict>
      <v:shape id="_x0000_i1027" type="#_x0000_t75" style="width:16.85pt;height:16.85pt;visibility:visible" o:bullet="t">
        <v:imagedata r:id="rId2" o:title=""/>
      </v:shape>
    </w:pict>
  </w:numPicBullet>
  <w:numPicBullet w:numPicBulletId="2">
    <w:pict>
      <v:shape id="_x0000_i1028" type="#_x0000_t75" style="width:16.85pt;height:16.8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360A96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0C56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C7ED3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4D844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CE4D7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A38E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F4AD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789D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4D0F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FEA0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64338F4"/>
    <w:multiLevelType w:val="multilevel"/>
    <w:tmpl w:val="B2CA9CF0"/>
    <w:lvl w:ilvl="0">
      <w:start w:val="1"/>
      <w:numFmt w:val="decimal"/>
      <w:lvlText w:val="%1."/>
      <w:lvlJc w:val="left"/>
      <w:pPr>
        <w:ind w:left="502" w:hanging="360"/>
      </w:pPr>
      <w:rPr>
        <w:b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265231911">
    <w:abstractNumId w:val="15"/>
  </w:num>
  <w:num w:numId="2" w16cid:durableId="997996601">
    <w:abstractNumId w:val="16"/>
  </w:num>
  <w:num w:numId="3" w16cid:durableId="832835380">
    <w:abstractNumId w:val="13"/>
  </w:num>
  <w:num w:numId="4" w16cid:durableId="14283864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3958616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7622125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0665836">
    <w:abstractNumId w:val="17"/>
  </w:num>
  <w:num w:numId="8" w16cid:durableId="363410627">
    <w:abstractNumId w:val="14"/>
  </w:num>
  <w:num w:numId="9" w16cid:durableId="1590499900">
    <w:abstractNumId w:val="9"/>
  </w:num>
  <w:num w:numId="10" w16cid:durableId="182868797">
    <w:abstractNumId w:val="7"/>
  </w:num>
  <w:num w:numId="11" w16cid:durableId="553661810">
    <w:abstractNumId w:val="6"/>
  </w:num>
  <w:num w:numId="12" w16cid:durableId="1825466724">
    <w:abstractNumId w:val="5"/>
  </w:num>
  <w:num w:numId="13" w16cid:durableId="900795402">
    <w:abstractNumId w:val="4"/>
  </w:num>
  <w:num w:numId="14" w16cid:durableId="2117556320">
    <w:abstractNumId w:val="8"/>
  </w:num>
  <w:num w:numId="15" w16cid:durableId="578515868">
    <w:abstractNumId w:val="3"/>
  </w:num>
  <w:num w:numId="16" w16cid:durableId="102574331">
    <w:abstractNumId w:val="2"/>
  </w:num>
  <w:num w:numId="17" w16cid:durableId="687754532">
    <w:abstractNumId w:val="1"/>
  </w:num>
  <w:num w:numId="18" w16cid:durableId="207960460">
    <w:abstractNumId w:val="0"/>
  </w:num>
  <w:num w:numId="19" w16cid:durableId="9102361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147B0"/>
    <w:rsid w:val="00026F67"/>
    <w:rsid w:val="000405D3"/>
    <w:rsid w:val="000541B6"/>
    <w:rsid w:val="0005423D"/>
    <w:rsid w:val="00076065"/>
    <w:rsid w:val="00084847"/>
    <w:rsid w:val="00086D19"/>
    <w:rsid w:val="00087949"/>
    <w:rsid w:val="0009288A"/>
    <w:rsid w:val="000A78A5"/>
    <w:rsid w:val="000C37B1"/>
    <w:rsid w:val="000C3CE6"/>
    <w:rsid w:val="000C6245"/>
    <w:rsid w:val="000D413C"/>
    <w:rsid w:val="000D739D"/>
    <w:rsid w:val="000F17CA"/>
    <w:rsid w:val="000F1D5F"/>
    <w:rsid w:val="000F2687"/>
    <w:rsid w:val="000F3806"/>
    <w:rsid w:val="000F5C16"/>
    <w:rsid w:val="00101ADB"/>
    <w:rsid w:val="00114DC9"/>
    <w:rsid w:val="00120F40"/>
    <w:rsid w:val="00125686"/>
    <w:rsid w:val="00130517"/>
    <w:rsid w:val="00131497"/>
    <w:rsid w:val="001425BC"/>
    <w:rsid w:val="00142E0F"/>
    <w:rsid w:val="00152806"/>
    <w:rsid w:val="00153DEB"/>
    <w:rsid w:val="0015659C"/>
    <w:rsid w:val="00162A96"/>
    <w:rsid w:val="00174392"/>
    <w:rsid w:val="00182809"/>
    <w:rsid w:val="001849CD"/>
    <w:rsid w:val="001959D8"/>
    <w:rsid w:val="001A7745"/>
    <w:rsid w:val="001C5DAF"/>
    <w:rsid w:val="001C7A1B"/>
    <w:rsid w:val="001D756A"/>
    <w:rsid w:val="001E4C5F"/>
    <w:rsid w:val="001E4CE7"/>
    <w:rsid w:val="00203059"/>
    <w:rsid w:val="0020379F"/>
    <w:rsid w:val="002109D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F71"/>
    <w:rsid w:val="002746B7"/>
    <w:rsid w:val="00274E47"/>
    <w:rsid w:val="00283301"/>
    <w:rsid w:val="00287B6B"/>
    <w:rsid w:val="00294572"/>
    <w:rsid w:val="00295F4C"/>
    <w:rsid w:val="002A0C5A"/>
    <w:rsid w:val="002A1042"/>
    <w:rsid w:val="002B338B"/>
    <w:rsid w:val="002D2A53"/>
    <w:rsid w:val="002E6EDD"/>
    <w:rsid w:val="002F1ADA"/>
    <w:rsid w:val="002F41AF"/>
    <w:rsid w:val="0030103E"/>
    <w:rsid w:val="003012AD"/>
    <w:rsid w:val="00302134"/>
    <w:rsid w:val="0030367A"/>
    <w:rsid w:val="00312438"/>
    <w:rsid w:val="00317C86"/>
    <w:rsid w:val="00350A6D"/>
    <w:rsid w:val="00360BC9"/>
    <w:rsid w:val="0036406B"/>
    <w:rsid w:val="003648D1"/>
    <w:rsid w:val="00365C7C"/>
    <w:rsid w:val="00371CF4"/>
    <w:rsid w:val="00393864"/>
    <w:rsid w:val="003949E3"/>
    <w:rsid w:val="003B338A"/>
    <w:rsid w:val="003D42D1"/>
    <w:rsid w:val="003E2A77"/>
    <w:rsid w:val="003F5A65"/>
    <w:rsid w:val="003F6326"/>
    <w:rsid w:val="00401547"/>
    <w:rsid w:val="0040597E"/>
    <w:rsid w:val="004067E0"/>
    <w:rsid w:val="004143CB"/>
    <w:rsid w:val="00426607"/>
    <w:rsid w:val="00427019"/>
    <w:rsid w:val="0042777D"/>
    <w:rsid w:val="00433136"/>
    <w:rsid w:val="00436363"/>
    <w:rsid w:val="0044282D"/>
    <w:rsid w:val="004453EA"/>
    <w:rsid w:val="00445942"/>
    <w:rsid w:val="004602AB"/>
    <w:rsid w:val="004676B1"/>
    <w:rsid w:val="00470089"/>
    <w:rsid w:val="00476446"/>
    <w:rsid w:val="00487F47"/>
    <w:rsid w:val="00490305"/>
    <w:rsid w:val="00493BAA"/>
    <w:rsid w:val="004A11CC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7D91"/>
    <w:rsid w:val="00507BAB"/>
    <w:rsid w:val="00510026"/>
    <w:rsid w:val="00511F34"/>
    <w:rsid w:val="0052168E"/>
    <w:rsid w:val="00551BED"/>
    <w:rsid w:val="00552529"/>
    <w:rsid w:val="005608BA"/>
    <w:rsid w:val="00560EC5"/>
    <w:rsid w:val="0056333E"/>
    <w:rsid w:val="00570BCB"/>
    <w:rsid w:val="00571DB0"/>
    <w:rsid w:val="00572573"/>
    <w:rsid w:val="005728B7"/>
    <w:rsid w:val="00580C18"/>
    <w:rsid w:val="005912DB"/>
    <w:rsid w:val="00594305"/>
    <w:rsid w:val="00596566"/>
    <w:rsid w:val="005A06B8"/>
    <w:rsid w:val="005C0E6B"/>
    <w:rsid w:val="005D240E"/>
    <w:rsid w:val="005D38D7"/>
    <w:rsid w:val="005D4451"/>
    <w:rsid w:val="005D5FF5"/>
    <w:rsid w:val="005E1CF5"/>
    <w:rsid w:val="006007F1"/>
    <w:rsid w:val="00607296"/>
    <w:rsid w:val="006121FA"/>
    <w:rsid w:val="00616F7F"/>
    <w:rsid w:val="00617C6A"/>
    <w:rsid w:val="00626873"/>
    <w:rsid w:val="00627293"/>
    <w:rsid w:val="00640D0A"/>
    <w:rsid w:val="00653546"/>
    <w:rsid w:val="006568A5"/>
    <w:rsid w:val="00662E93"/>
    <w:rsid w:val="00682499"/>
    <w:rsid w:val="00693559"/>
    <w:rsid w:val="006A3D4C"/>
    <w:rsid w:val="006A50CF"/>
    <w:rsid w:val="006A59C6"/>
    <w:rsid w:val="006A6D80"/>
    <w:rsid w:val="006B1CE4"/>
    <w:rsid w:val="006C3C18"/>
    <w:rsid w:val="006D3A39"/>
    <w:rsid w:val="006D4D88"/>
    <w:rsid w:val="006D7EB3"/>
    <w:rsid w:val="006E3ABF"/>
    <w:rsid w:val="006E72C0"/>
    <w:rsid w:val="006F4F46"/>
    <w:rsid w:val="00702F0B"/>
    <w:rsid w:val="00703819"/>
    <w:rsid w:val="00715D47"/>
    <w:rsid w:val="00721BE9"/>
    <w:rsid w:val="0073590B"/>
    <w:rsid w:val="00747DAE"/>
    <w:rsid w:val="00751EFB"/>
    <w:rsid w:val="00752AAD"/>
    <w:rsid w:val="007575D6"/>
    <w:rsid w:val="0076259D"/>
    <w:rsid w:val="007628BB"/>
    <w:rsid w:val="00773ADD"/>
    <w:rsid w:val="007745E7"/>
    <w:rsid w:val="00776F98"/>
    <w:rsid w:val="0078703A"/>
    <w:rsid w:val="00787FD3"/>
    <w:rsid w:val="00790F61"/>
    <w:rsid w:val="0079313A"/>
    <w:rsid w:val="00793A4F"/>
    <w:rsid w:val="00794D89"/>
    <w:rsid w:val="007A211C"/>
    <w:rsid w:val="007A4811"/>
    <w:rsid w:val="007A5DAC"/>
    <w:rsid w:val="007B03B3"/>
    <w:rsid w:val="007B1BAC"/>
    <w:rsid w:val="007B1C4C"/>
    <w:rsid w:val="007B66B9"/>
    <w:rsid w:val="007C335B"/>
    <w:rsid w:val="007C5022"/>
    <w:rsid w:val="007D7AD3"/>
    <w:rsid w:val="007E0460"/>
    <w:rsid w:val="007F14DE"/>
    <w:rsid w:val="007F1917"/>
    <w:rsid w:val="00813E36"/>
    <w:rsid w:val="0082638A"/>
    <w:rsid w:val="00835C1D"/>
    <w:rsid w:val="00840629"/>
    <w:rsid w:val="008418E3"/>
    <w:rsid w:val="00846BDE"/>
    <w:rsid w:val="00854FA7"/>
    <w:rsid w:val="00871045"/>
    <w:rsid w:val="00884BD6"/>
    <w:rsid w:val="00890F9F"/>
    <w:rsid w:val="008C3EF7"/>
    <w:rsid w:val="008C50B1"/>
    <w:rsid w:val="008D7EB6"/>
    <w:rsid w:val="008E2813"/>
    <w:rsid w:val="008F3880"/>
    <w:rsid w:val="0090122B"/>
    <w:rsid w:val="0090282A"/>
    <w:rsid w:val="00904B51"/>
    <w:rsid w:val="00904DE7"/>
    <w:rsid w:val="00907333"/>
    <w:rsid w:val="009108CD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586"/>
    <w:rsid w:val="00984F46"/>
    <w:rsid w:val="009858A5"/>
    <w:rsid w:val="009A0E0E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260B1"/>
    <w:rsid w:val="00A33FDB"/>
    <w:rsid w:val="00A406BD"/>
    <w:rsid w:val="00A448BD"/>
    <w:rsid w:val="00A47644"/>
    <w:rsid w:val="00A6290F"/>
    <w:rsid w:val="00A649F4"/>
    <w:rsid w:val="00A72A2F"/>
    <w:rsid w:val="00A748EA"/>
    <w:rsid w:val="00A91AE6"/>
    <w:rsid w:val="00AA2A7C"/>
    <w:rsid w:val="00AB4A8F"/>
    <w:rsid w:val="00AB7FBE"/>
    <w:rsid w:val="00AC74EF"/>
    <w:rsid w:val="00AD26B9"/>
    <w:rsid w:val="00AD29FA"/>
    <w:rsid w:val="00AD48B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30B7"/>
    <w:rsid w:val="00B14EE8"/>
    <w:rsid w:val="00B26A56"/>
    <w:rsid w:val="00B32118"/>
    <w:rsid w:val="00B35244"/>
    <w:rsid w:val="00B40527"/>
    <w:rsid w:val="00B50C52"/>
    <w:rsid w:val="00B514FB"/>
    <w:rsid w:val="00B8415C"/>
    <w:rsid w:val="00B848AE"/>
    <w:rsid w:val="00B8573D"/>
    <w:rsid w:val="00B857C5"/>
    <w:rsid w:val="00B93A7B"/>
    <w:rsid w:val="00BA0B0F"/>
    <w:rsid w:val="00BA3142"/>
    <w:rsid w:val="00BA4776"/>
    <w:rsid w:val="00BB57A9"/>
    <w:rsid w:val="00BB77A9"/>
    <w:rsid w:val="00BC38D8"/>
    <w:rsid w:val="00BE0194"/>
    <w:rsid w:val="00BE02BC"/>
    <w:rsid w:val="00BE0AAD"/>
    <w:rsid w:val="00BE18BB"/>
    <w:rsid w:val="00BE6E70"/>
    <w:rsid w:val="00BF5DA5"/>
    <w:rsid w:val="00BF7991"/>
    <w:rsid w:val="00C04C98"/>
    <w:rsid w:val="00C11B28"/>
    <w:rsid w:val="00C144C2"/>
    <w:rsid w:val="00C202E0"/>
    <w:rsid w:val="00C2303C"/>
    <w:rsid w:val="00C2327F"/>
    <w:rsid w:val="00C23320"/>
    <w:rsid w:val="00C274FC"/>
    <w:rsid w:val="00C34532"/>
    <w:rsid w:val="00C34871"/>
    <w:rsid w:val="00C410BD"/>
    <w:rsid w:val="00C615BE"/>
    <w:rsid w:val="00C63363"/>
    <w:rsid w:val="00C72BA7"/>
    <w:rsid w:val="00C74234"/>
    <w:rsid w:val="00C74854"/>
    <w:rsid w:val="00C77EB1"/>
    <w:rsid w:val="00C860BB"/>
    <w:rsid w:val="00CA3B94"/>
    <w:rsid w:val="00CB3DD5"/>
    <w:rsid w:val="00CC6822"/>
    <w:rsid w:val="00CD729E"/>
    <w:rsid w:val="00CE405E"/>
    <w:rsid w:val="00CE4C41"/>
    <w:rsid w:val="00CE79A3"/>
    <w:rsid w:val="00CE7CFB"/>
    <w:rsid w:val="00CF07FF"/>
    <w:rsid w:val="00D01B93"/>
    <w:rsid w:val="00D06DDC"/>
    <w:rsid w:val="00D177B5"/>
    <w:rsid w:val="00D37324"/>
    <w:rsid w:val="00D50060"/>
    <w:rsid w:val="00D50BC3"/>
    <w:rsid w:val="00D5731E"/>
    <w:rsid w:val="00D57C37"/>
    <w:rsid w:val="00D62E7B"/>
    <w:rsid w:val="00D724C3"/>
    <w:rsid w:val="00D7603C"/>
    <w:rsid w:val="00D82537"/>
    <w:rsid w:val="00D85898"/>
    <w:rsid w:val="00D97572"/>
    <w:rsid w:val="00DA4DE7"/>
    <w:rsid w:val="00DB2ED5"/>
    <w:rsid w:val="00DB4D58"/>
    <w:rsid w:val="00DC43A3"/>
    <w:rsid w:val="00DC5B66"/>
    <w:rsid w:val="00DD6C10"/>
    <w:rsid w:val="00E1061E"/>
    <w:rsid w:val="00E1561C"/>
    <w:rsid w:val="00E212E0"/>
    <w:rsid w:val="00E23A09"/>
    <w:rsid w:val="00E27749"/>
    <w:rsid w:val="00E42002"/>
    <w:rsid w:val="00E4687D"/>
    <w:rsid w:val="00E70E42"/>
    <w:rsid w:val="00E755D9"/>
    <w:rsid w:val="00E828DF"/>
    <w:rsid w:val="00E857AC"/>
    <w:rsid w:val="00E866C3"/>
    <w:rsid w:val="00E941C7"/>
    <w:rsid w:val="00EB4909"/>
    <w:rsid w:val="00ED1713"/>
    <w:rsid w:val="00ED30E2"/>
    <w:rsid w:val="00EE0E1E"/>
    <w:rsid w:val="00F007C4"/>
    <w:rsid w:val="00F1013F"/>
    <w:rsid w:val="00F116AD"/>
    <w:rsid w:val="00F11DE2"/>
    <w:rsid w:val="00F1363F"/>
    <w:rsid w:val="00F339DC"/>
    <w:rsid w:val="00F363B7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44B3"/>
    <w:rsid w:val="00F931EB"/>
    <w:rsid w:val="00F96AB4"/>
    <w:rsid w:val="00FA19DC"/>
    <w:rsid w:val="00FB3A45"/>
    <w:rsid w:val="00FB657A"/>
    <w:rsid w:val="00FC157B"/>
    <w:rsid w:val="00FC23DC"/>
    <w:rsid w:val="00FC5AF9"/>
    <w:rsid w:val="00FD2F52"/>
    <w:rsid w:val="00FD4B68"/>
    <w:rsid w:val="00FD5A82"/>
    <w:rsid w:val="00FE3C2F"/>
    <w:rsid w:val="00FE59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2"/>
    </o:shapelayout>
  </w:shapeDefaults>
  <w:doNotEmbedSmartTags/>
  <w:decimalSymbol w:val=","/>
  <w:listSeparator w:val=";"/>
  <w14:docId w14:val="42C84F5D"/>
  <w14:defaultImageDpi w14:val="330"/>
  <w15:docId w15:val="{E44DEC81-3902-4F9E-BB0F-4202B234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  <w:style w:type="paragraph" w:customStyle="1" w:styleId="muitypography-root">
    <w:name w:val="muitypography-root"/>
    <w:basedOn w:val="Normal"/>
    <w:rsid w:val="00D858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47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56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30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image" Target="media/image12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ED5006-6366-483F-830D-73FF8B4B9A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1210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2020-10-14T11:09:00Z</cp:lastPrinted>
  <dcterms:created xsi:type="dcterms:W3CDTF">2023-05-27T14:15:00Z</dcterms:created>
  <dcterms:modified xsi:type="dcterms:W3CDTF">2023-07-21T13:55:00Z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