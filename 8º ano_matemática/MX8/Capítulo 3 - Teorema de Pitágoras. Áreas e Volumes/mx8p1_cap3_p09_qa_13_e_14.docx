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9FEA9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="00136860">
        <w:rPr>
          <w:lang w:val="pt-PT"/>
        </w:rPr>
        <w:t xml:space="preserve">                                         </w:t>
      </w:r>
      <w:r w:rsidR="00136860" w:rsidRPr="00136860">
        <w:rPr>
          <w:rStyle w:val="TITULOFICHAS-alinea"/>
          <w:sz w:val="18"/>
          <w:szCs w:val="18"/>
          <w:lang w:val="pt-PT"/>
        </w:rPr>
        <w:t>7.</w:t>
      </w:r>
      <w:r w:rsidR="00373D71">
        <w:rPr>
          <w:rStyle w:val="TITULOFICHAS-alinea"/>
          <w:sz w:val="18"/>
          <w:szCs w:val="18"/>
          <w:lang w:val="pt-PT"/>
        </w:rPr>
        <w:t xml:space="preserve"> </w:t>
      </w:r>
      <w:r w:rsidR="00136860" w:rsidRPr="00136860">
        <w:rPr>
          <w:rStyle w:val="TITULOFICHAS-alinea"/>
          <w:sz w:val="18"/>
          <w:szCs w:val="18"/>
          <w:lang w:val="pt-PT"/>
        </w:rPr>
        <w:t>Volumes do cilindro, do cone e da esfera</w:t>
      </w:r>
    </w:p>
    <w:p w14:paraId="4E0B716F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07DE7B3F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42C25CC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7655D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BC76DCC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CCC058C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FDAEE9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6D95C49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CB2AE0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DCBB8E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B817F1D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1F6457D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FD4B0F8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A4ED002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A33B3B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2241BC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4A76D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9BEC066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E7D7C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5C8E8BDB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42C25CC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97655D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BC76DCC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CCC058C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9FDAEE9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6D95C49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CB2AE0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DCBB8E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B817F1D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1F6457D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FD4B0F8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A4ED002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5A33B3B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2241BC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E4A76D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9BEC066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5E7D7C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5C8E8BDB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63983410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43134D">
        <w:rPr>
          <w:lang w:val="pt-PT"/>
        </w:rPr>
        <w:t>1</w:t>
      </w:r>
      <w:r w:rsidR="00662A6D">
        <w:rPr>
          <w:lang w:val="pt-PT"/>
        </w:rPr>
        <w:t>3</w:t>
      </w:r>
    </w:p>
    <w:p w14:paraId="61122C0B" w14:textId="77777777" w:rsidR="00925280" w:rsidRDefault="00C11B28" w:rsidP="009B0BC3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22ABEF9F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A7C93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F6A7C93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925280">
        <w:t>Na imagem abaixo temos</w:t>
      </w:r>
      <w:r w:rsidR="00D52477">
        <w:t xml:space="preserve"> </w:t>
      </w:r>
      <w:r w:rsidR="00925280">
        <w:t>dois</w:t>
      </w:r>
      <w:r w:rsidR="00D52477">
        <w:t xml:space="preserve"> aquário</w:t>
      </w:r>
      <w:r w:rsidR="00925280">
        <w:t>s</w:t>
      </w:r>
      <w:r w:rsidR="00D52477">
        <w:t xml:space="preserve"> </w:t>
      </w:r>
      <w:r w:rsidR="00925280">
        <w:t xml:space="preserve">com diferentes formas. Um deles com a forma de uma esfera com 40 cm de diâmetro e outro </w:t>
      </w:r>
      <w:r w:rsidR="00373D71">
        <w:t>com a forma de um cilindro com 2</w:t>
      </w:r>
      <w:r w:rsidR="00925280">
        <w:t>0 cm de diâmetro da base e 50 cm de altura.</w:t>
      </w:r>
    </w:p>
    <w:p w14:paraId="0339D45F" w14:textId="4FEA010A" w:rsidR="001B1068" w:rsidRDefault="00D328EF" w:rsidP="007D78FF">
      <w:pPr>
        <w:pStyle w:val="QUESTAO1"/>
        <w:spacing w:before="0"/>
        <w:jc w:val="center"/>
      </w:pPr>
      <w:r>
        <w:rPr>
          <w:noProof/>
          <w:lang w:eastAsia="pt-PT"/>
        </w:rPr>
        <w:drawing>
          <wp:inline distT="0" distB="0" distL="0" distR="0" wp14:anchorId="18DEBA85" wp14:editId="7F952EE9">
            <wp:extent cx="1404000" cy="1728000"/>
            <wp:effectExtent l="0" t="0" r="5715" b="5715"/>
            <wp:docPr id="1434382802" name="Imagem 1434382802" descr="Uma imagem com Material transparente, interi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2802" name="Imagem 1434382802" descr="Uma imagem com Material transparente, interior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4143" t="33883" r="55359"/>
                    <a:stretch/>
                  </pic:blipFill>
                  <pic:spPr bwMode="auto">
                    <a:xfrm>
                      <a:off x="0" y="0"/>
                      <a:ext cx="1404000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3835">
        <w:t xml:space="preserve">           </w:t>
      </w:r>
      <w:r w:rsidR="001B1068">
        <w:rPr>
          <w:noProof/>
          <w:lang w:eastAsia="pt-PT"/>
        </w:rPr>
        <w:drawing>
          <wp:inline distT="0" distB="0" distL="0" distR="0" wp14:anchorId="497E6D5D" wp14:editId="4029F4D9">
            <wp:extent cx="1111064" cy="1770279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51601" t="1" b="-2498"/>
                    <a:stretch/>
                  </pic:blipFill>
                  <pic:spPr bwMode="auto">
                    <a:xfrm>
                      <a:off x="0" y="0"/>
                      <a:ext cx="1111624" cy="177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4E021" w14:textId="77777777" w:rsidR="00925280" w:rsidRDefault="00925280" w:rsidP="00373D71">
      <w:pPr>
        <w:pStyle w:val="QUESTAO1"/>
        <w:spacing w:before="120"/>
        <w:ind w:hanging="28"/>
      </w:pPr>
      <w:r>
        <w:t>Determina a capacidade máxima de cada um dos aquários.</w:t>
      </w:r>
    </w:p>
    <w:p w14:paraId="566744DB" w14:textId="77777777" w:rsidR="00040CF8" w:rsidRDefault="00925280" w:rsidP="00ED5CB1">
      <w:pPr>
        <w:pStyle w:val="QUESTAO1"/>
        <w:spacing w:before="120" w:line="240" w:lineRule="auto"/>
        <w:ind w:left="453" w:hanging="28"/>
      </w:pPr>
      <w:r>
        <w:t>Apresenta o resultado em decilitros, arredondado às décimas.</w:t>
      </w:r>
    </w:p>
    <w:p w14:paraId="7A657467" w14:textId="46104F11" w:rsidR="00ED5CB1" w:rsidRPr="00DE2566" w:rsidRDefault="00ED5CB1" w:rsidP="00ED5CB1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14</w:t>
      </w:r>
    </w:p>
    <w:p w14:paraId="12AE1A1C" w14:textId="71D61AD7" w:rsidR="00373D71" w:rsidRDefault="00D50BC3" w:rsidP="009B0BC3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C53E908" wp14:editId="0A1F86D1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4C94E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C53E908" id="Oval 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574C94E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45980">
        <w:t>D</w:t>
      </w:r>
      <w:r w:rsidR="00373D71">
        <w:t>erreteu-se</w:t>
      </w:r>
      <w:r w:rsidR="007D78FF">
        <w:t xml:space="preserve"> uma vela</w:t>
      </w:r>
      <w:r w:rsidR="00373D71">
        <w:t xml:space="preserve"> de cera,</w:t>
      </w:r>
      <w:r w:rsidR="007D78FF">
        <w:t xml:space="preserve"> com a forma de uma esfera com 15 cm</w:t>
      </w:r>
      <w:r w:rsidR="00373D71" w:rsidRPr="00373D71">
        <w:t xml:space="preserve"> </w:t>
      </w:r>
      <w:r w:rsidR="00373D71">
        <w:t>de diâmetro</w:t>
      </w:r>
      <w:r w:rsidR="00C45980">
        <w:t xml:space="preserve">, </w:t>
      </w:r>
      <w:r w:rsidR="00373D71">
        <w:t xml:space="preserve">para produzir </w:t>
      </w:r>
      <w:r w:rsidR="00C45980">
        <w:t>uma vela com a forma de um cone</w:t>
      </w:r>
      <w:r w:rsidR="007D78FF">
        <w:t xml:space="preserve">. </w:t>
      </w:r>
    </w:p>
    <w:p w14:paraId="0C5B7FD1" w14:textId="47D630A1" w:rsidR="00373D71" w:rsidRDefault="009B0BC3" w:rsidP="009B0BC3">
      <w:pPr>
        <w:pStyle w:val="QUESTAO1"/>
        <w:spacing w:before="120"/>
        <w:ind w:hanging="28"/>
        <w:jc w:val="center"/>
      </w:pPr>
      <w:r w:rsidRPr="007D78FF">
        <w:rPr>
          <w:rFonts w:ascii="Roboto" w:hAnsi="Roboto"/>
          <w:noProof/>
          <w:sz w:val="21"/>
          <w:szCs w:val="21"/>
          <w:shd w:val="clear" w:color="auto" w:fill="FFFFFF"/>
          <w:lang w:eastAsia="pt-PT"/>
        </w:rPr>
        <w:drawing>
          <wp:inline distT="0" distB="0" distL="0" distR="0" wp14:anchorId="2483E389" wp14:editId="3F569D88">
            <wp:extent cx="2858278" cy="1651702"/>
            <wp:effectExtent l="0" t="0" r="0" b="5715"/>
            <wp:docPr id="1" name="Imagem 1" descr="Uma imagem com o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ovo&#10;&#10;Descrição gerada automaticamente"/>
                    <pic:cNvPicPr/>
                  </pic:nvPicPr>
                  <pic:blipFill rotWithShape="1">
                    <a:blip r:embed="rId12"/>
                    <a:srcRect l="-25174" t="16705" r="1"/>
                    <a:stretch/>
                  </pic:blipFill>
                  <pic:spPr bwMode="auto">
                    <a:xfrm>
                      <a:off x="0" y="0"/>
                      <a:ext cx="2880294" cy="1664424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 w:rsidRPr="007D78FF">
        <w:rPr>
          <w:rFonts w:ascii="Roboto" w:hAnsi="Roboto"/>
          <w:noProof/>
          <w:sz w:val="21"/>
          <w:szCs w:val="21"/>
          <w:shd w:val="clear" w:color="auto" w:fill="FFFFFF"/>
          <w:lang w:eastAsia="pt-PT"/>
        </w:rPr>
        <w:drawing>
          <wp:inline distT="0" distB="0" distL="0" distR="0" wp14:anchorId="2EC04AF4" wp14:editId="3BE1649D">
            <wp:extent cx="2445874" cy="1955401"/>
            <wp:effectExtent l="0" t="0" r="0" b="6985"/>
            <wp:docPr id="2" name="Imagem 2" descr="Uma imagem com pessoa, vestuário, Cara humana, refrigeran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pessoa, vestuário, Cara humana, refrigerante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3119" cy="1961194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35BB" w14:textId="77777777" w:rsidR="00373D71" w:rsidRDefault="007D78FF" w:rsidP="00373D71">
      <w:pPr>
        <w:pStyle w:val="QUESTAO1"/>
        <w:tabs>
          <w:tab w:val="clear" w:pos="113"/>
          <w:tab w:val="left" w:pos="426"/>
        </w:tabs>
        <w:spacing w:before="120"/>
        <w:ind w:left="426" w:firstLine="0"/>
      </w:pPr>
      <w:r>
        <w:t>De</w:t>
      </w:r>
      <w:r w:rsidR="00373D71">
        <w:t>termina o</w:t>
      </w:r>
      <w:r w:rsidR="0042367D">
        <w:t xml:space="preserve"> diâmetro da base </w:t>
      </w:r>
      <w:r w:rsidR="00373D71">
        <w:t xml:space="preserve">da vela </w:t>
      </w:r>
      <w:r>
        <w:t>com a forma de um co</w:t>
      </w:r>
      <w:r w:rsidR="00C45980">
        <w:t xml:space="preserve">ne, </w:t>
      </w:r>
      <w:r>
        <w:t xml:space="preserve">sabendo que </w:t>
      </w:r>
      <w:r w:rsidR="00C45980">
        <w:t>te</w:t>
      </w:r>
      <w:r w:rsidR="0042367D">
        <w:t>rá</w:t>
      </w:r>
      <w:r w:rsidR="00C45980">
        <w:t xml:space="preserve"> </w:t>
      </w:r>
      <w:r w:rsidR="00373D71">
        <w:t>30 cm de altura</w:t>
      </w:r>
      <w:r>
        <w:t>.</w:t>
      </w:r>
    </w:p>
    <w:sectPr w:rsidR="00373D71" w:rsidSect="00EE5A0D">
      <w:headerReference w:type="even" r:id="rId14"/>
      <w:headerReference w:type="default" r:id="rId15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49668" w14:textId="77777777" w:rsidR="00C804F0" w:rsidRDefault="00C804F0" w:rsidP="00D177B5">
      <w:pPr>
        <w:spacing w:after="0" w:line="240" w:lineRule="auto"/>
      </w:pPr>
      <w:r>
        <w:separator/>
      </w:r>
    </w:p>
  </w:endnote>
  <w:endnote w:type="continuationSeparator" w:id="0">
    <w:p w14:paraId="579AEAB2" w14:textId="77777777" w:rsidR="00C804F0" w:rsidRDefault="00C804F0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9FADB" w14:textId="77777777" w:rsidR="00C804F0" w:rsidRDefault="00C804F0" w:rsidP="00D177B5">
      <w:pPr>
        <w:spacing w:after="0" w:line="240" w:lineRule="auto"/>
      </w:pPr>
      <w:r>
        <w:separator/>
      </w:r>
    </w:p>
  </w:footnote>
  <w:footnote w:type="continuationSeparator" w:id="0">
    <w:p w14:paraId="0AD9851E" w14:textId="77777777" w:rsidR="00C804F0" w:rsidRDefault="00C804F0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E8864" w14:textId="77777777" w:rsidR="007A4811" w:rsidRDefault="007A4811">
    <w:pPr>
      <w:pStyle w:val="Cabealho"/>
      <w:rPr>
        <w:lang w:val="pt-PT"/>
      </w:rPr>
    </w:pPr>
  </w:p>
  <w:p w14:paraId="27534C68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092BC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6.7pt;height:16.7pt;visibility:visible" o:bullet="t">
        <v:imagedata r:id="rId1" o:title=""/>
      </v:shape>
    </w:pict>
  </w:numPicBullet>
  <w:numPicBullet w:numPicBulletId="1">
    <w:pict>
      <v:shape id="_x0000_i1042" type="#_x0000_t75" style="width:16.7pt;height:16.7pt;visibility:visible" o:bullet="t">
        <v:imagedata r:id="rId2" o:title=""/>
      </v:shape>
    </w:pict>
  </w:numPicBullet>
  <w:numPicBullet w:numPicBulletId="2">
    <w:pict>
      <v:shape id="_x0000_i1043" type="#_x0000_t75" style="width:16.7pt;height:16.7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7250E89"/>
    <w:multiLevelType w:val="hybridMultilevel"/>
    <w:tmpl w:val="A26EFA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078359681">
    <w:abstractNumId w:val="14"/>
  </w:num>
  <w:num w:numId="2" w16cid:durableId="2043631219">
    <w:abstractNumId w:val="16"/>
  </w:num>
  <w:num w:numId="3" w16cid:durableId="966156957">
    <w:abstractNumId w:val="12"/>
  </w:num>
  <w:num w:numId="4" w16cid:durableId="21004418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4324015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092229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1176508">
    <w:abstractNumId w:val="17"/>
  </w:num>
  <w:num w:numId="8" w16cid:durableId="999308756">
    <w:abstractNumId w:val="13"/>
  </w:num>
  <w:num w:numId="9" w16cid:durableId="940573061">
    <w:abstractNumId w:val="9"/>
  </w:num>
  <w:num w:numId="10" w16cid:durableId="1569531661">
    <w:abstractNumId w:val="7"/>
  </w:num>
  <w:num w:numId="11" w16cid:durableId="1139685855">
    <w:abstractNumId w:val="6"/>
  </w:num>
  <w:num w:numId="12" w16cid:durableId="1480347050">
    <w:abstractNumId w:val="5"/>
  </w:num>
  <w:num w:numId="13" w16cid:durableId="1792551432">
    <w:abstractNumId w:val="4"/>
  </w:num>
  <w:num w:numId="14" w16cid:durableId="191964198">
    <w:abstractNumId w:val="8"/>
  </w:num>
  <w:num w:numId="15" w16cid:durableId="406347871">
    <w:abstractNumId w:val="3"/>
  </w:num>
  <w:num w:numId="16" w16cid:durableId="1066300126">
    <w:abstractNumId w:val="2"/>
  </w:num>
  <w:num w:numId="17" w16cid:durableId="372004454">
    <w:abstractNumId w:val="1"/>
  </w:num>
  <w:num w:numId="18" w16cid:durableId="1538007210">
    <w:abstractNumId w:val="0"/>
  </w:num>
  <w:num w:numId="19" w16cid:durableId="19092623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40CF8"/>
    <w:rsid w:val="0005149D"/>
    <w:rsid w:val="000541B6"/>
    <w:rsid w:val="000847A7"/>
    <w:rsid w:val="00084847"/>
    <w:rsid w:val="00086D19"/>
    <w:rsid w:val="000A78A5"/>
    <w:rsid w:val="000C37B1"/>
    <w:rsid w:val="000D413C"/>
    <w:rsid w:val="000D739D"/>
    <w:rsid w:val="000F1D5F"/>
    <w:rsid w:val="000F20FB"/>
    <w:rsid w:val="000F3806"/>
    <w:rsid w:val="000F5C16"/>
    <w:rsid w:val="00101ADB"/>
    <w:rsid w:val="001213DE"/>
    <w:rsid w:val="00125686"/>
    <w:rsid w:val="00130517"/>
    <w:rsid w:val="00131497"/>
    <w:rsid w:val="00136860"/>
    <w:rsid w:val="001425BC"/>
    <w:rsid w:val="00152806"/>
    <w:rsid w:val="00153DEB"/>
    <w:rsid w:val="00162A96"/>
    <w:rsid w:val="00174392"/>
    <w:rsid w:val="00182809"/>
    <w:rsid w:val="001849CD"/>
    <w:rsid w:val="001959D8"/>
    <w:rsid w:val="001A7745"/>
    <w:rsid w:val="001B1068"/>
    <w:rsid w:val="001C5DAF"/>
    <w:rsid w:val="001C7A1B"/>
    <w:rsid w:val="001D0DE4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917CE"/>
    <w:rsid w:val="00295F4C"/>
    <w:rsid w:val="002A1042"/>
    <w:rsid w:val="002B338B"/>
    <w:rsid w:val="002C428F"/>
    <w:rsid w:val="002E6EDD"/>
    <w:rsid w:val="002F41AF"/>
    <w:rsid w:val="0030103E"/>
    <w:rsid w:val="003012AD"/>
    <w:rsid w:val="0030367A"/>
    <w:rsid w:val="003114B9"/>
    <w:rsid w:val="00335E49"/>
    <w:rsid w:val="00350A6D"/>
    <w:rsid w:val="00360BC9"/>
    <w:rsid w:val="0036406B"/>
    <w:rsid w:val="00365C7C"/>
    <w:rsid w:val="00370869"/>
    <w:rsid w:val="00371CF4"/>
    <w:rsid w:val="00373D71"/>
    <w:rsid w:val="003837CA"/>
    <w:rsid w:val="003949E3"/>
    <w:rsid w:val="003A0A80"/>
    <w:rsid w:val="003B338A"/>
    <w:rsid w:val="003D42D1"/>
    <w:rsid w:val="003E2A77"/>
    <w:rsid w:val="003F5A65"/>
    <w:rsid w:val="00401547"/>
    <w:rsid w:val="00403D44"/>
    <w:rsid w:val="0040597E"/>
    <w:rsid w:val="004067E0"/>
    <w:rsid w:val="0042367D"/>
    <w:rsid w:val="00426607"/>
    <w:rsid w:val="00427019"/>
    <w:rsid w:val="0042777D"/>
    <w:rsid w:val="0043134D"/>
    <w:rsid w:val="004324ED"/>
    <w:rsid w:val="00433136"/>
    <w:rsid w:val="0044282D"/>
    <w:rsid w:val="004453EA"/>
    <w:rsid w:val="00445942"/>
    <w:rsid w:val="00451AE8"/>
    <w:rsid w:val="004602AB"/>
    <w:rsid w:val="00476446"/>
    <w:rsid w:val="00490305"/>
    <w:rsid w:val="004921B4"/>
    <w:rsid w:val="00493BAA"/>
    <w:rsid w:val="004A36BB"/>
    <w:rsid w:val="004C2A01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D91"/>
    <w:rsid w:val="00507BF4"/>
    <w:rsid w:val="00510026"/>
    <w:rsid w:val="00520C43"/>
    <w:rsid w:val="0052168E"/>
    <w:rsid w:val="00552529"/>
    <w:rsid w:val="005608BA"/>
    <w:rsid w:val="00560EC5"/>
    <w:rsid w:val="0056333E"/>
    <w:rsid w:val="00570BCB"/>
    <w:rsid w:val="005728B7"/>
    <w:rsid w:val="0057724E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E4D2A"/>
    <w:rsid w:val="005F65B0"/>
    <w:rsid w:val="006007F1"/>
    <w:rsid w:val="006040CA"/>
    <w:rsid w:val="006149E9"/>
    <w:rsid w:val="00616F7F"/>
    <w:rsid w:val="0062446A"/>
    <w:rsid w:val="00626873"/>
    <w:rsid w:val="00627293"/>
    <w:rsid w:val="00653546"/>
    <w:rsid w:val="006568A5"/>
    <w:rsid w:val="006623DE"/>
    <w:rsid w:val="00662A6D"/>
    <w:rsid w:val="00682499"/>
    <w:rsid w:val="006878DE"/>
    <w:rsid w:val="00693559"/>
    <w:rsid w:val="006A3D4C"/>
    <w:rsid w:val="006A50CF"/>
    <w:rsid w:val="006A59C6"/>
    <w:rsid w:val="006B61A1"/>
    <w:rsid w:val="006C14B0"/>
    <w:rsid w:val="006C3C18"/>
    <w:rsid w:val="006D3A39"/>
    <w:rsid w:val="006D4D88"/>
    <w:rsid w:val="006E72C0"/>
    <w:rsid w:val="006F4F46"/>
    <w:rsid w:val="00702F0B"/>
    <w:rsid w:val="00705AC5"/>
    <w:rsid w:val="007069BE"/>
    <w:rsid w:val="00715D47"/>
    <w:rsid w:val="00721BE9"/>
    <w:rsid w:val="0073590B"/>
    <w:rsid w:val="00741C22"/>
    <w:rsid w:val="00747AC5"/>
    <w:rsid w:val="00747DAE"/>
    <w:rsid w:val="00751EFB"/>
    <w:rsid w:val="00752AAD"/>
    <w:rsid w:val="0076259D"/>
    <w:rsid w:val="007628BB"/>
    <w:rsid w:val="00773ADD"/>
    <w:rsid w:val="00787FD3"/>
    <w:rsid w:val="00790F61"/>
    <w:rsid w:val="0079316C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50FD"/>
    <w:rsid w:val="007C6767"/>
    <w:rsid w:val="007D78FF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54FA7"/>
    <w:rsid w:val="00871045"/>
    <w:rsid w:val="008A30AC"/>
    <w:rsid w:val="008C3EF7"/>
    <w:rsid w:val="008C50B1"/>
    <w:rsid w:val="008D0C5E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5037"/>
    <w:rsid w:val="00925280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77F62"/>
    <w:rsid w:val="00984F46"/>
    <w:rsid w:val="009858A5"/>
    <w:rsid w:val="00987C0A"/>
    <w:rsid w:val="009B0BC3"/>
    <w:rsid w:val="009C2264"/>
    <w:rsid w:val="009C2ABF"/>
    <w:rsid w:val="009E04ED"/>
    <w:rsid w:val="009E1B35"/>
    <w:rsid w:val="009E654C"/>
    <w:rsid w:val="009F3481"/>
    <w:rsid w:val="00A115C4"/>
    <w:rsid w:val="00A128F3"/>
    <w:rsid w:val="00A158CE"/>
    <w:rsid w:val="00A173FF"/>
    <w:rsid w:val="00A22A4E"/>
    <w:rsid w:val="00A25165"/>
    <w:rsid w:val="00A25439"/>
    <w:rsid w:val="00A34897"/>
    <w:rsid w:val="00A406BD"/>
    <w:rsid w:val="00A448BD"/>
    <w:rsid w:val="00A47644"/>
    <w:rsid w:val="00A522CC"/>
    <w:rsid w:val="00A614B3"/>
    <w:rsid w:val="00A6290F"/>
    <w:rsid w:val="00A649F4"/>
    <w:rsid w:val="00A72A2F"/>
    <w:rsid w:val="00A748EA"/>
    <w:rsid w:val="00A91AE6"/>
    <w:rsid w:val="00AA2A7C"/>
    <w:rsid w:val="00AB4A8F"/>
    <w:rsid w:val="00AB50D5"/>
    <w:rsid w:val="00AC3784"/>
    <w:rsid w:val="00AC74EF"/>
    <w:rsid w:val="00AD2234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26A56"/>
    <w:rsid w:val="00B32118"/>
    <w:rsid w:val="00B35244"/>
    <w:rsid w:val="00B40527"/>
    <w:rsid w:val="00B50C52"/>
    <w:rsid w:val="00B514FB"/>
    <w:rsid w:val="00B70D3F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45980"/>
    <w:rsid w:val="00C615BE"/>
    <w:rsid w:val="00C72BA7"/>
    <w:rsid w:val="00C77EB1"/>
    <w:rsid w:val="00C804F0"/>
    <w:rsid w:val="00CA3B94"/>
    <w:rsid w:val="00CB3DD5"/>
    <w:rsid w:val="00CC6822"/>
    <w:rsid w:val="00CD729E"/>
    <w:rsid w:val="00CE4C41"/>
    <w:rsid w:val="00CE79A3"/>
    <w:rsid w:val="00CF07FF"/>
    <w:rsid w:val="00CF1767"/>
    <w:rsid w:val="00D01B93"/>
    <w:rsid w:val="00D03628"/>
    <w:rsid w:val="00D12431"/>
    <w:rsid w:val="00D177B5"/>
    <w:rsid w:val="00D328EF"/>
    <w:rsid w:val="00D37324"/>
    <w:rsid w:val="00D50060"/>
    <w:rsid w:val="00D50BC3"/>
    <w:rsid w:val="00D52477"/>
    <w:rsid w:val="00D57C37"/>
    <w:rsid w:val="00D62E7B"/>
    <w:rsid w:val="00D7603C"/>
    <w:rsid w:val="00D82537"/>
    <w:rsid w:val="00D97572"/>
    <w:rsid w:val="00DA4DE7"/>
    <w:rsid w:val="00DB2ED5"/>
    <w:rsid w:val="00DB4D58"/>
    <w:rsid w:val="00DC171B"/>
    <w:rsid w:val="00DC43A3"/>
    <w:rsid w:val="00DC5B66"/>
    <w:rsid w:val="00DD6C10"/>
    <w:rsid w:val="00DE2566"/>
    <w:rsid w:val="00E00A59"/>
    <w:rsid w:val="00E1061E"/>
    <w:rsid w:val="00E135B8"/>
    <w:rsid w:val="00E1561C"/>
    <w:rsid w:val="00E20615"/>
    <w:rsid w:val="00E212E0"/>
    <w:rsid w:val="00E312DB"/>
    <w:rsid w:val="00E42002"/>
    <w:rsid w:val="00E4687D"/>
    <w:rsid w:val="00E70E42"/>
    <w:rsid w:val="00E755D9"/>
    <w:rsid w:val="00E828DF"/>
    <w:rsid w:val="00E857AC"/>
    <w:rsid w:val="00E941C7"/>
    <w:rsid w:val="00EB0F7D"/>
    <w:rsid w:val="00EB4909"/>
    <w:rsid w:val="00EC7C5C"/>
    <w:rsid w:val="00EC7D31"/>
    <w:rsid w:val="00ED1713"/>
    <w:rsid w:val="00ED30E2"/>
    <w:rsid w:val="00ED5CB1"/>
    <w:rsid w:val="00EE0E1E"/>
    <w:rsid w:val="00EE5A0D"/>
    <w:rsid w:val="00F007C4"/>
    <w:rsid w:val="00F1013F"/>
    <w:rsid w:val="00F1363F"/>
    <w:rsid w:val="00F363B7"/>
    <w:rsid w:val="00F45ED0"/>
    <w:rsid w:val="00F55EB4"/>
    <w:rsid w:val="00F57443"/>
    <w:rsid w:val="00F5791C"/>
    <w:rsid w:val="00F657A6"/>
    <w:rsid w:val="00F66AB5"/>
    <w:rsid w:val="00F749AB"/>
    <w:rsid w:val="00F75D18"/>
    <w:rsid w:val="00F77632"/>
    <w:rsid w:val="00F804DC"/>
    <w:rsid w:val="00F81987"/>
    <w:rsid w:val="00F83835"/>
    <w:rsid w:val="00F844B3"/>
    <w:rsid w:val="00F93806"/>
    <w:rsid w:val="00FA19DC"/>
    <w:rsid w:val="00FB3A45"/>
    <w:rsid w:val="00FC157B"/>
    <w:rsid w:val="00FC23DC"/>
    <w:rsid w:val="00FC5AF9"/>
    <w:rsid w:val="00FD2F5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A87803E"/>
  <w15:docId w15:val="{B93F0B16-9D05-4551-949B-ED8212C9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4F97B9-462D-4131-B029-2DB78631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2627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keywords/>
  <dc:description/>
  <cp:lastPrinted>2023-07-21T11:27:00Z</cp:lastPrinted>
  <dcterms:created xsi:type="dcterms:W3CDTF">2023-03-29T15:04:00Z</dcterms:created>
  <dcterms:modified xsi:type="dcterms:W3CDTF">2023-07-21T11:29:00Z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