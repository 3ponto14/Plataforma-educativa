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A4988" w14:textId="40C9514D" w:rsidR="00C72BA7" w:rsidRPr="00F620E7" w:rsidRDefault="004B15C0" w:rsidP="00162A96">
      <w:pPr>
        <w:pStyle w:val="TITULOFICHAS"/>
        <w:rPr>
          <w:rStyle w:val="TITULOFICHAS-alinea"/>
          <w:lang w:val="pt-PT"/>
        </w:rPr>
      </w:pPr>
      <w:bookmarkStart w:id="0" w:name="_Hlk99640434"/>
      <w:proofErr w:type="spellStart"/>
      <w:r w:rsidRPr="00F620E7">
        <w:rPr>
          <w:lang w:val="pt-PT"/>
        </w:rPr>
        <w:t>Miniteste</w:t>
      </w:r>
      <w:proofErr w:type="spellEnd"/>
      <w:r w:rsidRPr="00F620E7">
        <w:rPr>
          <w:lang w:val="pt-PT"/>
        </w:rPr>
        <w:t xml:space="preserve"> </w:t>
      </w:r>
      <w:bookmarkEnd w:id="0"/>
      <w:r w:rsidR="003D3F5B">
        <w:rPr>
          <w:lang w:val="pt-PT"/>
        </w:rPr>
        <w:t>3</w:t>
      </w:r>
      <w:r w:rsidR="0006014A">
        <w:rPr>
          <w:lang w:val="pt-PT"/>
        </w:rPr>
        <w:t xml:space="preserve">                                                   </w:t>
      </w:r>
      <w:r w:rsidR="00463ECF">
        <w:rPr>
          <w:lang w:val="pt-PT"/>
        </w:rPr>
        <w:tab/>
      </w:r>
      <w:r w:rsidR="0006014A">
        <w:rPr>
          <w:lang w:val="pt-PT"/>
        </w:rPr>
        <w:t xml:space="preserve"> </w:t>
      </w:r>
      <w:r w:rsidR="00FD0205">
        <w:rPr>
          <w:rStyle w:val="TITULOFICHAS-alinea"/>
          <w:sz w:val="18"/>
          <w:szCs w:val="18"/>
          <w:lang w:val="pt-PT"/>
        </w:rPr>
        <w:t>3</w:t>
      </w:r>
      <w:r w:rsidR="0006014A" w:rsidRPr="0006014A">
        <w:rPr>
          <w:rStyle w:val="TITULOFICHAS-alinea"/>
          <w:sz w:val="18"/>
          <w:szCs w:val="18"/>
          <w:lang w:val="pt-PT"/>
        </w:rPr>
        <w:t>.</w:t>
      </w:r>
      <w:r w:rsidR="003D3F5B">
        <w:rPr>
          <w:rStyle w:val="TITULOFICHAS-alinea"/>
          <w:sz w:val="18"/>
          <w:szCs w:val="18"/>
          <w:lang w:val="pt-PT"/>
        </w:rPr>
        <w:t xml:space="preserve"> Á</w:t>
      </w:r>
      <w:r w:rsidR="003D3F5B" w:rsidRPr="003D3F5B">
        <w:rPr>
          <w:rStyle w:val="TITULOFICHAS-alinea"/>
          <w:sz w:val="18"/>
          <w:szCs w:val="18"/>
          <w:lang w:val="pt-PT"/>
        </w:rPr>
        <w:t>rea de um polígono regular</w:t>
      </w:r>
    </w:p>
    <w:p w14:paraId="6983E482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2DAB2CB5" wp14:editId="1ADEDEBE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CB6470" w:rsidRPr="00DB2ED5" w14:paraId="45B4F71E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20119ED" w14:textId="77777777" w:rsidR="00CB6470" w:rsidRPr="00DB2ED5" w:rsidRDefault="00CB6470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F4C896A" w14:textId="77777777" w:rsidR="00CB6470" w:rsidRPr="00DB2ED5" w:rsidRDefault="00CB6470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6408C10" w14:textId="77777777" w:rsidR="00CB6470" w:rsidRPr="00DB2ED5" w:rsidRDefault="00CB6470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54A1283" w14:textId="77777777" w:rsidR="00CB6470" w:rsidRPr="00DB2ED5" w:rsidRDefault="00CB6470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CB6470" w:rsidRPr="00DB2ED5" w14:paraId="3494927D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A791755" w14:textId="77777777" w:rsidR="00CB6470" w:rsidRPr="00DB2ED5" w:rsidRDefault="00CB6470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2810520" w14:textId="77777777" w:rsidR="00CB6470" w:rsidRPr="00DB2ED5" w:rsidRDefault="00CB6470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AAE7005" w14:textId="77777777" w:rsidR="00CB6470" w:rsidRPr="00DB2ED5" w:rsidRDefault="00CB6470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10C5007" w14:textId="77777777" w:rsidR="00CB6470" w:rsidRPr="00DB2ED5" w:rsidRDefault="00CB6470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gramStart"/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066D8B5" w14:textId="77777777" w:rsidR="00CB6470" w:rsidRPr="00DB2ED5" w:rsidRDefault="00CB6470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CB6470" w:rsidRPr="00DB2ED5" w14:paraId="2FF7A9B6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2C48D44" w14:textId="77777777" w:rsidR="00CB6470" w:rsidRPr="00DB2ED5" w:rsidRDefault="00CB6470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96C4AF7" w14:textId="77777777" w:rsidR="00CB6470" w:rsidRPr="00DB2ED5" w:rsidRDefault="00CB6470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A84905E" w14:textId="77777777" w:rsidR="00CB6470" w:rsidRPr="00DB2ED5" w:rsidRDefault="00CB6470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AA3272F" w14:textId="77777777" w:rsidR="00CB6470" w:rsidRPr="00DB2ED5" w:rsidRDefault="00CB6470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10232964" w14:textId="77777777" w:rsidR="00CB6470" w:rsidRPr="00DB2ED5" w:rsidRDefault="00CB6470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4B36706D" w14:textId="77777777" w:rsidR="00CB6470" w:rsidRPr="0005099D" w:rsidRDefault="00CB6470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AB2CB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CB6470" w:rsidRPr="00DB2ED5" w14:paraId="45B4F71E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620119ED" w14:textId="77777777" w:rsidR="00CB6470" w:rsidRPr="00DB2ED5" w:rsidRDefault="00CB6470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F4C896A" w14:textId="77777777" w:rsidR="00CB6470" w:rsidRPr="00DB2ED5" w:rsidRDefault="00CB6470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6408C10" w14:textId="77777777" w:rsidR="00CB6470" w:rsidRPr="00DB2ED5" w:rsidRDefault="00CB6470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54A1283" w14:textId="77777777" w:rsidR="00CB6470" w:rsidRPr="00DB2ED5" w:rsidRDefault="00CB6470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CB6470" w:rsidRPr="00DB2ED5" w14:paraId="3494927D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A791755" w14:textId="77777777" w:rsidR="00CB6470" w:rsidRPr="00DB2ED5" w:rsidRDefault="00CB6470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22810520" w14:textId="77777777" w:rsidR="00CB6470" w:rsidRPr="00DB2ED5" w:rsidRDefault="00CB6470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AAE7005" w14:textId="77777777" w:rsidR="00CB6470" w:rsidRPr="00DB2ED5" w:rsidRDefault="00CB6470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210C5007" w14:textId="77777777" w:rsidR="00CB6470" w:rsidRPr="00DB2ED5" w:rsidRDefault="00CB6470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gramStart"/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  <w:proofErr w:type="gramEnd"/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7066D8B5" w14:textId="77777777" w:rsidR="00CB6470" w:rsidRPr="00DB2ED5" w:rsidRDefault="00CB6470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CB6470" w:rsidRPr="00DB2ED5" w14:paraId="2FF7A9B6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2C48D44" w14:textId="77777777" w:rsidR="00CB6470" w:rsidRPr="00DB2ED5" w:rsidRDefault="00CB6470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96C4AF7" w14:textId="77777777" w:rsidR="00CB6470" w:rsidRPr="00DB2ED5" w:rsidRDefault="00CB6470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1A84905E" w14:textId="77777777" w:rsidR="00CB6470" w:rsidRPr="00DB2ED5" w:rsidRDefault="00CB6470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AA3272F" w14:textId="77777777" w:rsidR="00CB6470" w:rsidRPr="00DB2ED5" w:rsidRDefault="00CB6470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10232964" w14:textId="77777777" w:rsidR="00CB6470" w:rsidRPr="00DB2ED5" w:rsidRDefault="00CB6470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4B36706D" w14:textId="77777777" w:rsidR="00CB6470" w:rsidRPr="0005099D" w:rsidRDefault="00CB6470" w:rsidP="00DB2ED5"/>
                  </w:txbxContent>
                </v:textbox>
                <w10:anchorlock/>
              </v:roundrect>
            </w:pict>
          </mc:Fallback>
        </mc:AlternateContent>
      </w:r>
    </w:p>
    <w:p w14:paraId="0283E01D" w14:textId="77777777" w:rsidR="0087793D" w:rsidRDefault="004B15C0" w:rsidP="0087793D">
      <w:pPr>
        <w:pStyle w:val="QUESTAO11"/>
        <w:ind w:left="0" w:firstLine="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313E155" wp14:editId="5CB87090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4F019D" w14:textId="77777777" w:rsidR="00CB6470" w:rsidRPr="00086D19" w:rsidRDefault="00CB647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313E155" id="Oval 2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704F019D" w14:textId="77777777" w:rsidR="00CB6470" w:rsidRPr="00086D19" w:rsidRDefault="00CB647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CB3032">
        <w:t>Qual das</w:t>
      </w:r>
      <w:r w:rsidR="00463ECF">
        <w:t xml:space="preserve"> </w:t>
      </w:r>
      <w:r w:rsidR="00CB3032">
        <w:t>seguintes</w:t>
      </w:r>
      <w:r w:rsidR="00463ECF">
        <w:t xml:space="preserve"> afirmações </w:t>
      </w:r>
      <w:r w:rsidR="00CB3032">
        <w:t>é</w:t>
      </w:r>
      <w:r w:rsidR="00463ECF">
        <w:t xml:space="preserve"> </w:t>
      </w:r>
      <w:r w:rsidR="003D5DFF">
        <w:rPr>
          <w:b/>
        </w:rPr>
        <w:t>verdadeira</w:t>
      </w:r>
      <w:r w:rsidR="00CB3032">
        <w:t>?</w:t>
      </w:r>
    </w:p>
    <w:p w14:paraId="21FDD3C1" w14:textId="5EAB90A9" w:rsidR="0087793D" w:rsidRDefault="004B15C0" w:rsidP="0087793D">
      <w:pPr>
        <w:pStyle w:val="QUESTAO1"/>
        <w:spacing w:before="120"/>
        <w:ind w:left="908"/>
      </w:pPr>
      <w:r>
        <w:rPr>
          <w:b/>
        </w:rPr>
        <w:t>(A)</w:t>
      </w:r>
      <w:r>
        <w:rPr>
          <w:b/>
        </w:rPr>
        <w:tab/>
      </w:r>
      <w:r w:rsidR="003D5DFF" w:rsidRPr="003D5DFF">
        <w:t xml:space="preserve">Um polígono regular </w:t>
      </w:r>
      <w:r w:rsidR="003D5DFF">
        <w:t>com 12 lados,</w:t>
      </w:r>
      <w:r w:rsidR="003D5DFF" w:rsidRPr="003D5DFF">
        <w:t xml:space="preserve"> área</w:t>
      </w:r>
      <w:r w:rsidR="0047172A">
        <w:t xml:space="preserve"> igual a</w:t>
      </w:r>
      <w:r w:rsidR="003D5DFF">
        <w:rPr>
          <w:b/>
        </w:rPr>
        <w:t xml:space="preserve"> </w:t>
      </w:r>
      <w:r w:rsidR="003D5DFF" w:rsidRPr="003D5DFF">
        <w:t>126</w:t>
      </w:r>
      <w:r w:rsidR="003D5DFF" w:rsidRPr="00463ECF">
        <w:t xml:space="preserve"> </w:t>
      </w:r>
      <w:r w:rsidR="003D5DFF">
        <w:t>cm</w:t>
      </w:r>
      <w:r w:rsidR="003D5DFF" w:rsidRPr="0003680C">
        <w:rPr>
          <w:vertAlign w:val="superscript"/>
        </w:rPr>
        <w:t>2</w:t>
      </w:r>
      <w:r w:rsidR="003D5DFF">
        <w:rPr>
          <w:vertAlign w:val="superscript"/>
        </w:rPr>
        <w:t xml:space="preserve"> </w:t>
      </w:r>
      <w:r w:rsidR="003D5DFF">
        <w:t>e apóte</w:t>
      </w:r>
      <w:r w:rsidR="00CB3032">
        <w:t>ma 3,5 cm</w:t>
      </w:r>
      <w:r w:rsidR="00933E1A">
        <w:t>,</w:t>
      </w:r>
      <w:r w:rsidR="00CB3032">
        <w:t xml:space="preserve"> tem 5 cm de medida do lado</w:t>
      </w:r>
      <w:r w:rsidR="003D5DFF">
        <w:t>.</w:t>
      </w:r>
    </w:p>
    <w:p w14:paraId="21B1665C" w14:textId="12C590E2" w:rsidR="00A05A11" w:rsidRPr="00A05A11" w:rsidRDefault="004B15C0" w:rsidP="00933E1A">
      <w:pPr>
        <w:pStyle w:val="QUESTAO11"/>
        <w:ind w:left="896" w:hanging="442"/>
      </w:pPr>
      <w:r>
        <w:rPr>
          <w:b/>
        </w:rPr>
        <w:t>(B)</w:t>
      </w:r>
      <w:r w:rsidR="00933E1A">
        <w:rPr>
          <w:b/>
        </w:rPr>
        <w:tab/>
      </w:r>
      <w:r w:rsidR="00463ECF">
        <w:t xml:space="preserve">Qualquer </w:t>
      </w:r>
      <w:r w:rsidR="00463ECF" w:rsidRPr="00463ECF">
        <w:t xml:space="preserve">polígono </w:t>
      </w:r>
      <w:r w:rsidR="00CB3032">
        <w:t>com</w:t>
      </w:r>
      <w:r w:rsidR="00463ECF">
        <w:t xml:space="preserve"> os lados todos iguais</w:t>
      </w:r>
      <w:r w:rsidR="00EC1400">
        <w:t>,</w:t>
      </w:r>
      <w:r w:rsidR="00463ECF">
        <w:t xml:space="preserve"> é </w:t>
      </w:r>
      <w:r w:rsidR="00463ECF" w:rsidRPr="00463ECF">
        <w:t>regular</w:t>
      </w:r>
      <w:r w:rsidR="00463ECF">
        <w:t>.</w:t>
      </w:r>
    </w:p>
    <w:p w14:paraId="2DB0A9B2" w14:textId="1AFB7B20" w:rsidR="004B15C0" w:rsidRPr="00A05A11" w:rsidRDefault="004B15C0" w:rsidP="00933E1A">
      <w:pPr>
        <w:pStyle w:val="QUESTAO11"/>
        <w:ind w:left="924" w:hanging="470"/>
        <w:rPr>
          <w:bCs w:val="0"/>
        </w:rPr>
      </w:pPr>
      <w:r>
        <w:rPr>
          <w:b/>
        </w:rPr>
        <w:t>(C)</w:t>
      </w:r>
      <w:r w:rsidR="00463ECF">
        <w:rPr>
          <w:b/>
        </w:rPr>
        <w:t xml:space="preserve"> </w:t>
      </w:r>
      <w:r w:rsidR="00933E1A">
        <w:rPr>
          <w:b/>
        </w:rPr>
        <w:tab/>
      </w:r>
      <w:r w:rsidR="003D5DFF" w:rsidRPr="003D5DFF">
        <w:t xml:space="preserve">Um polígono regular </w:t>
      </w:r>
      <w:r w:rsidR="003D5DFF">
        <w:t>com 7 lados,</w:t>
      </w:r>
      <w:r w:rsidR="003D5DFF" w:rsidRPr="003D5DFF">
        <w:t xml:space="preserve"> área</w:t>
      </w:r>
      <w:r w:rsidR="003D5DFF">
        <w:rPr>
          <w:b/>
        </w:rPr>
        <w:t xml:space="preserve"> </w:t>
      </w:r>
      <w:r w:rsidR="008F240F" w:rsidRPr="008F240F">
        <w:rPr>
          <w:bCs w:val="0"/>
        </w:rPr>
        <w:t>igual a</w:t>
      </w:r>
      <w:r w:rsidR="008F240F">
        <w:rPr>
          <w:b/>
        </w:rPr>
        <w:t xml:space="preserve"> </w:t>
      </w:r>
      <w:r w:rsidR="003D5DFF">
        <w:t>85</w:t>
      </w:r>
      <w:r w:rsidR="003D5DFF" w:rsidRPr="00463ECF">
        <w:t xml:space="preserve"> </w:t>
      </w:r>
      <w:r w:rsidR="003D5DFF">
        <w:t>cm</w:t>
      </w:r>
      <w:r w:rsidR="003D5DFF" w:rsidRPr="0003680C">
        <w:rPr>
          <w:vertAlign w:val="superscript"/>
        </w:rPr>
        <w:t>2</w:t>
      </w:r>
      <w:r w:rsidR="003D5DFF">
        <w:rPr>
          <w:vertAlign w:val="superscript"/>
        </w:rPr>
        <w:t xml:space="preserve"> </w:t>
      </w:r>
      <w:r w:rsidR="00CB3032">
        <w:t>e 6 cm de medida do lado</w:t>
      </w:r>
      <w:r w:rsidR="00060FA5">
        <w:t>,</w:t>
      </w:r>
      <w:r w:rsidR="00CB3032">
        <w:t xml:space="preserve"> tem 6 cm de medida do</w:t>
      </w:r>
      <w:r w:rsidR="003D5DFF">
        <w:t xml:space="preserve"> apótema.</w:t>
      </w:r>
    </w:p>
    <w:p w14:paraId="6D6AD612" w14:textId="37B67F82" w:rsidR="00DB7C3F" w:rsidRPr="00DD4126" w:rsidRDefault="004B15C0" w:rsidP="00933E1A">
      <w:pPr>
        <w:pStyle w:val="QUESTAO11"/>
        <w:ind w:left="924" w:hanging="470"/>
        <w:rPr>
          <w:bCs w:val="0"/>
        </w:rPr>
      </w:pPr>
      <w:r>
        <w:rPr>
          <w:b/>
        </w:rPr>
        <w:t>(D)</w:t>
      </w:r>
      <w:r w:rsidR="00463ECF">
        <w:rPr>
          <w:b/>
        </w:rPr>
        <w:t xml:space="preserve"> </w:t>
      </w:r>
      <w:r w:rsidR="00933E1A">
        <w:rPr>
          <w:b/>
        </w:rPr>
        <w:tab/>
      </w:r>
      <w:r w:rsidR="00463ECF" w:rsidRPr="00463ECF">
        <w:t>Um</w:t>
      </w:r>
      <w:r w:rsidR="00463ECF">
        <w:rPr>
          <w:b/>
        </w:rPr>
        <w:t xml:space="preserve"> </w:t>
      </w:r>
      <w:r w:rsidR="00463ECF" w:rsidRPr="00463ECF">
        <w:t>polígono regular</w:t>
      </w:r>
      <w:r w:rsidR="00463ECF">
        <w:t xml:space="preserve"> com perímetro 16 cm e apótema </w:t>
      </w:r>
      <w:r w:rsidR="00B8161F">
        <w:t>4,8 cm tem área 38,</w:t>
      </w:r>
      <w:r w:rsidR="00860006">
        <w:t>4</w:t>
      </w:r>
      <w:r w:rsidR="00463ECF" w:rsidRPr="00463ECF">
        <w:t xml:space="preserve"> </w:t>
      </w:r>
      <w:r w:rsidR="00463ECF">
        <w:t>cm</w:t>
      </w:r>
      <w:r w:rsidR="00463ECF" w:rsidRPr="0003680C">
        <w:rPr>
          <w:vertAlign w:val="superscript"/>
        </w:rPr>
        <w:t>2</w:t>
      </w:r>
      <w:r w:rsidR="00CB3032">
        <w:t>,</w:t>
      </w:r>
      <w:r w:rsidR="00B8161F">
        <w:t xml:space="preserve"> aproximadamente.</w:t>
      </w:r>
    </w:p>
    <w:p w14:paraId="36A36A86" w14:textId="0F7CA42D" w:rsidR="005C74EB" w:rsidRDefault="005C74EB" w:rsidP="00DD4126">
      <w:pPr>
        <w:pStyle w:val="QUESTAO1"/>
      </w:pPr>
      <w:r w:rsidRPr="007F5F54">
        <w:rPr>
          <w:noProof/>
          <w:lang w:eastAsia="pt-PT"/>
        </w:rPr>
        <w:drawing>
          <wp:anchor distT="0" distB="0" distL="114300" distR="114300" simplePos="0" relativeHeight="251658240" behindDoc="1" locked="0" layoutInCell="1" allowOverlap="1" wp14:anchorId="63032BEF" wp14:editId="11502071">
            <wp:simplePos x="0" y="0"/>
            <wp:positionH relativeFrom="column">
              <wp:posOffset>4442460</wp:posOffset>
            </wp:positionH>
            <wp:positionV relativeFrom="paragraph">
              <wp:posOffset>74295</wp:posOffset>
            </wp:positionV>
            <wp:extent cx="1371600" cy="1418400"/>
            <wp:effectExtent l="0" t="0" r="0" b="0"/>
            <wp:wrapTight wrapText="bothSides">
              <wp:wrapPolygon edited="0">
                <wp:start x="0" y="0"/>
                <wp:lineTo x="0" y="21184"/>
                <wp:lineTo x="21000" y="21184"/>
                <wp:lineTo x="21000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 rotWithShape="1">
                    <a:blip r:embed="rId11"/>
                    <a:srcRect t="-1047" r="-5699" b="165"/>
                    <a:stretch/>
                  </pic:blipFill>
                  <pic:spPr bwMode="auto">
                    <a:xfrm>
                      <a:off x="0" y="0"/>
                      <a:ext cx="1371600" cy="141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15C0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5FF53D4A" wp14:editId="5E3D1D2B">
                <wp:extent cx="216000" cy="216000"/>
                <wp:effectExtent l="0" t="0" r="0" b="0"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4EDE7B" w14:textId="77777777" w:rsidR="00CB6470" w:rsidRPr="00086D19" w:rsidRDefault="00CB647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5FF53D4A" id="Oval 5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5A4EDE7B" w14:textId="77777777" w:rsidR="00CB6470" w:rsidRPr="00086D19" w:rsidRDefault="00CB647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4B15C0" w:rsidRPr="004E7A84">
        <w:tab/>
      </w:r>
      <w:r w:rsidR="007F5F54">
        <w:t xml:space="preserve">Na figura ao lado, está representado um pentágono regular </w:t>
      </w:r>
      <w:r>
        <w:t>[</w:t>
      </w:r>
      <w:r w:rsidRPr="00CB3032">
        <w:rPr>
          <w:i/>
        </w:rPr>
        <w:t>ABCDE</w:t>
      </w:r>
      <w:r>
        <w:t xml:space="preserve">], </w:t>
      </w:r>
      <w:r w:rsidR="00CB3032">
        <w:t>inscrito numa circunferência de raio 1,7 cm</w:t>
      </w:r>
      <w:r w:rsidR="007F5F54">
        <w:t xml:space="preserve">. </w:t>
      </w:r>
      <w:r w:rsidR="00060FA5">
        <w:t xml:space="preserve"> </w:t>
      </w:r>
    </w:p>
    <w:p w14:paraId="1EB9F844" w14:textId="77777777" w:rsidR="00DD4126" w:rsidRDefault="005C74EB" w:rsidP="00060FA5">
      <w:pPr>
        <w:pStyle w:val="QUESTAO1"/>
        <w:spacing w:before="200"/>
      </w:pPr>
      <w:r>
        <w:tab/>
      </w:r>
      <w:r>
        <w:tab/>
      </w:r>
      <w:r w:rsidR="007F5F54">
        <w:t xml:space="preserve">Sabe-se que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  <m:r>
          <w:rPr>
            <w:rFonts w:ascii="Cambria Math" w:hAnsi="Cambria Math"/>
          </w:rPr>
          <m:t xml:space="preserve">=2 </m:t>
        </m:r>
      </m:oMath>
      <w:r w:rsidR="00CB3032">
        <w:t>cm.</w:t>
      </w:r>
    </w:p>
    <w:p w14:paraId="71EFC768" w14:textId="0E335B7F" w:rsidR="005C74EB" w:rsidRDefault="00CA7A14" w:rsidP="00DD4126">
      <w:pPr>
        <w:pStyle w:val="QUESTAO1"/>
        <w:spacing w:before="120"/>
        <w:ind w:left="908"/>
      </w:pPr>
      <w:r>
        <w:t xml:space="preserve">A </w:t>
      </w:r>
      <w:r w:rsidR="005C74EB">
        <w:t>área, em cm</w:t>
      </w:r>
      <w:r w:rsidR="005C74EB" w:rsidRPr="005C74EB">
        <w:rPr>
          <w:vertAlign w:val="superscript"/>
        </w:rPr>
        <w:t>2</w:t>
      </w:r>
      <w:r w:rsidR="00860006">
        <w:t>,</w:t>
      </w:r>
      <w:r w:rsidR="005C74EB">
        <w:t xml:space="preserve"> arredondada às décimas, da parte colorida </w:t>
      </w:r>
      <w:r w:rsidR="00CB3032">
        <w:t xml:space="preserve">a azul </w:t>
      </w:r>
      <w:r w:rsidR="005C74EB">
        <w:t>é:</w:t>
      </w:r>
    </w:p>
    <w:p w14:paraId="16C1E868" w14:textId="77777777" w:rsidR="00DD4126" w:rsidRDefault="005C74EB" w:rsidP="00DD4126">
      <w:pPr>
        <w:pStyle w:val="QUESTAO1"/>
        <w:spacing w:before="120"/>
        <w:ind w:left="908"/>
      </w:pPr>
      <w:r>
        <w:t>(Nos cálculos intermédios utiliza duas casas decimais)</w:t>
      </w:r>
    </w:p>
    <w:p w14:paraId="27FD8891" w14:textId="18A90FA9" w:rsidR="004B15C0" w:rsidRPr="0047172A" w:rsidRDefault="00060FA5" w:rsidP="00060FA5">
      <w:pPr>
        <w:pStyle w:val="QUESTAO1"/>
        <w:ind w:left="456" w:firstLine="0"/>
        <w:rPr>
          <w:bCs/>
        </w:rPr>
      </w:pPr>
      <w:r w:rsidRPr="00060FA5">
        <w:rPr>
          <w:b/>
          <w:bCs/>
        </w:rPr>
        <w:t>(A)</w:t>
      </w:r>
      <w:r>
        <w:t xml:space="preserve">  2,2</w:t>
      </w:r>
      <w:r w:rsidR="005C74EB" w:rsidRPr="0047172A">
        <w:tab/>
      </w:r>
      <w:r>
        <w:tab/>
      </w:r>
      <w:r>
        <w:tab/>
      </w:r>
      <w:r w:rsidR="004B15C0" w:rsidRPr="0047172A">
        <w:rPr>
          <w:b/>
        </w:rPr>
        <w:t>(B)</w:t>
      </w:r>
      <w:r w:rsidRPr="00060FA5">
        <w:rPr>
          <w:bCs/>
        </w:rPr>
        <w:t xml:space="preserve">  2,5</w:t>
      </w:r>
      <w:r w:rsidR="00144C7A" w:rsidRPr="0047172A">
        <w:rPr>
          <w:b/>
        </w:rPr>
        <w:t xml:space="preserve"> </w:t>
      </w:r>
      <w:r w:rsidR="00DD4126" w:rsidRPr="0047172A">
        <w:t xml:space="preserve"> </w:t>
      </w:r>
      <w:r w:rsidR="00DD4126" w:rsidRPr="0047172A">
        <w:tab/>
      </w:r>
      <w:r w:rsidR="00144C7A" w:rsidRPr="0047172A">
        <w:tab/>
      </w:r>
      <w:r w:rsidR="004B15C0" w:rsidRPr="0047172A">
        <w:rPr>
          <w:b/>
        </w:rPr>
        <w:t>(C)</w:t>
      </w:r>
      <w:r>
        <w:rPr>
          <w:b/>
        </w:rPr>
        <w:t xml:space="preserve">  </w:t>
      </w:r>
      <w:r w:rsidRPr="00060FA5">
        <w:rPr>
          <w:bCs/>
        </w:rPr>
        <w:t>3,1</w:t>
      </w:r>
      <w:r>
        <w:rPr>
          <w:b/>
        </w:rPr>
        <w:tab/>
      </w:r>
      <w:r w:rsidR="004B15C0" w:rsidRPr="0047172A">
        <w:rPr>
          <w:b/>
        </w:rPr>
        <w:tab/>
      </w:r>
      <w:r w:rsidR="00144C7A" w:rsidRPr="0047172A">
        <w:rPr>
          <w:b/>
        </w:rPr>
        <w:tab/>
      </w:r>
      <w:r w:rsidR="004B15C0" w:rsidRPr="0047172A">
        <w:rPr>
          <w:b/>
        </w:rPr>
        <w:t>(D)</w:t>
      </w:r>
      <w:r w:rsidR="00F26DA7">
        <w:rPr>
          <w:b/>
        </w:rPr>
        <w:t xml:space="preserve">  </w:t>
      </w:r>
      <w:r w:rsidR="00F26DA7" w:rsidRPr="00F26DA7">
        <w:rPr>
          <w:bCs/>
        </w:rPr>
        <w:t>5,1</w:t>
      </w:r>
    </w:p>
    <w:p w14:paraId="446CF1A6" w14:textId="77777777" w:rsidR="00F218E5" w:rsidRDefault="00F218E5" w:rsidP="004B15C0">
      <w:pPr>
        <w:pStyle w:val="QUESTAO11"/>
        <w:tabs>
          <w:tab w:val="left" w:pos="4253"/>
          <w:tab w:val="left" w:pos="4820"/>
        </w:tabs>
        <w:rPr>
          <w:b/>
          <w:sz w:val="22"/>
          <w:szCs w:val="22"/>
        </w:rPr>
      </w:pPr>
    </w:p>
    <w:p w14:paraId="227F5861" w14:textId="77777777" w:rsidR="0003680C" w:rsidRDefault="00DB7C3F" w:rsidP="007F5F54">
      <w:pPr>
        <w:pStyle w:val="QUESTAO1"/>
        <w:spacing w:before="12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08BF54B7" wp14:editId="2F21AF0C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4D95F5" w14:textId="77777777" w:rsidR="00CB6470" w:rsidRPr="00086D19" w:rsidRDefault="00CB6470" w:rsidP="00DB7C3F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8BF54B7" id="Oval 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84D95F5" w14:textId="77777777" w:rsidR="00CB6470" w:rsidRPr="00086D19" w:rsidRDefault="00CB6470" w:rsidP="00DB7C3F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5C74EB">
        <w:t>Um decágono regular c</w:t>
      </w:r>
      <w:r w:rsidR="00834DE2">
        <w:t>om 5 cm de comprimento do</w:t>
      </w:r>
      <w:r w:rsidR="0003680C">
        <w:t xml:space="preserve"> lado tem área</w:t>
      </w:r>
      <w:r w:rsidR="005C74EB">
        <w:t xml:space="preserve"> </w:t>
      </w:r>
      <w:r w:rsidR="0003680C">
        <w:t>igual a  40,5</w:t>
      </w:r>
      <w:r w:rsidR="005C74EB">
        <w:t xml:space="preserve"> cm</w:t>
      </w:r>
      <w:r w:rsidR="005C74EB" w:rsidRPr="0003680C">
        <w:rPr>
          <w:vertAlign w:val="superscript"/>
        </w:rPr>
        <w:t xml:space="preserve">2 </w:t>
      </w:r>
      <w:r w:rsidR="0003680C">
        <w:t>.</w:t>
      </w:r>
    </w:p>
    <w:p w14:paraId="637EC5C6" w14:textId="77777777" w:rsidR="000A5DBD" w:rsidRDefault="0003680C" w:rsidP="007F5F54">
      <w:pPr>
        <w:pStyle w:val="QUESTAO1"/>
        <w:spacing w:before="120"/>
      </w:pPr>
      <w:r>
        <w:tab/>
      </w:r>
      <w:r>
        <w:tab/>
        <w:t>O</w:t>
      </w:r>
      <w:r w:rsidR="005C74EB">
        <w:t xml:space="preserve"> comprimento do apótema</w:t>
      </w:r>
      <w:r>
        <w:t xml:space="preserve"> do decágono é:</w:t>
      </w:r>
    </w:p>
    <w:p w14:paraId="11761ABE" w14:textId="36087C23" w:rsidR="00DB7C3F" w:rsidRDefault="00DB7C3F" w:rsidP="00DB7C3F">
      <w:pPr>
        <w:pStyle w:val="QUESTAO1"/>
        <w:rPr>
          <w:b/>
        </w:rPr>
      </w:pPr>
      <w:r>
        <w:rPr>
          <w:b/>
        </w:rPr>
        <w:tab/>
      </w:r>
      <w:r>
        <w:rPr>
          <w:b/>
        </w:rPr>
        <w:tab/>
        <w:t xml:space="preserve">(A)  </w:t>
      </w:r>
      <w:r w:rsidR="0003680C">
        <w:t>2,15</w:t>
      </w:r>
      <w:r w:rsidR="00D755EC">
        <w:t xml:space="preserve"> cm</w:t>
      </w:r>
      <w:r>
        <w:tab/>
      </w:r>
      <w:r>
        <w:tab/>
      </w:r>
      <w:r w:rsidR="0047172A" w:rsidRPr="0047172A">
        <w:rPr>
          <w:b/>
          <w:bCs/>
        </w:rPr>
        <w:t>(</w:t>
      </w:r>
      <w:r>
        <w:rPr>
          <w:b/>
        </w:rPr>
        <w:t xml:space="preserve">B) </w:t>
      </w:r>
      <w:r w:rsidR="002502CB">
        <w:rPr>
          <w:b/>
        </w:rPr>
        <w:t xml:space="preserve"> </w:t>
      </w:r>
      <w:r w:rsidR="0003680C">
        <w:rPr>
          <w:bCs/>
        </w:rPr>
        <w:t>1,82</w:t>
      </w:r>
      <w:r w:rsidR="00D755EC">
        <w:rPr>
          <w:bCs/>
        </w:rPr>
        <w:t xml:space="preserve"> cm       </w:t>
      </w:r>
      <w:r w:rsidR="0003680C">
        <w:rPr>
          <w:bCs/>
        </w:rPr>
        <w:tab/>
      </w:r>
      <w:r w:rsidR="00D755EC">
        <w:rPr>
          <w:bCs/>
        </w:rPr>
        <w:t xml:space="preserve"> </w:t>
      </w:r>
      <w:r>
        <w:rPr>
          <w:b/>
        </w:rPr>
        <w:t xml:space="preserve">(C) </w:t>
      </w:r>
      <w:r w:rsidR="002502CB">
        <w:rPr>
          <w:b/>
        </w:rPr>
        <w:t xml:space="preserve"> </w:t>
      </w:r>
      <w:r w:rsidR="0003680C">
        <w:rPr>
          <w:bCs/>
        </w:rPr>
        <w:t xml:space="preserve">1,62 </w:t>
      </w:r>
      <w:r w:rsidR="00D755EC">
        <w:t>cm</w:t>
      </w:r>
      <w:r>
        <w:tab/>
      </w:r>
      <w:r>
        <w:tab/>
        <w:t xml:space="preserve"> </w:t>
      </w:r>
      <w:r>
        <w:rPr>
          <w:b/>
        </w:rPr>
        <w:t xml:space="preserve">(D) </w:t>
      </w:r>
      <w:r w:rsidR="002502CB">
        <w:rPr>
          <w:b/>
        </w:rPr>
        <w:t xml:space="preserve"> </w:t>
      </w:r>
      <w:r w:rsidR="0003680C">
        <w:rPr>
          <w:bCs/>
        </w:rPr>
        <w:t>2,91</w:t>
      </w:r>
      <w:r w:rsidR="00D755EC">
        <w:rPr>
          <w:bCs/>
        </w:rPr>
        <w:t xml:space="preserve"> cm</w:t>
      </w:r>
    </w:p>
    <w:p w14:paraId="7AECAE61" w14:textId="77777777" w:rsidR="00DB7C3F" w:rsidRPr="004B15C0" w:rsidRDefault="00DB7C3F" w:rsidP="004B15C0">
      <w:pPr>
        <w:pStyle w:val="QUESTAO11"/>
        <w:tabs>
          <w:tab w:val="left" w:pos="4253"/>
          <w:tab w:val="left" w:pos="4820"/>
        </w:tabs>
        <w:rPr>
          <w:b/>
          <w:sz w:val="22"/>
          <w:szCs w:val="22"/>
        </w:rPr>
      </w:pPr>
    </w:p>
    <w:p w14:paraId="64EACAC1" w14:textId="77777777" w:rsidR="00884918" w:rsidRDefault="007A2682" w:rsidP="00884918">
      <w:pPr>
        <w:pStyle w:val="QUESTAO1"/>
      </w:pPr>
      <w:r w:rsidRPr="007A2682">
        <w:rPr>
          <w:noProof/>
          <w:lang w:eastAsia="pt-PT"/>
        </w:rPr>
        <w:drawing>
          <wp:anchor distT="0" distB="0" distL="114300" distR="114300" simplePos="0" relativeHeight="251659264" behindDoc="1" locked="0" layoutInCell="1" allowOverlap="1" wp14:anchorId="69DF3F54" wp14:editId="68AFCF7C">
            <wp:simplePos x="0" y="0"/>
            <wp:positionH relativeFrom="column">
              <wp:posOffset>4382580</wp:posOffset>
            </wp:positionH>
            <wp:positionV relativeFrom="paragraph">
              <wp:posOffset>273685</wp:posOffset>
            </wp:positionV>
            <wp:extent cx="1551600" cy="1490400"/>
            <wp:effectExtent l="0" t="0" r="0" b="0"/>
            <wp:wrapTight wrapText="bothSides">
              <wp:wrapPolygon edited="0">
                <wp:start x="0" y="0"/>
                <wp:lineTo x="0" y="21259"/>
                <wp:lineTo x="21220" y="21259"/>
                <wp:lineTo x="21220" y="0"/>
                <wp:lineTo x="0" y="0"/>
              </wp:wrapPolygon>
            </wp:wrapTight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1600" cy="149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15C0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16944123" wp14:editId="5093933C">
                <wp:extent cx="216000" cy="216000"/>
                <wp:effectExtent l="0" t="0" r="0" b="0"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66335" w14:textId="77777777" w:rsidR="00CB6470" w:rsidRPr="00086D19" w:rsidRDefault="00CB647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16944123" id="Oval 6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NDffgIAAGMFAAAOAAAAZHJzL2Uyb0RvYy54bWysVEtv2zAMvg/YfxB0X+10XV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s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ezTQ3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19066335" w14:textId="77777777" w:rsidR="00CB6470" w:rsidRPr="00086D19" w:rsidRDefault="00CB647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4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4B15C0" w:rsidRPr="004E7A84">
        <w:tab/>
      </w:r>
      <w:r w:rsidR="00884918">
        <w:t>N</w:t>
      </w:r>
      <w:r w:rsidR="00834DE2">
        <w:t>a figura ao lado [</w:t>
      </w:r>
      <w:r w:rsidR="00834DE2" w:rsidRPr="00834DE2">
        <w:rPr>
          <w:i/>
        </w:rPr>
        <w:t>ABCDEF</w:t>
      </w:r>
      <w:r w:rsidR="00834DE2">
        <w:t xml:space="preserve">] é </w:t>
      </w:r>
      <w:r w:rsidR="00884918">
        <w:t xml:space="preserve">um hexágono regular com 8 cm de lado e </w:t>
      </w:r>
      <w:r w:rsidR="00834DE2">
        <w:t>[</w:t>
      </w:r>
      <w:r w:rsidR="00834DE2" w:rsidRPr="00834DE2">
        <w:rPr>
          <w:i/>
        </w:rPr>
        <w:t>CDF</w:t>
      </w:r>
      <w:r w:rsidR="00834DE2">
        <w:t xml:space="preserve">] é </w:t>
      </w:r>
      <w:r w:rsidR="00884918">
        <w:t xml:space="preserve">um triângulo </w:t>
      </w:r>
      <w:r>
        <w:t>retângulo</w:t>
      </w:r>
      <w:r w:rsidR="00884918">
        <w:t xml:space="preserve">. </w:t>
      </w:r>
    </w:p>
    <w:p w14:paraId="2518BA27" w14:textId="4E1A6E32" w:rsidR="007A2682" w:rsidRDefault="00884918" w:rsidP="00860006">
      <w:pPr>
        <w:pStyle w:val="QUESTAO1"/>
        <w:spacing w:before="200"/>
      </w:pPr>
      <w:r>
        <w:tab/>
      </w:r>
      <w:r>
        <w:tab/>
        <w:t xml:space="preserve">Foi assinalada a </w:t>
      </w:r>
      <w:r w:rsidR="00EC1400">
        <w:t>cor-de-rosa</w:t>
      </w:r>
      <w:r>
        <w:t xml:space="preserve"> a região </w:t>
      </w:r>
      <w:r w:rsidR="007A2682">
        <w:t xml:space="preserve">do plano </w:t>
      </w:r>
      <w:r>
        <w:t xml:space="preserve">que pertence ao hexágono </w:t>
      </w:r>
      <w:r w:rsidR="007A2682">
        <w:t>[</w:t>
      </w:r>
      <w:r w:rsidR="007A2682" w:rsidRPr="00834DE2">
        <w:rPr>
          <w:i/>
        </w:rPr>
        <w:t>ABCDEF</w:t>
      </w:r>
      <w:r w:rsidR="007A2682">
        <w:t xml:space="preserve">] </w:t>
      </w:r>
      <w:r w:rsidR="00834DE2">
        <w:t>mas</w:t>
      </w:r>
      <w:r>
        <w:t xml:space="preserve"> não pertence ao triângulo </w:t>
      </w:r>
      <w:r w:rsidR="007A2682">
        <w:t>[</w:t>
      </w:r>
      <w:r w:rsidR="007A2682" w:rsidRPr="00834DE2">
        <w:rPr>
          <w:i/>
        </w:rPr>
        <w:t>CDF</w:t>
      </w:r>
      <w:r w:rsidR="007A2682">
        <w:t>].</w:t>
      </w:r>
      <w:r w:rsidR="007A2682" w:rsidRPr="007A2682">
        <w:rPr>
          <w:noProof/>
          <w:lang w:eastAsia="pt-PT"/>
        </w:rPr>
        <w:t xml:space="preserve"> </w:t>
      </w:r>
    </w:p>
    <w:p w14:paraId="40AA3219" w14:textId="6319E2D6" w:rsidR="007A2682" w:rsidRDefault="007A2682" w:rsidP="00860006">
      <w:pPr>
        <w:pStyle w:val="QUESTAO1"/>
        <w:spacing w:before="200"/>
      </w:pPr>
      <w:r>
        <w:tab/>
      </w:r>
      <w:r>
        <w:tab/>
        <w:t xml:space="preserve">Qual dos </w:t>
      </w:r>
      <w:r w:rsidR="00834DE2">
        <w:t xml:space="preserve">seguintes </w:t>
      </w:r>
      <w:r>
        <w:t xml:space="preserve">valores corresponde à área da região </w:t>
      </w:r>
      <w:r w:rsidR="00EC1400">
        <w:t>assinalada</w:t>
      </w:r>
      <w:r w:rsidR="00435253">
        <w:t xml:space="preserve"> a cor-de-rosa</w:t>
      </w:r>
      <w:r>
        <w:t>, em cm</w:t>
      </w:r>
      <w:r w:rsidRPr="005C74EB">
        <w:rPr>
          <w:vertAlign w:val="superscript"/>
        </w:rPr>
        <w:t>2</w:t>
      </w:r>
      <w:r w:rsidR="00435253">
        <w:t>,</w:t>
      </w:r>
      <w:r>
        <w:t xml:space="preserve"> arredondada às </w:t>
      </w:r>
      <w:r w:rsidR="00067339">
        <w:t>unidades</w:t>
      </w:r>
      <w:r>
        <w:t xml:space="preserve">? </w:t>
      </w:r>
    </w:p>
    <w:p w14:paraId="5C50D14E" w14:textId="77777777" w:rsidR="002F4BE1" w:rsidRDefault="002F4BE1" w:rsidP="00860006">
      <w:pPr>
        <w:pStyle w:val="QUESTAO1"/>
        <w:spacing w:before="0"/>
      </w:pPr>
    </w:p>
    <w:p w14:paraId="237A9094" w14:textId="26311479" w:rsidR="00DB7C3F" w:rsidRDefault="00067339" w:rsidP="00860006">
      <w:pPr>
        <w:pStyle w:val="QUESTAO1"/>
        <w:numPr>
          <w:ilvl w:val="0"/>
          <w:numId w:val="20"/>
        </w:numPr>
        <w:spacing w:before="120"/>
        <w:ind w:hanging="400"/>
      </w:pPr>
      <w:r w:rsidRPr="00067339">
        <w:rPr>
          <w:bCs/>
        </w:rPr>
        <w:t>154</w:t>
      </w:r>
      <w:r w:rsidR="004B15C0" w:rsidRPr="00396967">
        <w:tab/>
      </w:r>
      <w:r w:rsidR="009C244A">
        <w:tab/>
      </w:r>
      <w:r>
        <w:tab/>
      </w:r>
      <w:r w:rsidR="004B15C0" w:rsidRPr="00067339">
        <w:rPr>
          <w:b/>
        </w:rPr>
        <w:t>(B)</w:t>
      </w:r>
      <w:r w:rsidR="009C244A" w:rsidRPr="00067339">
        <w:rPr>
          <w:b/>
        </w:rPr>
        <w:t xml:space="preserve"> </w:t>
      </w:r>
      <w:r w:rsidR="00C058BF">
        <w:rPr>
          <w:b/>
        </w:rPr>
        <w:t xml:space="preserve"> </w:t>
      </w:r>
      <w:r>
        <w:t>161</w:t>
      </w:r>
      <w:r w:rsidR="009C244A">
        <w:tab/>
      </w:r>
      <w:r>
        <w:tab/>
      </w:r>
      <w:r w:rsidR="004B15C0" w:rsidRPr="00067339">
        <w:rPr>
          <w:b/>
        </w:rPr>
        <w:t>(C)</w:t>
      </w:r>
      <w:r>
        <w:t xml:space="preserve"> </w:t>
      </w:r>
      <w:r w:rsidR="00C058BF">
        <w:t xml:space="preserve"> </w:t>
      </w:r>
      <w:r>
        <w:t>148</w:t>
      </w:r>
      <w:r>
        <w:tab/>
      </w:r>
      <w:r w:rsidR="00614BF3">
        <w:tab/>
      </w:r>
      <w:r w:rsidR="004B15C0" w:rsidRPr="00067339">
        <w:rPr>
          <w:b/>
        </w:rPr>
        <w:t>(D)</w:t>
      </w:r>
      <w:r w:rsidRPr="00067339">
        <w:rPr>
          <w:b/>
        </w:rPr>
        <w:t xml:space="preserve"> </w:t>
      </w:r>
      <w:r w:rsidR="00C058BF">
        <w:rPr>
          <w:b/>
        </w:rPr>
        <w:t xml:space="preserve"> </w:t>
      </w:r>
      <w:r w:rsidRPr="00067339">
        <w:t>111</w:t>
      </w:r>
    </w:p>
    <w:sectPr w:rsidR="00DB7C3F" w:rsidSect="00A22A4E">
      <w:headerReference w:type="even" r:id="rId13"/>
      <w:headerReference w:type="default" r:id="rId14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AB46E" w14:textId="77777777" w:rsidR="005B0EEF" w:rsidRDefault="005B0EEF" w:rsidP="00D177B5">
      <w:pPr>
        <w:spacing w:after="0" w:line="240" w:lineRule="auto"/>
      </w:pPr>
      <w:r>
        <w:separator/>
      </w:r>
    </w:p>
  </w:endnote>
  <w:endnote w:type="continuationSeparator" w:id="0">
    <w:p w14:paraId="7018AF9B" w14:textId="77777777" w:rsidR="005B0EEF" w:rsidRDefault="005B0EEF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0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F19E4" w14:textId="77777777" w:rsidR="005B0EEF" w:rsidRDefault="005B0EEF" w:rsidP="00D177B5">
      <w:pPr>
        <w:spacing w:after="0" w:line="240" w:lineRule="auto"/>
      </w:pPr>
      <w:r>
        <w:separator/>
      </w:r>
    </w:p>
  </w:footnote>
  <w:footnote w:type="continuationSeparator" w:id="0">
    <w:p w14:paraId="4251244F" w14:textId="77777777" w:rsidR="005B0EEF" w:rsidRDefault="005B0EEF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99123" w14:textId="77777777" w:rsidR="00CB6470" w:rsidRDefault="00CB6470">
    <w:pPr>
      <w:pStyle w:val="Cabealho"/>
      <w:rPr>
        <w:lang w:val="pt-PT"/>
      </w:rPr>
    </w:pPr>
  </w:p>
  <w:p w14:paraId="68D1EC37" w14:textId="77777777" w:rsidR="00CB6470" w:rsidRPr="00360BC9" w:rsidRDefault="00CB6470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4CED1" w14:textId="77777777" w:rsidR="00CB6470" w:rsidRPr="00AE5CF6" w:rsidRDefault="00CB6470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433EFE97" wp14:editId="62B9CBEF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0CD16AF1" wp14:editId="59004E3B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7BC60D7D" wp14:editId="78006F5D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6.85pt;height:16.85pt;visibility:visible" o:bullet="t">
        <v:imagedata r:id="rId1" o:title=""/>
      </v:shape>
    </w:pict>
  </w:numPicBullet>
  <w:numPicBullet w:numPicBulletId="1">
    <w:pict>
      <v:shape id="_x0000_i1027" type="#_x0000_t75" style="width:16.85pt;height:16.85pt;visibility:visible" o:bullet="t">
        <v:imagedata r:id="rId2" o:title=""/>
      </v:shape>
    </w:pict>
  </w:numPicBullet>
  <w:numPicBullet w:numPicBulletId="2">
    <w:pict>
      <v:shape id="_x0000_i1028" type="#_x0000_t75" style="width:16.85pt;height:16.8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722680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3CC20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9AC5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87664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7C20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CF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067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3A4D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2AA8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1C6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C1BED"/>
    <w:multiLevelType w:val="hybridMultilevel"/>
    <w:tmpl w:val="75E8A5EA"/>
    <w:lvl w:ilvl="0" w:tplc="B48614D4">
      <w:start w:val="1"/>
      <w:numFmt w:val="upperLetter"/>
      <w:lvlText w:val="(%1)"/>
      <w:lvlJc w:val="left"/>
      <w:pPr>
        <w:ind w:left="81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536" w:hanging="360"/>
      </w:pPr>
    </w:lvl>
    <w:lvl w:ilvl="2" w:tplc="0816001B" w:tentative="1">
      <w:start w:val="1"/>
      <w:numFmt w:val="lowerRoman"/>
      <w:lvlText w:val="%3."/>
      <w:lvlJc w:val="right"/>
      <w:pPr>
        <w:ind w:left="2256" w:hanging="180"/>
      </w:pPr>
    </w:lvl>
    <w:lvl w:ilvl="3" w:tplc="0816000F" w:tentative="1">
      <w:start w:val="1"/>
      <w:numFmt w:val="decimal"/>
      <w:lvlText w:val="%4."/>
      <w:lvlJc w:val="left"/>
      <w:pPr>
        <w:ind w:left="2976" w:hanging="360"/>
      </w:pPr>
    </w:lvl>
    <w:lvl w:ilvl="4" w:tplc="08160019" w:tentative="1">
      <w:start w:val="1"/>
      <w:numFmt w:val="lowerLetter"/>
      <w:lvlText w:val="%5."/>
      <w:lvlJc w:val="left"/>
      <w:pPr>
        <w:ind w:left="3696" w:hanging="360"/>
      </w:pPr>
    </w:lvl>
    <w:lvl w:ilvl="5" w:tplc="0816001B" w:tentative="1">
      <w:start w:val="1"/>
      <w:numFmt w:val="lowerRoman"/>
      <w:lvlText w:val="%6."/>
      <w:lvlJc w:val="right"/>
      <w:pPr>
        <w:ind w:left="4416" w:hanging="180"/>
      </w:pPr>
    </w:lvl>
    <w:lvl w:ilvl="6" w:tplc="0816000F" w:tentative="1">
      <w:start w:val="1"/>
      <w:numFmt w:val="decimal"/>
      <w:lvlText w:val="%7."/>
      <w:lvlJc w:val="left"/>
      <w:pPr>
        <w:ind w:left="5136" w:hanging="360"/>
      </w:pPr>
    </w:lvl>
    <w:lvl w:ilvl="7" w:tplc="08160019" w:tentative="1">
      <w:start w:val="1"/>
      <w:numFmt w:val="lowerLetter"/>
      <w:lvlText w:val="%8."/>
      <w:lvlJc w:val="left"/>
      <w:pPr>
        <w:ind w:left="5856" w:hanging="360"/>
      </w:pPr>
    </w:lvl>
    <w:lvl w:ilvl="8" w:tplc="08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1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2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3" w15:restartNumberingAfterBreak="0">
    <w:nsid w:val="13501095"/>
    <w:multiLevelType w:val="hybridMultilevel"/>
    <w:tmpl w:val="B066A6DE"/>
    <w:lvl w:ilvl="0" w:tplc="F7203572">
      <w:start w:val="1"/>
      <w:numFmt w:val="upperLetter"/>
      <w:lvlText w:val="(%1)"/>
      <w:lvlJc w:val="left"/>
      <w:pPr>
        <w:ind w:left="87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596" w:hanging="360"/>
      </w:pPr>
    </w:lvl>
    <w:lvl w:ilvl="2" w:tplc="0816001B" w:tentative="1">
      <w:start w:val="1"/>
      <w:numFmt w:val="lowerRoman"/>
      <w:lvlText w:val="%3."/>
      <w:lvlJc w:val="right"/>
      <w:pPr>
        <w:ind w:left="2316" w:hanging="180"/>
      </w:pPr>
    </w:lvl>
    <w:lvl w:ilvl="3" w:tplc="0816000F" w:tentative="1">
      <w:start w:val="1"/>
      <w:numFmt w:val="decimal"/>
      <w:lvlText w:val="%4."/>
      <w:lvlJc w:val="left"/>
      <w:pPr>
        <w:ind w:left="3036" w:hanging="360"/>
      </w:pPr>
    </w:lvl>
    <w:lvl w:ilvl="4" w:tplc="08160019" w:tentative="1">
      <w:start w:val="1"/>
      <w:numFmt w:val="lowerLetter"/>
      <w:lvlText w:val="%5."/>
      <w:lvlJc w:val="left"/>
      <w:pPr>
        <w:ind w:left="3756" w:hanging="360"/>
      </w:pPr>
    </w:lvl>
    <w:lvl w:ilvl="5" w:tplc="0816001B" w:tentative="1">
      <w:start w:val="1"/>
      <w:numFmt w:val="lowerRoman"/>
      <w:lvlText w:val="%6."/>
      <w:lvlJc w:val="right"/>
      <w:pPr>
        <w:ind w:left="4476" w:hanging="180"/>
      </w:pPr>
    </w:lvl>
    <w:lvl w:ilvl="6" w:tplc="0816000F" w:tentative="1">
      <w:start w:val="1"/>
      <w:numFmt w:val="decimal"/>
      <w:lvlText w:val="%7."/>
      <w:lvlJc w:val="left"/>
      <w:pPr>
        <w:ind w:left="5196" w:hanging="360"/>
      </w:pPr>
    </w:lvl>
    <w:lvl w:ilvl="7" w:tplc="08160019" w:tentative="1">
      <w:start w:val="1"/>
      <w:numFmt w:val="lowerLetter"/>
      <w:lvlText w:val="%8."/>
      <w:lvlJc w:val="left"/>
      <w:pPr>
        <w:ind w:left="5916" w:hanging="360"/>
      </w:pPr>
    </w:lvl>
    <w:lvl w:ilvl="8" w:tplc="0816001B" w:tentative="1">
      <w:start w:val="1"/>
      <w:numFmt w:val="lowerRoman"/>
      <w:lvlText w:val="%9."/>
      <w:lvlJc w:val="right"/>
      <w:pPr>
        <w:ind w:left="6636" w:hanging="180"/>
      </w:pPr>
    </w:lvl>
  </w:abstractNum>
  <w:abstractNum w:abstractNumId="14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8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2068648688">
    <w:abstractNumId w:val="16"/>
  </w:num>
  <w:num w:numId="2" w16cid:durableId="1784884867">
    <w:abstractNumId w:val="17"/>
  </w:num>
  <w:num w:numId="3" w16cid:durableId="512037245">
    <w:abstractNumId w:val="14"/>
  </w:num>
  <w:num w:numId="4" w16cid:durableId="209743290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32398568">
    <w:abstractNumId w:val="1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58565267">
    <w:abstractNumId w:val="1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78803657">
    <w:abstractNumId w:val="18"/>
  </w:num>
  <w:num w:numId="8" w16cid:durableId="555969763">
    <w:abstractNumId w:val="15"/>
  </w:num>
  <w:num w:numId="9" w16cid:durableId="838353827">
    <w:abstractNumId w:val="9"/>
  </w:num>
  <w:num w:numId="10" w16cid:durableId="1317606715">
    <w:abstractNumId w:val="7"/>
  </w:num>
  <w:num w:numId="11" w16cid:durableId="112330017">
    <w:abstractNumId w:val="6"/>
  </w:num>
  <w:num w:numId="12" w16cid:durableId="1995336316">
    <w:abstractNumId w:val="5"/>
  </w:num>
  <w:num w:numId="13" w16cid:durableId="1991862258">
    <w:abstractNumId w:val="4"/>
  </w:num>
  <w:num w:numId="14" w16cid:durableId="468864156">
    <w:abstractNumId w:val="8"/>
  </w:num>
  <w:num w:numId="15" w16cid:durableId="1959683325">
    <w:abstractNumId w:val="3"/>
  </w:num>
  <w:num w:numId="16" w16cid:durableId="1694264113">
    <w:abstractNumId w:val="2"/>
  </w:num>
  <w:num w:numId="17" w16cid:durableId="1840654230">
    <w:abstractNumId w:val="1"/>
  </w:num>
  <w:num w:numId="18" w16cid:durableId="422185264">
    <w:abstractNumId w:val="0"/>
  </w:num>
  <w:num w:numId="19" w16cid:durableId="1684092657">
    <w:abstractNumId w:val="10"/>
  </w:num>
  <w:num w:numId="20" w16cid:durableId="20304508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4A39"/>
    <w:rsid w:val="00005881"/>
    <w:rsid w:val="00025793"/>
    <w:rsid w:val="00026F67"/>
    <w:rsid w:val="0003680C"/>
    <w:rsid w:val="000541B6"/>
    <w:rsid w:val="0006014A"/>
    <w:rsid w:val="00060FA5"/>
    <w:rsid w:val="00067339"/>
    <w:rsid w:val="00084847"/>
    <w:rsid w:val="00086D19"/>
    <w:rsid w:val="00087949"/>
    <w:rsid w:val="000A5DBD"/>
    <w:rsid w:val="000A78A5"/>
    <w:rsid w:val="000A7AC2"/>
    <w:rsid w:val="000C37B1"/>
    <w:rsid w:val="000C6245"/>
    <w:rsid w:val="000D1377"/>
    <w:rsid w:val="000D413C"/>
    <w:rsid w:val="000D739D"/>
    <w:rsid w:val="000E3E91"/>
    <w:rsid w:val="000F1D5F"/>
    <w:rsid w:val="000F3806"/>
    <w:rsid w:val="000F5C16"/>
    <w:rsid w:val="00101ADB"/>
    <w:rsid w:val="00112A94"/>
    <w:rsid w:val="00125686"/>
    <w:rsid w:val="00130517"/>
    <w:rsid w:val="00131497"/>
    <w:rsid w:val="001367D9"/>
    <w:rsid w:val="001425BC"/>
    <w:rsid w:val="001425F5"/>
    <w:rsid w:val="00144C7A"/>
    <w:rsid w:val="00152806"/>
    <w:rsid w:val="00153DEB"/>
    <w:rsid w:val="00157DEB"/>
    <w:rsid w:val="00162A96"/>
    <w:rsid w:val="00174392"/>
    <w:rsid w:val="00182809"/>
    <w:rsid w:val="001849CD"/>
    <w:rsid w:val="00185BCD"/>
    <w:rsid w:val="001959D8"/>
    <w:rsid w:val="001A7745"/>
    <w:rsid w:val="001C5DAF"/>
    <w:rsid w:val="001C7A1B"/>
    <w:rsid w:val="001D6B42"/>
    <w:rsid w:val="001E4CE7"/>
    <w:rsid w:val="00203059"/>
    <w:rsid w:val="002109D0"/>
    <w:rsid w:val="002150A1"/>
    <w:rsid w:val="00220040"/>
    <w:rsid w:val="00221223"/>
    <w:rsid w:val="00223CE9"/>
    <w:rsid w:val="0022472A"/>
    <w:rsid w:val="00226C3A"/>
    <w:rsid w:val="0023123F"/>
    <w:rsid w:val="00241938"/>
    <w:rsid w:val="00245779"/>
    <w:rsid w:val="0025008B"/>
    <w:rsid w:val="002502CB"/>
    <w:rsid w:val="002519FE"/>
    <w:rsid w:val="002569B9"/>
    <w:rsid w:val="00266005"/>
    <w:rsid w:val="00271575"/>
    <w:rsid w:val="00271F71"/>
    <w:rsid w:val="00274841"/>
    <w:rsid w:val="00274E47"/>
    <w:rsid w:val="00295F4C"/>
    <w:rsid w:val="002A1042"/>
    <w:rsid w:val="002B338B"/>
    <w:rsid w:val="002B7F6A"/>
    <w:rsid w:val="002D2662"/>
    <w:rsid w:val="002E6EDD"/>
    <w:rsid w:val="002F1ADA"/>
    <w:rsid w:val="002F41AF"/>
    <w:rsid w:val="002F4BE1"/>
    <w:rsid w:val="0030103E"/>
    <w:rsid w:val="003012AD"/>
    <w:rsid w:val="00302F9F"/>
    <w:rsid w:val="0030367A"/>
    <w:rsid w:val="003271BF"/>
    <w:rsid w:val="00350A6D"/>
    <w:rsid w:val="00354194"/>
    <w:rsid w:val="00360BC9"/>
    <w:rsid w:val="0036406B"/>
    <w:rsid w:val="00365C7C"/>
    <w:rsid w:val="00371CF4"/>
    <w:rsid w:val="003949E3"/>
    <w:rsid w:val="003B338A"/>
    <w:rsid w:val="003C0EAA"/>
    <w:rsid w:val="003D3016"/>
    <w:rsid w:val="003D3F5B"/>
    <w:rsid w:val="003D3F90"/>
    <w:rsid w:val="003D42D1"/>
    <w:rsid w:val="003D5DFF"/>
    <w:rsid w:val="003E2A77"/>
    <w:rsid w:val="003F5A65"/>
    <w:rsid w:val="00401547"/>
    <w:rsid w:val="0040597E"/>
    <w:rsid w:val="004067E0"/>
    <w:rsid w:val="00426607"/>
    <w:rsid w:val="00427019"/>
    <w:rsid w:val="0042777D"/>
    <w:rsid w:val="00433136"/>
    <w:rsid w:val="00435253"/>
    <w:rsid w:val="00437D3B"/>
    <w:rsid w:val="0044282D"/>
    <w:rsid w:val="004453EA"/>
    <w:rsid w:val="00445942"/>
    <w:rsid w:val="004602AB"/>
    <w:rsid w:val="00463ECF"/>
    <w:rsid w:val="004676B1"/>
    <w:rsid w:val="0047172A"/>
    <w:rsid w:val="00476446"/>
    <w:rsid w:val="0048303B"/>
    <w:rsid w:val="00490305"/>
    <w:rsid w:val="00493BAA"/>
    <w:rsid w:val="004A36BB"/>
    <w:rsid w:val="004B15C0"/>
    <w:rsid w:val="004C44FD"/>
    <w:rsid w:val="004C7EA8"/>
    <w:rsid w:val="004D0B7B"/>
    <w:rsid w:val="004D0C5D"/>
    <w:rsid w:val="004D23F5"/>
    <w:rsid w:val="004D6448"/>
    <w:rsid w:val="004E7A84"/>
    <w:rsid w:val="004F0B02"/>
    <w:rsid w:val="004F47FE"/>
    <w:rsid w:val="004F4ED0"/>
    <w:rsid w:val="004F7D91"/>
    <w:rsid w:val="00510026"/>
    <w:rsid w:val="0052168E"/>
    <w:rsid w:val="00551716"/>
    <w:rsid w:val="00552529"/>
    <w:rsid w:val="00555397"/>
    <w:rsid w:val="005608BA"/>
    <w:rsid w:val="00560EC5"/>
    <w:rsid w:val="0056333E"/>
    <w:rsid w:val="00570BCB"/>
    <w:rsid w:val="005728B7"/>
    <w:rsid w:val="00580C18"/>
    <w:rsid w:val="005912DB"/>
    <w:rsid w:val="00595B0C"/>
    <w:rsid w:val="00596566"/>
    <w:rsid w:val="005A06B8"/>
    <w:rsid w:val="005A676C"/>
    <w:rsid w:val="005B0EEF"/>
    <w:rsid w:val="005C74EB"/>
    <w:rsid w:val="005D15ED"/>
    <w:rsid w:val="005D240E"/>
    <w:rsid w:val="005D30D1"/>
    <w:rsid w:val="005D38D7"/>
    <w:rsid w:val="005D4451"/>
    <w:rsid w:val="005D5FF5"/>
    <w:rsid w:val="005E1CF5"/>
    <w:rsid w:val="005F4F4B"/>
    <w:rsid w:val="006007F1"/>
    <w:rsid w:val="00614BF3"/>
    <w:rsid w:val="00616F7F"/>
    <w:rsid w:val="00626873"/>
    <w:rsid w:val="00627293"/>
    <w:rsid w:val="00634322"/>
    <w:rsid w:val="00653546"/>
    <w:rsid w:val="00655152"/>
    <w:rsid w:val="006568A5"/>
    <w:rsid w:val="00682499"/>
    <w:rsid w:val="0068310B"/>
    <w:rsid w:val="006866CA"/>
    <w:rsid w:val="00693559"/>
    <w:rsid w:val="006A3B5D"/>
    <w:rsid w:val="006A3D4C"/>
    <w:rsid w:val="006A50CF"/>
    <w:rsid w:val="006A59C6"/>
    <w:rsid w:val="006C3C18"/>
    <w:rsid w:val="006D3A39"/>
    <w:rsid w:val="006D4D88"/>
    <w:rsid w:val="006E72C0"/>
    <w:rsid w:val="006F4F46"/>
    <w:rsid w:val="00702F0B"/>
    <w:rsid w:val="007105A8"/>
    <w:rsid w:val="00715D47"/>
    <w:rsid w:val="00721BE9"/>
    <w:rsid w:val="0073333E"/>
    <w:rsid w:val="0073590B"/>
    <w:rsid w:val="00747DAE"/>
    <w:rsid w:val="00751EFB"/>
    <w:rsid w:val="00752AAD"/>
    <w:rsid w:val="0076259D"/>
    <w:rsid w:val="007628BB"/>
    <w:rsid w:val="00773ADD"/>
    <w:rsid w:val="00787FD3"/>
    <w:rsid w:val="00790F61"/>
    <w:rsid w:val="0079313A"/>
    <w:rsid w:val="00794D89"/>
    <w:rsid w:val="007A211C"/>
    <w:rsid w:val="007A2682"/>
    <w:rsid w:val="007A4811"/>
    <w:rsid w:val="007A5DAC"/>
    <w:rsid w:val="007B03B3"/>
    <w:rsid w:val="007B1BAC"/>
    <w:rsid w:val="007B66B9"/>
    <w:rsid w:val="007C335B"/>
    <w:rsid w:val="007C5022"/>
    <w:rsid w:val="007D7AD3"/>
    <w:rsid w:val="007E00BE"/>
    <w:rsid w:val="007E50E1"/>
    <w:rsid w:val="007F14DE"/>
    <w:rsid w:val="007F1917"/>
    <w:rsid w:val="007F1C1F"/>
    <w:rsid w:val="007F5F54"/>
    <w:rsid w:val="00813E36"/>
    <w:rsid w:val="00826431"/>
    <w:rsid w:val="00834DE2"/>
    <w:rsid w:val="00835C1D"/>
    <w:rsid w:val="00840629"/>
    <w:rsid w:val="008418E3"/>
    <w:rsid w:val="00854FA7"/>
    <w:rsid w:val="00860006"/>
    <w:rsid w:val="00871045"/>
    <w:rsid w:val="0087793D"/>
    <w:rsid w:val="00884918"/>
    <w:rsid w:val="00884BD6"/>
    <w:rsid w:val="008C3EF7"/>
    <w:rsid w:val="008C50B1"/>
    <w:rsid w:val="008E2813"/>
    <w:rsid w:val="008F240F"/>
    <w:rsid w:val="008F3880"/>
    <w:rsid w:val="0090122B"/>
    <w:rsid w:val="0090282A"/>
    <w:rsid w:val="00904DE7"/>
    <w:rsid w:val="009150AC"/>
    <w:rsid w:val="00922AFF"/>
    <w:rsid w:val="00923321"/>
    <w:rsid w:val="009246FD"/>
    <w:rsid w:val="00927F3E"/>
    <w:rsid w:val="00930EC2"/>
    <w:rsid w:val="00933E1A"/>
    <w:rsid w:val="009519C0"/>
    <w:rsid w:val="009559C7"/>
    <w:rsid w:val="00960394"/>
    <w:rsid w:val="00963658"/>
    <w:rsid w:val="00967586"/>
    <w:rsid w:val="00976009"/>
    <w:rsid w:val="00984F46"/>
    <w:rsid w:val="009858A5"/>
    <w:rsid w:val="009C2264"/>
    <w:rsid w:val="009C244A"/>
    <w:rsid w:val="009C2ABF"/>
    <w:rsid w:val="009D561F"/>
    <w:rsid w:val="009E04ED"/>
    <w:rsid w:val="009E654C"/>
    <w:rsid w:val="00A05A11"/>
    <w:rsid w:val="00A115C4"/>
    <w:rsid w:val="00A128F3"/>
    <w:rsid w:val="00A158CE"/>
    <w:rsid w:val="00A173FF"/>
    <w:rsid w:val="00A22A4E"/>
    <w:rsid w:val="00A25439"/>
    <w:rsid w:val="00A406BD"/>
    <w:rsid w:val="00A448BD"/>
    <w:rsid w:val="00A47644"/>
    <w:rsid w:val="00A6290F"/>
    <w:rsid w:val="00A649F4"/>
    <w:rsid w:val="00A72A2F"/>
    <w:rsid w:val="00A748EA"/>
    <w:rsid w:val="00A91AE6"/>
    <w:rsid w:val="00AA2A7C"/>
    <w:rsid w:val="00AB4A8F"/>
    <w:rsid w:val="00AB5D3A"/>
    <w:rsid w:val="00AC74EF"/>
    <w:rsid w:val="00AD26B9"/>
    <w:rsid w:val="00AD29FA"/>
    <w:rsid w:val="00AD5AA8"/>
    <w:rsid w:val="00AD69B6"/>
    <w:rsid w:val="00AD73B0"/>
    <w:rsid w:val="00AE5CF6"/>
    <w:rsid w:val="00AF0B1B"/>
    <w:rsid w:val="00AF462C"/>
    <w:rsid w:val="00AF6F80"/>
    <w:rsid w:val="00B01D1D"/>
    <w:rsid w:val="00B108B4"/>
    <w:rsid w:val="00B10F5E"/>
    <w:rsid w:val="00B14EE8"/>
    <w:rsid w:val="00B26A56"/>
    <w:rsid w:val="00B32118"/>
    <w:rsid w:val="00B35244"/>
    <w:rsid w:val="00B40527"/>
    <w:rsid w:val="00B50C52"/>
    <w:rsid w:val="00B514FB"/>
    <w:rsid w:val="00B8161F"/>
    <w:rsid w:val="00B848AE"/>
    <w:rsid w:val="00BA0B0F"/>
    <w:rsid w:val="00BA3142"/>
    <w:rsid w:val="00BA4776"/>
    <w:rsid w:val="00BB1712"/>
    <w:rsid w:val="00BB57A9"/>
    <w:rsid w:val="00BB77A9"/>
    <w:rsid w:val="00BC38D8"/>
    <w:rsid w:val="00BE0AAD"/>
    <w:rsid w:val="00BE18BB"/>
    <w:rsid w:val="00BE6E70"/>
    <w:rsid w:val="00BF5DA5"/>
    <w:rsid w:val="00C04C98"/>
    <w:rsid w:val="00C058BF"/>
    <w:rsid w:val="00C11B28"/>
    <w:rsid w:val="00C2303C"/>
    <w:rsid w:val="00C23320"/>
    <w:rsid w:val="00C274FC"/>
    <w:rsid w:val="00C34871"/>
    <w:rsid w:val="00C410BD"/>
    <w:rsid w:val="00C5204A"/>
    <w:rsid w:val="00C55F7F"/>
    <w:rsid w:val="00C615BE"/>
    <w:rsid w:val="00C63363"/>
    <w:rsid w:val="00C72BA7"/>
    <w:rsid w:val="00C74234"/>
    <w:rsid w:val="00C77EB1"/>
    <w:rsid w:val="00CA3B94"/>
    <w:rsid w:val="00CA7A14"/>
    <w:rsid w:val="00CB3032"/>
    <w:rsid w:val="00CB3DD5"/>
    <w:rsid w:val="00CB6470"/>
    <w:rsid w:val="00CB65CB"/>
    <w:rsid w:val="00CC6822"/>
    <w:rsid w:val="00CD0757"/>
    <w:rsid w:val="00CD729E"/>
    <w:rsid w:val="00CE4C41"/>
    <w:rsid w:val="00CE79A3"/>
    <w:rsid w:val="00CF07FF"/>
    <w:rsid w:val="00D01B93"/>
    <w:rsid w:val="00D177B5"/>
    <w:rsid w:val="00D37324"/>
    <w:rsid w:val="00D50060"/>
    <w:rsid w:val="00D50BC3"/>
    <w:rsid w:val="00D51A8E"/>
    <w:rsid w:val="00D57C37"/>
    <w:rsid w:val="00D62E7B"/>
    <w:rsid w:val="00D755EC"/>
    <w:rsid w:val="00D7603C"/>
    <w:rsid w:val="00D76982"/>
    <w:rsid w:val="00D82537"/>
    <w:rsid w:val="00D97572"/>
    <w:rsid w:val="00DA2F5C"/>
    <w:rsid w:val="00DA4DE7"/>
    <w:rsid w:val="00DB2ED5"/>
    <w:rsid w:val="00DB4D58"/>
    <w:rsid w:val="00DB7C3F"/>
    <w:rsid w:val="00DC43A3"/>
    <w:rsid w:val="00DC5B66"/>
    <w:rsid w:val="00DD4126"/>
    <w:rsid w:val="00DD6C10"/>
    <w:rsid w:val="00DF04FD"/>
    <w:rsid w:val="00DF22A8"/>
    <w:rsid w:val="00E1061E"/>
    <w:rsid w:val="00E1561C"/>
    <w:rsid w:val="00E16186"/>
    <w:rsid w:val="00E212E0"/>
    <w:rsid w:val="00E42002"/>
    <w:rsid w:val="00E4687D"/>
    <w:rsid w:val="00E56326"/>
    <w:rsid w:val="00E70E42"/>
    <w:rsid w:val="00E74A02"/>
    <w:rsid w:val="00E755D9"/>
    <w:rsid w:val="00E828DF"/>
    <w:rsid w:val="00E857AC"/>
    <w:rsid w:val="00E941C7"/>
    <w:rsid w:val="00EB4909"/>
    <w:rsid w:val="00EC1400"/>
    <w:rsid w:val="00EC3412"/>
    <w:rsid w:val="00ED1713"/>
    <w:rsid w:val="00ED30E2"/>
    <w:rsid w:val="00EE0E1E"/>
    <w:rsid w:val="00F007C4"/>
    <w:rsid w:val="00F03E93"/>
    <w:rsid w:val="00F1013F"/>
    <w:rsid w:val="00F1363F"/>
    <w:rsid w:val="00F218E5"/>
    <w:rsid w:val="00F26DA7"/>
    <w:rsid w:val="00F32A84"/>
    <w:rsid w:val="00F363B7"/>
    <w:rsid w:val="00F37617"/>
    <w:rsid w:val="00F51C90"/>
    <w:rsid w:val="00F55EB4"/>
    <w:rsid w:val="00F57443"/>
    <w:rsid w:val="00F5791C"/>
    <w:rsid w:val="00F620E7"/>
    <w:rsid w:val="00F657A6"/>
    <w:rsid w:val="00F749AB"/>
    <w:rsid w:val="00F75D18"/>
    <w:rsid w:val="00F77632"/>
    <w:rsid w:val="00F804DC"/>
    <w:rsid w:val="00F81987"/>
    <w:rsid w:val="00F844B3"/>
    <w:rsid w:val="00FA19DC"/>
    <w:rsid w:val="00FB3A45"/>
    <w:rsid w:val="00FC157B"/>
    <w:rsid w:val="00FC23DC"/>
    <w:rsid w:val="00FC5AF9"/>
    <w:rsid w:val="00FD0205"/>
    <w:rsid w:val="00FD2F52"/>
    <w:rsid w:val="00FE3C2F"/>
    <w:rsid w:val="00FE5902"/>
    <w:rsid w:val="00FE74B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379F8BE2"/>
  <w14:defaultImageDpi w14:val="330"/>
  <w15:docId w15:val="{D569CB63-F7A1-4B29-AAC5-FA50AE8C9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1F6A47-4340-4FD0-96B7-F98DED6A4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1155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3</dc:title>
  <dc:creator>MX8 - Porto Editora</dc:creator>
  <cp:lastPrinted>2020-10-14T11:09:00Z</cp:lastPrinted>
  <dcterms:created xsi:type="dcterms:W3CDTF">2023-05-04T10:33:00Z</dcterms:created>
  <dcterms:modified xsi:type="dcterms:W3CDTF">2023-07-21T13:52:00Z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