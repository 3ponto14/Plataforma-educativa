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57CEF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3A0A80">
        <w:rPr>
          <w:rStyle w:val="TITULOFICHAS-alinea"/>
          <w:sz w:val="18"/>
          <w:szCs w:val="18"/>
          <w:lang w:val="pt-PT"/>
        </w:rPr>
        <w:t>4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3A0A80" w:rsidRPr="003A0A80">
        <w:rPr>
          <w:color w:val="000000" w:themeColor="text1"/>
          <w:sz w:val="18"/>
          <w:szCs w:val="18"/>
          <w:lang w:val="pt-PT"/>
        </w:rPr>
        <w:t>Áreas da superfície de prismas e pirâmides</w:t>
      </w:r>
    </w:p>
    <w:p w14:paraId="6306A1C2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07DE7B3F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732BCB6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431D9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D3DD6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E2DD83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58E3E6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6230AF3A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226973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D8300F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C8558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84E691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8E251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726CDED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BF2AC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0D9AF1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A1E330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397C77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0CCF8A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55AD975A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732BCB6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431D9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2D3DD6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4E2DD83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E58E3E6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6230AF3A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226973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D8300F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5C8558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184E691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28E251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726CDED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0BF2AC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0D9AF1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A1E330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397C77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0CCF8A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55AD975A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7F9428D7" w14:textId="25AEF342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1D0DE4">
        <w:rPr>
          <w:lang w:val="pt-PT"/>
        </w:rPr>
        <w:t>7</w:t>
      </w:r>
    </w:p>
    <w:p w14:paraId="32C7F40A" w14:textId="77777777" w:rsidR="00383AFF" w:rsidRDefault="00C11B28" w:rsidP="006878DE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7ED475E8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CFB66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18CFB66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6623DE">
        <w:t xml:space="preserve">Determina </w:t>
      </w:r>
      <w:r w:rsidR="003837CA">
        <w:t xml:space="preserve">a área total da superfície de cada um dos sólidos </w:t>
      </w:r>
      <w:r w:rsidR="009F62E3">
        <w:t xml:space="preserve">representados </w:t>
      </w:r>
      <w:r w:rsidR="003837CA">
        <w:t>abaixo.</w:t>
      </w:r>
    </w:p>
    <w:p w14:paraId="71EFB571" w14:textId="19C91500" w:rsidR="006623DE" w:rsidRDefault="00383AFF" w:rsidP="00383AFF">
      <w:pPr>
        <w:pStyle w:val="QUESTAO1"/>
        <w:spacing w:before="0"/>
        <w:jc w:val="center"/>
      </w:pP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74C73A18" wp14:editId="523DF9AD">
                <wp:simplePos x="0" y="0"/>
                <wp:positionH relativeFrom="column">
                  <wp:posOffset>536509</wp:posOffset>
                </wp:positionH>
                <wp:positionV relativeFrom="paragraph">
                  <wp:posOffset>1942305</wp:posOffset>
                </wp:positionV>
                <wp:extent cx="762935" cy="252442"/>
                <wp:effectExtent l="0" t="0" r="18415" b="14605"/>
                <wp:wrapNone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935" cy="252442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600DB" w14:textId="77777777" w:rsidR="003837CA" w:rsidRPr="00685569" w:rsidRDefault="003837CA" w:rsidP="003837CA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855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Tetraedro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C73A18" id="Caixa de Texto 2" o:spid="_x0000_s1028" style="position:absolute;left:0;text-align:left;margin-left:42.25pt;margin-top:152.95pt;width:60.05pt;height:19.9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" fillcolor="white [3201]" strokecolor="#4f81bd [3204]" strokeweight="2pt">
                <v:textbox>
                  <w:txbxContent>
                    <w:p w14:paraId="63B600DB" w14:textId="77777777" w:rsidR="003837CA" w:rsidRPr="00685569" w:rsidRDefault="003837CA" w:rsidP="003837CA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85569">
                        <w:rPr>
                          <w:rFonts w:ascii="Arial" w:hAnsi="Arial" w:cs="Arial"/>
                          <w:sz w:val="18"/>
                          <w:szCs w:val="18"/>
                        </w:rPr>
                        <w:t>Tetraedro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pt-PT"/>
        </w:rPr>
        <w:drawing>
          <wp:inline distT="0" distB="0" distL="0" distR="0" wp14:anchorId="0C3FE4DB" wp14:editId="69268B8E">
            <wp:extent cx="5090400" cy="1767600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1"/>
                    <a:srcRect l="-881" r="-1947"/>
                    <a:stretch/>
                  </pic:blipFill>
                  <pic:spPr bwMode="auto">
                    <a:xfrm>
                      <a:off x="0" y="0"/>
                      <a:ext cx="5090400" cy="176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7D23E" w14:textId="044028DF" w:rsidR="00383AFF" w:rsidRDefault="00241D8F" w:rsidP="00383AFF">
      <w:pPr>
        <w:pStyle w:val="QUESTAO1"/>
        <w:spacing w:before="0"/>
        <w:jc w:val="center"/>
      </w:pP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701760" behindDoc="1" locked="0" layoutInCell="1" allowOverlap="1" wp14:anchorId="5D5D83F6" wp14:editId="409A747B">
                <wp:simplePos x="0" y="0"/>
                <wp:positionH relativeFrom="column">
                  <wp:posOffset>4410339</wp:posOffset>
                </wp:positionH>
                <wp:positionV relativeFrom="paragraph">
                  <wp:posOffset>22860</wp:posOffset>
                </wp:positionV>
                <wp:extent cx="764540" cy="426085"/>
                <wp:effectExtent l="0" t="0" r="16510" b="12065"/>
                <wp:wrapTight wrapText="bothSides">
                  <wp:wrapPolygon edited="0">
                    <wp:start x="0" y="0"/>
                    <wp:lineTo x="0" y="21246"/>
                    <wp:lineTo x="21528" y="21246"/>
                    <wp:lineTo x="21528" y="0"/>
                    <wp:lineTo x="0" y="0"/>
                  </wp:wrapPolygon>
                </wp:wrapTight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26085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D8314" w14:textId="77777777" w:rsidR="00383AFF" w:rsidRPr="00685569" w:rsidRDefault="009F62E3" w:rsidP="00383AF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855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Prisma </w:t>
                            </w:r>
                          </w:p>
                          <w:p w14:paraId="7F6B3D18" w14:textId="0A8F5571" w:rsidR="009F62E3" w:rsidRPr="00685569" w:rsidRDefault="009F62E3" w:rsidP="00383AF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855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triangular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5D83F6" id="_x0000_s1029" style="position:absolute;left:0;text-align:left;margin-left:347.25pt;margin-top:1.8pt;width:60.2pt;height:33.55pt;z-index:-25161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" fillcolor="white [3201]" strokecolor="#4f81bd [3204]" strokeweight="2pt">
                <v:textbox>
                  <w:txbxContent>
                    <w:p w14:paraId="37CD8314" w14:textId="77777777" w:rsidR="00383AFF" w:rsidRPr="00685569" w:rsidRDefault="009F62E3" w:rsidP="00383AF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8556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Prisma </w:t>
                      </w:r>
                    </w:p>
                    <w:p w14:paraId="7F6B3D18" w14:textId="0A8F5571" w:rsidR="009F62E3" w:rsidRPr="00685569" w:rsidRDefault="009F62E3" w:rsidP="00383AF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85569">
                        <w:rPr>
                          <w:rFonts w:ascii="Arial" w:hAnsi="Arial" w:cs="Arial"/>
                          <w:sz w:val="18"/>
                          <w:szCs w:val="18"/>
                        </w:rPr>
                        <w:t>triangular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27576C"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41344" behindDoc="1" locked="0" layoutInCell="1" allowOverlap="1" wp14:anchorId="112285D9" wp14:editId="5C6C3F14">
                <wp:simplePos x="0" y="0"/>
                <wp:positionH relativeFrom="column">
                  <wp:posOffset>2945765</wp:posOffset>
                </wp:positionH>
                <wp:positionV relativeFrom="paragraph">
                  <wp:posOffset>5715</wp:posOffset>
                </wp:positionV>
                <wp:extent cx="857250" cy="605790"/>
                <wp:effectExtent l="0" t="0" r="19050" b="22860"/>
                <wp:wrapTight wrapText="bothSides">
                  <wp:wrapPolygon edited="0">
                    <wp:start x="480" y="0"/>
                    <wp:lineTo x="0" y="679"/>
                    <wp:lineTo x="0" y="20377"/>
                    <wp:lineTo x="480" y="21736"/>
                    <wp:lineTo x="21600" y="21736"/>
                    <wp:lineTo x="21600" y="679"/>
                    <wp:lineTo x="21120" y="0"/>
                    <wp:lineTo x="480" y="0"/>
                  </wp:wrapPolygon>
                </wp:wrapTight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605790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B0AD4" w14:textId="77777777" w:rsidR="0027576C" w:rsidRPr="00685569" w:rsidRDefault="0027576C" w:rsidP="0027576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855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Pirâmide </w:t>
                            </w:r>
                          </w:p>
                          <w:p w14:paraId="4F4B3790" w14:textId="77777777" w:rsidR="0027576C" w:rsidRPr="00685569" w:rsidRDefault="0027576C" w:rsidP="0027576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855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hexagonal </w:t>
                            </w:r>
                          </w:p>
                          <w:p w14:paraId="2E6584AA" w14:textId="3ED0CBEE" w:rsidR="005E4D2A" w:rsidRPr="00685569" w:rsidRDefault="0027576C" w:rsidP="0027576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855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regular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285D9" id="_x0000_s1030" style="position:absolute;left:0;text-align:left;margin-left:231.95pt;margin-top:.45pt;width:67.5pt;height:47.7pt;z-index:-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" fillcolor="white [3201]" strokecolor="#4f81bd [3204]" strokeweight="2pt">
                <v:textbox>
                  <w:txbxContent>
                    <w:p w14:paraId="352B0AD4" w14:textId="77777777" w:rsidR="0027576C" w:rsidRPr="00685569" w:rsidRDefault="0027576C" w:rsidP="0027576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8556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Pirâmide </w:t>
                      </w:r>
                    </w:p>
                    <w:p w14:paraId="4F4B3790" w14:textId="77777777" w:rsidR="0027576C" w:rsidRPr="00685569" w:rsidRDefault="0027576C" w:rsidP="0027576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8556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hexagonal </w:t>
                      </w:r>
                    </w:p>
                    <w:p w14:paraId="2E6584AA" w14:textId="3ED0CBEE" w:rsidR="005E4D2A" w:rsidRPr="00685569" w:rsidRDefault="0027576C" w:rsidP="0027576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85569">
                        <w:rPr>
                          <w:rFonts w:ascii="Arial" w:hAnsi="Arial" w:cs="Arial"/>
                          <w:sz w:val="18"/>
                          <w:szCs w:val="18"/>
                        </w:rPr>
                        <w:t>regular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27576C"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92002D" wp14:editId="33BB4D68">
                <wp:simplePos x="0" y="0"/>
                <wp:positionH relativeFrom="column">
                  <wp:posOffset>1678053</wp:posOffset>
                </wp:positionH>
                <wp:positionV relativeFrom="paragraph">
                  <wp:posOffset>5715</wp:posOffset>
                </wp:positionV>
                <wp:extent cx="862642" cy="571500"/>
                <wp:effectExtent l="0" t="0" r="13970" b="1905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2642" cy="571500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509B9" w14:textId="77777777" w:rsidR="0027576C" w:rsidRPr="00685569" w:rsidRDefault="0027576C" w:rsidP="0027576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855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Prisma </w:t>
                            </w:r>
                          </w:p>
                          <w:p w14:paraId="4E9FF9EA" w14:textId="77777777" w:rsidR="0027576C" w:rsidRPr="00685569" w:rsidRDefault="0027576C" w:rsidP="0027576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855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pentagonal </w:t>
                            </w:r>
                          </w:p>
                          <w:p w14:paraId="7AAA31F6" w14:textId="77777777" w:rsidR="0027576C" w:rsidRPr="00685569" w:rsidRDefault="0027576C" w:rsidP="0027576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8556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regular</w:t>
                            </w:r>
                          </w:p>
                          <w:p w14:paraId="5FF1A417" w14:textId="71ED3C31" w:rsidR="005E4D2A" w:rsidRPr="00685569" w:rsidRDefault="005E4D2A" w:rsidP="00383AF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92002D" id="_x0000_s1031" style="position:absolute;left:0;text-align:left;margin-left:132.15pt;margin-top:.45pt;width:67.9pt;height:4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" fillcolor="white [3201]" strokecolor="#4f81bd [3204]" strokeweight="2pt">
                <v:textbox>
                  <w:txbxContent>
                    <w:p w14:paraId="1CE509B9" w14:textId="77777777" w:rsidR="0027576C" w:rsidRPr="00685569" w:rsidRDefault="0027576C" w:rsidP="0027576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8556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Prisma </w:t>
                      </w:r>
                    </w:p>
                    <w:p w14:paraId="4E9FF9EA" w14:textId="77777777" w:rsidR="0027576C" w:rsidRPr="00685569" w:rsidRDefault="0027576C" w:rsidP="0027576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8556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pentagonal </w:t>
                      </w:r>
                    </w:p>
                    <w:p w14:paraId="7AAA31F6" w14:textId="77777777" w:rsidR="0027576C" w:rsidRPr="00685569" w:rsidRDefault="0027576C" w:rsidP="0027576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85569">
                        <w:rPr>
                          <w:rFonts w:ascii="Arial" w:hAnsi="Arial" w:cs="Arial"/>
                          <w:sz w:val="18"/>
                          <w:szCs w:val="18"/>
                        </w:rPr>
                        <w:t>regular</w:t>
                      </w:r>
                    </w:p>
                    <w:p w14:paraId="5FF1A417" w14:textId="71ED3C31" w:rsidR="005E4D2A" w:rsidRPr="00685569" w:rsidRDefault="005E4D2A" w:rsidP="00383AF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A4ECE42" w14:textId="34A9FB89" w:rsidR="00A03089" w:rsidRDefault="00A03089" w:rsidP="00383AFF">
      <w:pPr>
        <w:pStyle w:val="QUESTAO1"/>
        <w:jc w:val="center"/>
      </w:pPr>
    </w:p>
    <w:p w14:paraId="6EF7E9A9" w14:textId="6EA0ADBD" w:rsidR="00A03089" w:rsidRPr="00DE2566" w:rsidRDefault="00A03089" w:rsidP="00A03089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8</w:t>
      </w:r>
    </w:p>
    <w:p w14:paraId="522C7555" w14:textId="260B003B" w:rsidR="00F019FD" w:rsidRDefault="00024AEA" w:rsidP="0011462F">
      <w:pPr>
        <w:pStyle w:val="QUESTAO1"/>
      </w:pPr>
      <w:r>
        <w:rPr>
          <w:rFonts w:ascii="Calibri" w:hAnsi="Calibri" w:cs="Calibri"/>
          <w:noProof/>
          <w:sz w:val="21"/>
          <w:szCs w:val="21"/>
          <w:lang w:eastAsia="pt-PT"/>
        </w:rPr>
        <w:drawing>
          <wp:anchor distT="0" distB="0" distL="114300" distR="114300" simplePos="0" relativeHeight="251615744" behindDoc="1" locked="0" layoutInCell="1" allowOverlap="1" wp14:anchorId="197E250D" wp14:editId="26DA4F85">
            <wp:simplePos x="0" y="0"/>
            <wp:positionH relativeFrom="margin">
              <wp:posOffset>4118610</wp:posOffset>
            </wp:positionH>
            <wp:positionV relativeFrom="paragraph">
              <wp:posOffset>177440</wp:posOffset>
            </wp:positionV>
            <wp:extent cx="1900555" cy="2390775"/>
            <wp:effectExtent l="0" t="0" r="4445" b="9525"/>
            <wp:wrapTight wrapText="bothSides">
              <wp:wrapPolygon edited="0">
                <wp:start x="2165" y="0"/>
                <wp:lineTo x="0" y="861"/>
                <wp:lineTo x="0" y="20481"/>
                <wp:lineTo x="1949" y="21514"/>
                <wp:lineTo x="19485" y="21514"/>
                <wp:lineTo x="21434" y="20825"/>
                <wp:lineTo x="21434" y="1033"/>
                <wp:lineTo x="19485" y="0"/>
                <wp:lineTo x="2165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 rotWithShape="1">
                    <a:blip r:embed="rId12"/>
                    <a:srcRect t="14320" b="2087"/>
                    <a:stretch/>
                  </pic:blipFill>
                  <pic:spPr bwMode="auto">
                    <a:xfrm>
                      <a:off x="0" y="0"/>
                      <a:ext cx="1900555" cy="2390775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BC3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CA1A1C" wp14:editId="6EE487C8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81A7C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CA1A1C" id="Oval 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UL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1PxC7Kklw3Ux8fAAvRzE728Nfgz70RMjyLgoOD/&#10;x+FPD3hoC13FYZA4ayD8eO2d7JG/qOWsw8GrePy+E0FxZr84ZDZN6SiEUdiMgtu1K0BCzHCteJlF&#10;dAjJjqIO0D7jTlhSFFQJJzFWxWUK42WV+gWAW0Wq5TKb4TR6ke7c2ksCp74SM58OzyL4gcEJqX8P&#10;41C+YHFvS54OlrsE2mSKn/o4dBwnOVNn2Dq0Kn69Z6vTblz8B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sUCFC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1381A7C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50BC3" w:rsidRPr="004E7A84">
        <w:tab/>
      </w:r>
      <w:r w:rsidR="009647BA" w:rsidRPr="009647BA">
        <w:t xml:space="preserve">Na </w:t>
      </w:r>
      <w:r w:rsidR="00F019FD">
        <w:t xml:space="preserve">imagem </w:t>
      </w:r>
      <w:r w:rsidR="009647BA" w:rsidRPr="009647BA">
        <w:t xml:space="preserve">ao lado, </w:t>
      </w:r>
      <w:r w:rsidR="00F019FD">
        <w:t xml:space="preserve">vemos um arbusto </w:t>
      </w:r>
      <w:r w:rsidR="006E5015">
        <w:t xml:space="preserve">que foi </w:t>
      </w:r>
      <w:r w:rsidR="00F019FD">
        <w:t>podado com a forma de uma pirâmide quadrangular regular.</w:t>
      </w:r>
    </w:p>
    <w:p w14:paraId="605CABAF" w14:textId="3A12EDBD" w:rsidR="009647BA" w:rsidRDefault="00F019FD" w:rsidP="009F62E3">
      <w:pPr>
        <w:pStyle w:val="QUESTAO1"/>
        <w:spacing w:before="120"/>
        <w:ind w:hanging="28"/>
      </w:pPr>
      <w:r>
        <w:t>Sabe-se que</w:t>
      </w:r>
      <w:r w:rsidR="00922FC1">
        <w:t xml:space="preserve"> </w:t>
      </w:r>
      <w:r>
        <w:t>a</w:t>
      </w:r>
      <w:r w:rsidR="009F62E3">
        <w:t xml:space="preserve"> área da base dessa pirâmide é</w:t>
      </w:r>
      <w:r w:rsidR="005431C3">
        <w:t xml:space="preserve"> </w:t>
      </w:r>
      <w:r>
        <w:t xml:space="preserve"> 2</w:t>
      </w:r>
      <w:r w:rsidR="00922FC1">
        <w:t xml:space="preserve"> </w:t>
      </w:r>
      <w:r w:rsidRPr="009F62E3">
        <w:rPr>
          <w:iCs/>
        </w:rPr>
        <w:t>m</w:t>
      </w:r>
      <w:r w:rsidRPr="009F62E3">
        <w:rPr>
          <w:iCs/>
          <w:vertAlign w:val="superscript"/>
        </w:rPr>
        <w:t>2</w:t>
      </w:r>
      <w:r w:rsidR="009F62E3">
        <w:t xml:space="preserve"> </w:t>
      </w:r>
      <w:r w:rsidR="009647BA" w:rsidRPr="009647BA">
        <w:t xml:space="preserve"> </w:t>
      </w:r>
      <w:r w:rsidR="00922FC1">
        <w:t>e qu</w:t>
      </w:r>
      <w:r w:rsidR="009F62E3">
        <w:t>e a aresta lateral da pirâmide mede</w:t>
      </w:r>
      <w:r w:rsidR="00922FC1">
        <w:t xml:space="preserve"> 3 metros.</w:t>
      </w:r>
    </w:p>
    <w:p w14:paraId="5E3351F5" w14:textId="5F6A64C4" w:rsidR="00922FC1" w:rsidRDefault="005431C3" w:rsidP="009F62E3">
      <w:pPr>
        <w:pStyle w:val="QUESTAO1"/>
        <w:spacing w:before="120"/>
        <w:ind w:hanging="28"/>
      </w:pPr>
      <w:r w:rsidRPr="00652CAB">
        <w:rPr>
          <w:b/>
          <w:bCs/>
          <w:color w:val="auto"/>
        </w:rPr>
        <w:t>1.1.</w:t>
      </w:r>
      <w:r>
        <w:t xml:space="preserve"> </w:t>
      </w:r>
      <w:r w:rsidR="00922FC1">
        <w:t>Determina:</w:t>
      </w:r>
    </w:p>
    <w:p w14:paraId="71DC1332" w14:textId="56BDB080" w:rsidR="00922FC1" w:rsidRDefault="005431C3" w:rsidP="005431C3">
      <w:pPr>
        <w:pStyle w:val="QUESTAO1"/>
        <w:spacing w:before="0"/>
        <w:ind w:firstLine="372"/>
      </w:pPr>
      <w:r w:rsidRPr="00652CAB">
        <w:rPr>
          <w:b/>
          <w:bCs/>
          <w:color w:val="auto"/>
        </w:rPr>
        <w:t>a)</w:t>
      </w:r>
      <w:r>
        <w:t xml:space="preserve"> </w:t>
      </w:r>
      <w:r w:rsidR="00922FC1">
        <w:t>o valor exato da área de uma das faces laterais</w:t>
      </w:r>
      <w:r>
        <w:t>;</w:t>
      </w:r>
    </w:p>
    <w:p w14:paraId="22D95449" w14:textId="63494B0A" w:rsidR="00922FC1" w:rsidRDefault="005431C3" w:rsidP="005431C3">
      <w:pPr>
        <w:pStyle w:val="QUESTAO1"/>
        <w:tabs>
          <w:tab w:val="clear" w:pos="113"/>
        </w:tabs>
        <w:spacing w:before="120"/>
        <w:ind w:left="117" w:firstLine="709"/>
      </w:pPr>
      <w:r w:rsidRPr="00652CAB">
        <w:rPr>
          <w:b/>
          <w:bCs/>
          <w:color w:val="auto"/>
        </w:rPr>
        <w:t>b)</w:t>
      </w:r>
      <w:r>
        <w:t xml:space="preserve"> </w:t>
      </w:r>
      <w:r w:rsidR="00922FC1">
        <w:t>a área da superfície lateral da pirâmide</w:t>
      </w:r>
      <w:r>
        <w:t>.</w:t>
      </w:r>
    </w:p>
    <w:p w14:paraId="06833663" w14:textId="26B0D041" w:rsidR="005A18DB" w:rsidRPr="007635A3" w:rsidRDefault="009F62E3" w:rsidP="0013762E">
      <w:pPr>
        <w:pStyle w:val="QUESTAO1"/>
        <w:tabs>
          <w:tab w:val="clear" w:pos="113"/>
          <w:tab w:val="left" w:pos="993"/>
        </w:tabs>
        <w:spacing w:before="0" w:after="120"/>
        <w:ind w:left="1066" w:firstLine="0"/>
      </w:pPr>
      <w:r>
        <w:t>Apresenta o resultado, em metros, arredondado</w:t>
      </w:r>
      <w:r w:rsidR="005A18DB" w:rsidRPr="007635A3">
        <w:t xml:space="preserve"> às unidades</w:t>
      </w:r>
      <w:r w:rsidR="005431C3">
        <w:t>.</w:t>
      </w:r>
      <w:r w:rsidR="00F019FD" w:rsidRPr="00F019FD">
        <w:t xml:space="preserve"> </w:t>
      </w:r>
    </w:p>
    <w:p w14:paraId="72CA1A7A" w14:textId="118486A3" w:rsidR="00403D44" w:rsidRDefault="005431C3" w:rsidP="005431C3">
      <w:pPr>
        <w:pStyle w:val="QUESTAO1"/>
        <w:spacing w:before="0"/>
      </w:pPr>
      <w:r>
        <w:rPr>
          <w:b/>
          <w:bCs/>
          <w:color w:val="C83D47"/>
        </w:rPr>
        <w:tab/>
      </w:r>
      <w:r>
        <w:rPr>
          <w:b/>
          <w:bCs/>
          <w:color w:val="C83D47"/>
        </w:rPr>
        <w:tab/>
      </w:r>
      <w:r w:rsidRPr="00652CAB">
        <w:rPr>
          <w:b/>
          <w:bCs/>
          <w:color w:val="auto"/>
        </w:rPr>
        <w:t>1.2.</w:t>
      </w:r>
      <w:r>
        <w:t xml:space="preserve"> </w:t>
      </w:r>
      <w:r w:rsidR="00922FC1">
        <w:t xml:space="preserve">Calcula </w:t>
      </w:r>
      <w:r w:rsidR="004C0C2D">
        <w:t>a altura do</w:t>
      </w:r>
      <w:r w:rsidR="00922FC1">
        <w:t xml:space="preserve"> arbusto.</w:t>
      </w:r>
      <w:r w:rsidR="009F62E3">
        <w:t xml:space="preserve">                          </w:t>
      </w:r>
      <w:r w:rsidR="001776E2" w:rsidRPr="001776E2">
        <w:rPr>
          <w:rFonts w:ascii="Roboto" w:eastAsia="Times New Roman" w:hAnsi="Roboto"/>
          <w:lang w:eastAsia="pt-PT"/>
        </w:rPr>
        <w:t xml:space="preserve"> </w:t>
      </w:r>
      <w:r w:rsidR="00024AEA">
        <w:t xml:space="preserve"> </w:t>
      </w:r>
    </w:p>
    <w:sectPr w:rsidR="00403D44" w:rsidSect="00EE5A0D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F4EF4" w14:textId="77777777" w:rsidR="00C83AC5" w:rsidRDefault="00C83AC5" w:rsidP="00D177B5">
      <w:pPr>
        <w:spacing w:after="0" w:line="240" w:lineRule="auto"/>
      </w:pPr>
      <w:r>
        <w:separator/>
      </w:r>
    </w:p>
  </w:endnote>
  <w:endnote w:type="continuationSeparator" w:id="0">
    <w:p w14:paraId="0E9883FB" w14:textId="77777777" w:rsidR="00C83AC5" w:rsidRDefault="00C83AC5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221D6" w14:textId="77777777" w:rsidR="00C83AC5" w:rsidRDefault="00C83AC5" w:rsidP="00D177B5">
      <w:pPr>
        <w:spacing w:after="0" w:line="240" w:lineRule="auto"/>
      </w:pPr>
      <w:r>
        <w:separator/>
      </w:r>
    </w:p>
  </w:footnote>
  <w:footnote w:type="continuationSeparator" w:id="0">
    <w:p w14:paraId="269B591C" w14:textId="77777777" w:rsidR="00C83AC5" w:rsidRDefault="00C83AC5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56296" w14:textId="77777777" w:rsidR="007A4811" w:rsidRDefault="007A4811">
    <w:pPr>
      <w:pStyle w:val="Cabealho"/>
      <w:rPr>
        <w:lang w:val="pt-PT"/>
      </w:rPr>
    </w:pPr>
  </w:p>
  <w:p w14:paraId="1683F59A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88E02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5pt;height:16.5pt;visibility:visible" o:bullet="t">
        <v:imagedata r:id="rId1" o:title=""/>
      </v:shape>
    </w:pict>
  </w:numPicBullet>
  <w:numPicBullet w:numPicBulletId="1">
    <w:pict>
      <v:shape id="_x0000_i1027" type="#_x0000_t75" style="width:16.5pt;height:16.5pt;visibility:visible" o:bullet="t">
        <v:imagedata r:id="rId2" o:title=""/>
      </v:shape>
    </w:pict>
  </w:numPicBullet>
  <w:numPicBullet w:numPicBulletId="2">
    <w:pict>
      <v:shape id="_x0000_i1028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093B3AEA"/>
    <w:multiLevelType w:val="hybridMultilevel"/>
    <w:tmpl w:val="B4F6BD4A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4C1B5F7A"/>
    <w:multiLevelType w:val="multilevel"/>
    <w:tmpl w:val="49269C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color w:val="C83D4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605072246">
    <w:abstractNumId w:val="15"/>
  </w:num>
  <w:num w:numId="2" w16cid:durableId="1208563565">
    <w:abstractNumId w:val="17"/>
  </w:num>
  <w:num w:numId="3" w16cid:durableId="1667442564">
    <w:abstractNumId w:val="13"/>
  </w:num>
  <w:num w:numId="4" w16cid:durableId="21326227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68649764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364352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8077540">
    <w:abstractNumId w:val="18"/>
  </w:num>
  <w:num w:numId="8" w16cid:durableId="83382806">
    <w:abstractNumId w:val="14"/>
  </w:num>
  <w:num w:numId="9" w16cid:durableId="1388265740">
    <w:abstractNumId w:val="9"/>
  </w:num>
  <w:num w:numId="10" w16cid:durableId="470099808">
    <w:abstractNumId w:val="7"/>
  </w:num>
  <w:num w:numId="11" w16cid:durableId="1487747047">
    <w:abstractNumId w:val="6"/>
  </w:num>
  <w:num w:numId="12" w16cid:durableId="1232890531">
    <w:abstractNumId w:val="5"/>
  </w:num>
  <w:num w:numId="13" w16cid:durableId="2007240573">
    <w:abstractNumId w:val="4"/>
  </w:num>
  <w:num w:numId="14" w16cid:durableId="1862010895">
    <w:abstractNumId w:val="8"/>
  </w:num>
  <w:num w:numId="15" w16cid:durableId="1635216608">
    <w:abstractNumId w:val="3"/>
  </w:num>
  <w:num w:numId="16" w16cid:durableId="726805910">
    <w:abstractNumId w:val="2"/>
  </w:num>
  <w:num w:numId="17" w16cid:durableId="821654437">
    <w:abstractNumId w:val="1"/>
  </w:num>
  <w:num w:numId="18" w16cid:durableId="319383301">
    <w:abstractNumId w:val="0"/>
  </w:num>
  <w:num w:numId="19" w16cid:durableId="285083799">
    <w:abstractNumId w:val="12"/>
  </w:num>
  <w:num w:numId="20" w16cid:durableId="17083378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4AEA"/>
    <w:rsid w:val="00026F67"/>
    <w:rsid w:val="00031C80"/>
    <w:rsid w:val="0003765F"/>
    <w:rsid w:val="000541B6"/>
    <w:rsid w:val="00084847"/>
    <w:rsid w:val="00086D19"/>
    <w:rsid w:val="000A78A5"/>
    <w:rsid w:val="000C37B1"/>
    <w:rsid w:val="000D413C"/>
    <w:rsid w:val="000D739D"/>
    <w:rsid w:val="000F1D5F"/>
    <w:rsid w:val="000F20FB"/>
    <w:rsid w:val="000F3806"/>
    <w:rsid w:val="000F5C16"/>
    <w:rsid w:val="00101ADB"/>
    <w:rsid w:val="0011462F"/>
    <w:rsid w:val="00125686"/>
    <w:rsid w:val="00130517"/>
    <w:rsid w:val="00131497"/>
    <w:rsid w:val="0013762E"/>
    <w:rsid w:val="001425BC"/>
    <w:rsid w:val="00152806"/>
    <w:rsid w:val="00153DEB"/>
    <w:rsid w:val="00162A96"/>
    <w:rsid w:val="00174392"/>
    <w:rsid w:val="001776E2"/>
    <w:rsid w:val="00182809"/>
    <w:rsid w:val="001849CD"/>
    <w:rsid w:val="001959D8"/>
    <w:rsid w:val="001A7745"/>
    <w:rsid w:val="001C5DAF"/>
    <w:rsid w:val="001C7A1B"/>
    <w:rsid w:val="001D0DE4"/>
    <w:rsid w:val="00203059"/>
    <w:rsid w:val="002109D0"/>
    <w:rsid w:val="00221223"/>
    <w:rsid w:val="00223CE9"/>
    <w:rsid w:val="00226C3A"/>
    <w:rsid w:val="0023123F"/>
    <w:rsid w:val="002371F4"/>
    <w:rsid w:val="00241938"/>
    <w:rsid w:val="00241D8F"/>
    <w:rsid w:val="00245779"/>
    <w:rsid w:val="0025008B"/>
    <w:rsid w:val="002569B9"/>
    <w:rsid w:val="00266005"/>
    <w:rsid w:val="00271F71"/>
    <w:rsid w:val="00274E47"/>
    <w:rsid w:val="0027576C"/>
    <w:rsid w:val="00295F4C"/>
    <w:rsid w:val="002A1042"/>
    <w:rsid w:val="002B338B"/>
    <w:rsid w:val="002E6EDD"/>
    <w:rsid w:val="002F41AF"/>
    <w:rsid w:val="0030103E"/>
    <w:rsid w:val="003012AD"/>
    <w:rsid w:val="0030367A"/>
    <w:rsid w:val="003114B9"/>
    <w:rsid w:val="00335E49"/>
    <w:rsid w:val="00350A6D"/>
    <w:rsid w:val="00360BC9"/>
    <w:rsid w:val="0036406B"/>
    <w:rsid w:val="00365C7C"/>
    <w:rsid w:val="00370869"/>
    <w:rsid w:val="00371CF4"/>
    <w:rsid w:val="003837CA"/>
    <w:rsid w:val="00383AFF"/>
    <w:rsid w:val="003949E3"/>
    <w:rsid w:val="003A0A80"/>
    <w:rsid w:val="003B338A"/>
    <w:rsid w:val="003C20E6"/>
    <w:rsid w:val="003D42D1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24ED"/>
    <w:rsid w:val="00433136"/>
    <w:rsid w:val="0044282D"/>
    <w:rsid w:val="004453EA"/>
    <w:rsid w:val="00445942"/>
    <w:rsid w:val="004602AB"/>
    <w:rsid w:val="00476446"/>
    <w:rsid w:val="00490305"/>
    <w:rsid w:val="00493BAA"/>
    <w:rsid w:val="004A36BB"/>
    <w:rsid w:val="004C0C2D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D91"/>
    <w:rsid w:val="00507BF4"/>
    <w:rsid w:val="00510026"/>
    <w:rsid w:val="00520C43"/>
    <w:rsid w:val="0052168E"/>
    <w:rsid w:val="005431C3"/>
    <w:rsid w:val="00552529"/>
    <w:rsid w:val="005608BA"/>
    <w:rsid w:val="00560EC5"/>
    <w:rsid w:val="0056333E"/>
    <w:rsid w:val="00570BCB"/>
    <w:rsid w:val="005728B7"/>
    <w:rsid w:val="0057724E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E4D2A"/>
    <w:rsid w:val="005F5CE8"/>
    <w:rsid w:val="005F65B0"/>
    <w:rsid w:val="006007F1"/>
    <w:rsid w:val="006040CA"/>
    <w:rsid w:val="006149E9"/>
    <w:rsid w:val="00616F7F"/>
    <w:rsid w:val="0062446A"/>
    <w:rsid w:val="00626873"/>
    <w:rsid w:val="00627293"/>
    <w:rsid w:val="00652CAB"/>
    <w:rsid w:val="00653546"/>
    <w:rsid w:val="006568A5"/>
    <w:rsid w:val="006623DE"/>
    <w:rsid w:val="00682499"/>
    <w:rsid w:val="00685569"/>
    <w:rsid w:val="006878DE"/>
    <w:rsid w:val="00693559"/>
    <w:rsid w:val="006A3D4C"/>
    <w:rsid w:val="006A50CF"/>
    <w:rsid w:val="006A59C6"/>
    <w:rsid w:val="006B61A1"/>
    <w:rsid w:val="006C14B0"/>
    <w:rsid w:val="006C3C18"/>
    <w:rsid w:val="006D3A39"/>
    <w:rsid w:val="006D4D88"/>
    <w:rsid w:val="006E5015"/>
    <w:rsid w:val="006E72C0"/>
    <w:rsid w:val="006F4F46"/>
    <w:rsid w:val="00702F0B"/>
    <w:rsid w:val="00715D47"/>
    <w:rsid w:val="00721BE9"/>
    <w:rsid w:val="0073590B"/>
    <w:rsid w:val="00741C22"/>
    <w:rsid w:val="00747AC5"/>
    <w:rsid w:val="00747DAE"/>
    <w:rsid w:val="00751EFB"/>
    <w:rsid w:val="00752AAD"/>
    <w:rsid w:val="0076259D"/>
    <w:rsid w:val="007628BB"/>
    <w:rsid w:val="007635A3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1C2E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54FA7"/>
    <w:rsid w:val="00871045"/>
    <w:rsid w:val="008A30AC"/>
    <w:rsid w:val="008C3EF7"/>
    <w:rsid w:val="008C50B1"/>
    <w:rsid w:val="008E2813"/>
    <w:rsid w:val="008F3880"/>
    <w:rsid w:val="008F7EC7"/>
    <w:rsid w:val="0090122B"/>
    <w:rsid w:val="0090282A"/>
    <w:rsid w:val="00904DE7"/>
    <w:rsid w:val="009105A6"/>
    <w:rsid w:val="00922AFF"/>
    <w:rsid w:val="00922FC1"/>
    <w:rsid w:val="00923321"/>
    <w:rsid w:val="009246FD"/>
    <w:rsid w:val="00925037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84F46"/>
    <w:rsid w:val="009858A5"/>
    <w:rsid w:val="009C2264"/>
    <w:rsid w:val="009C2ABF"/>
    <w:rsid w:val="009E04ED"/>
    <w:rsid w:val="009E1B35"/>
    <w:rsid w:val="009E654C"/>
    <w:rsid w:val="009F62E3"/>
    <w:rsid w:val="00A03089"/>
    <w:rsid w:val="00A115C4"/>
    <w:rsid w:val="00A128F3"/>
    <w:rsid w:val="00A158CE"/>
    <w:rsid w:val="00A173FF"/>
    <w:rsid w:val="00A22A4E"/>
    <w:rsid w:val="00A25165"/>
    <w:rsid w:val="00A25439"/>
    <w:rsid w:val="00A34897"/>
    <w:rsid w:val="00A406BD"/>
    <w:rsid w:val="00A448BD"/>
    <w:rsid w:val="00A47644"/>
    <w:rsid w:val="00A614B3"/>
    <w:rsid w:val="00A6290F"/>
    <w:rsid w:val="00A649F4"/>
    <w:rsid w:val="00A72A2F"/>
    <w:rsid w:val="00A748EA"/>
    <w:rsid w:val="00A91AE6"/>
    <w:rsid w:val="00AA2A7C"/>
    <w:rsid w:val="00AB4A8F"/>
    <w:rsid w:val="00AC3784"/>
    <w:rsid w:val="00AC74EF"/>
    <w:rsid w:val="00AD2234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26A56"/>
    <w:rsid w:val="00B32118"/>
    <w:rsid w:val="00B35244"/>
    <w:rsid w:val="00B40527"/>
    <w:rsid w:val="00B50C52"/>
    <w:rsid w:val="00B514FB"/>
    <w:rsid w:val="00B70D3F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6E70"/>
    <w:rsid w:val="00BF49DA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72BA7"/>
    <w:rsid w:val="00C77EB1"/>
    <w:rsid w:val="00C83AC5"/>
    <w:rsid w:val="00C843A3"/>
    <w:rsid w:val="00C857EB"/>
    <w:rsid w:val="00CA3B94"/>
    <w:rsid w:val="00CB3DD5"/>
    <w:rsid w:val="00CC6822"/>
    <w:rsid w:val="00CD729E"/>
    <w:rsid w:val="00CE4C41"/>
    <w:rsid w:val="00CE79A3"/>
    <w:rsid w:val="00CF07FF"/>
    <w:rsid w:val="00CF1767"/>
    <w:rsid w:val="00D01B93"/>
    <w:rsid w:val="00D03628"/>
    <w:rsid w:val="00D177B5"/>
    <w:rsid w:val="00D37324"/>
    <w:rsid w:val="00D50060"/>
    <w:rsid w:val="00D50BC3"/>
    <w:rsid w:val="00D57C37"/>
    <w:rsid w:val="00D62E7B"/>
    <w:rsid w:val="00D70322"/>
    <w:rsid w:val="00D7603C"/>
    <w:rsid w:val="00D82537"/>
    <w:rsid w:val="00D97572"/>
    <w:rsid w:val="00DA4DE7"/>
    <w:rsid w:val="00DB2ED5"/>
    <w:rsid w:val="00DB4D58"/>
    <w:rsid w:val="00DC171B"/>
    <w:rsid w:val="00DC43A3"/>
    <w:rsid w:val="00DC5B66"/>
    <w:rsid w:val="00DD6C10"/>
    <w:rsid w:val="00DE2566"/>
    <w:rsid w:val="00E00A59"/>
    <w:rsid w:val="00E1061E"/>
    <w:rsid w:val="00E1561C"/>
    <w:rsid w:val="00E20615"/>
    <w:rsid w:val="00E212E0"/>
    <w:rsid w:val="00E312DB"/>
    <w:rsid w:val="00E42002"/>
    <w:rsid w:val="00E4687D"/>
    <w:rsid w:val="00E65D80"/>
    <w:rsid w:val="00E70E42"/>
    <w:rsid w:val="00E755D9"/>
    <w:rsid w:val="00E828DF"/>
    <w:rsid w:val="00E857AC"/>
    <w:rsid w:val="00E941C7"/>
    <w:rsid w:val="00EB0F7D"/>
    <w:rsid w:val="00EB4909"/>
    <w:rsid w:val="00EC7C5C"/>
    <w:rsid w:val="00EC7D31"/>
    <w:rsid w:val="00ED1713"/>
    <w:rsid w:val="00ED30E2"/>
    <w:rsid w:val="00EE0E1E"/>
    <w:rsid w:val="00EE426E"/>
    <w:rsid w:val="00EE5A0D"/>
    <w:rsid w:val="00F007C4"/>
    <w:rsid w:val="00F019FD"/>
    <w:rsid w:val="00F1013F"/>
    <w:rsid w:val="00F1363F"/>
    <w:rsid w:val="00F363B7"/>
    <w:rsid w:val="00F45ED0"/>
    <w:rsid w:val="00F55EB4"/>
    <w:rsid w:val="00F57443"/>
    <w:rsid w:val="00F5791C"/>
    <w:rsid w:val="00F657A6"/>
    <w:rsid w:val="00F66AB5"/>
    <w:rsid w:val="00F749AB"/>
    <w:rsid w:val="00F75D18"/>
    <w:rsid w:val="00F77632"/>
    <w:rsid w:val="00F804DC"/>
    <w:rsid w:val="00F81987"/>
    <w:rsid w:val="00F844B3"/>
    <w:rsid w:val="00F93806"/>
    <w:rsid w:val="00FA19DC"/>
    <w:rsid w:val="00FB3A45"/>
    <w:rsid w:val="00FC157B"/>
    <w:rsid w:val="00FC23DC"/>
    <w:rsid w:val="00FC5AF9"/>
    <w:rsid w:val="00FD2F5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0A87803E"/>
  <w15:docId w15:val="{5C5B4F20-53CF-4F06-8BD5-CD0CB146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2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602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32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884081-08F9-494A-8C07-76D707DEA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47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keywords/>
  <dc:description/>
  <cp:lastPrinted>2020-10-14T11:09:00Z</cp:lastPrinted>
  <dcterms:created xsi:type="dcterms:W3CDTF">2023-03-20T22:24:00Z</dcterms:created>
  <dcterms:modified xsi:type="dcterms:W3CDTF">2023-07-31T14:31:00Z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