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6E7E2" w14:textId="77777777" w:rsidR="00C72BA7" w:rsidRPr="004B15C0" w:rsidRDefault="00571DB0" w:rsidP="00571DB0">
      <w:pPr>
        <w:pStyle w:val="TITULOFICHAS"/>
        <w:rPr>
          <w:rStyle w:val="TITULOFICHAS-alinea"/>
        </w:rPr>
      </w:pPr>
      <w:r w:rsidRPr="00571DB0">
        <w:t>Teste de</w:t>
      </w:r>
      <w:r w:rsidR="00F339DC" w:rsidRPr="00571DB0">
        <w:t xml:space="preserve"> A</w:t>
      </w:r>
      <w:r w:rsidRPr="00571DB0">
        <w:t>valiação</w:t>
      </w:r>
    </w:p>
    <w:p w14:paraId="0DF6E7E3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0DF6E81E" wp14:editId="0DF6E81F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594305" w:rsidRPr="00DB2ED5" w14:paraId="0DF6E86B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7" w14:textId="77777777" w:rsidR="00594305" w:rsidRPr="00DB2ED5" w:rsidRDefault="0059430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8" w14:textId="77777777" w:rsidR="00594305" w:rsidRPr="00DB2ED5" w:rsidRDefault="0059430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9" w14:textId="77777777" w:rsidR="00594305" w:rsidRPr="00DB2ED5" w:rsidRDefault="0059430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A" w14:textId="77777777" w:rsidR="00594305" w:rsidRPr="00DB2ED5" w:rsidRDefault="0059430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Matemática | 8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.º ano</w:t>
                                  </w:r>
                                </w:p>
                              </w:tc>
                            </w:tr>
                            <w:tr w:rsidR="00594305" w:rsidRPr="00DB2ED5" w14:paraId="0DF6E871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C" w14:textId="77777777" w:rsidR="00594305" w:rsidRPr="00DB2ED5" w:rsidRDefault="0059430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D" w14:textId="77777777" w:rsidR="00594305" w:rsidRPr="00DB2ED5" w:rsidRDefault="0059430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E" w14:textId="77777777" w:rsidR="00594305" w:rsidRPr="00DB2ED5" w:rsidRDefault="0059430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6F" w14:textId="77777777" w:rsidR="00594305" w:rsidRPr="00DB2ED5" w:rsidRDefault="0059430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70" w14:textId="77777777" w:rsidR="00594305" w:rsidRPr="00DB2ED5" w:rsidRDefault="0059430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594305" w:rsidRPr="00DB2ED5" w14:paraId="0DF6E877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72" w14:textId="77777777" w:rsidR="00594305" w:rsidRPr="00DB2ED5" w:rsidRDefault="0059430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73" w14:textId="77777777" w:rsidR="00594305" w:rsidRPr="00DB2ED5" w:rsidRDefault="0059430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74" w14:textId="77777777" w:rsidR="00594305" w:rsidRPr="00DB2ED5" w:rsidRDefault="0059430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75" w14:textId="77777777" w:rsidR="00594305" w:rsidRPr="00DB2ED5" w:rsidRDefault="0059430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DF6E876" w14:textId="77777777" w:rsidR="00594305" w:rsidRPr="00DB2ED5" w:rsidRDefault="0059430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0DF6E878" w14:textId="77777777" w:rsidR="00594305" w:rsidRPr="0005099D" w:rsidRDefault="00594305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F6E81E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594305" w:rsidRPr="00DB2ED5" w14:paraId="0DF6E86B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67" w14:textId="77777777" w:rsidR="00594305" w:rsidRPr="00DB2ED5" w:rsidRDefault="0059430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68" w14:textId="77777777" w:rsidR="00594305" w:rsidRPr="00DB2ED5" w:rsidRDefault="0059430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F6E869" w14:textId="77777777" w:rsidR="00594305" w:rsidRPr="00DB2ED5" w:rsidRDefault="0059430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F6E86A" w14:textId="77777777" w:rsidR="00594305" w:rsidRPr="00DB2ED5" w:rsidRDefault="0059430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Matemática | 8</w:t>
                            </w:r>
                            <w:r w:rsidRPr="00DB2ED5">
                              <w:rPr>
                                <w:sz w:val="16"/>
                              </w:rPr>
                              <w:t>.º ano</w:t>
                            </w:r>
                          </w:p>
                        </w:tc>
                      </w:tr>
                      <w:tr w:rsidR="00594305" w:rsidRPr="00DB2ED5" w14:paraId="0DF6E871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6C" w14:textId="77777777" w:rsidR="00594305" w:rsidRPr="00DB2ED5" w:rsidRDefault="0059430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6D" w14:textId="77777777" w:rsidR="00594305" w:rsidRPr="00DB2ED5" w:rsidRDefault="0059430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F6E86E" w14:textId="77777777" w:rsidR="00594305" w:rsidRPr="00DB2ED5" w:rsidRDefault="0059430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F6E86F" w14:textId="77777777" w:rsidR="00594305" w:rsidRPr="00DB2ED5" w:rsidRDefault="0059430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70" w14:textId="77777777" w:rsidR="00594305" w:rsidRPr="00DB2ED5" w:rsidRDefault="0059430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594305" w:rsidRPr="00DB2ED5" w14:paraId="0DF6E877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72" w14:textId="77777777" w:rsidR="00594305" w:rsidRPr="00DB2ED5" w:rsidRDefault="0059430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73" w14:textId="77777777" w:rsidR="00594305" w:rsidRPr="00DB2ED5" w:rsidRDefault="0059430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F6E874" w14:textId="77777777" w:rsidR="00594305" w:rsidRPr="00DB2ED5" w:rsidRDefault="0059430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0DF6E875" w14:textId="77777777" w:rsidR="00594305" w:rsidRPr="00DB2ED5" w:rsidRDefault="0059430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0DF6E876" w14:textId="77777777" w:rsidR="00594305" w:rsidRPr="00DB2ED5" w:rsidRDefault="0059430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0DF6E878" w14:textId="77777777" w:rsidR="00594305" w:rsidRPr="0005099D" w:rsidRDefault="00594305" w:rsidP="00DB2ED5"/>
                  </w:txbxContent>
                </v:textbox>
                <w10:anchorlock/>
              </v:roundrect>
            </w:pict>
          </mc:Fallback>
        </mc:AlternateContent>
      </w:r>
    </w:p>
    <w:p w14:paraId="0DF6E7E4" w14:textId="77777777" w:rsidR="00E01C43" w:rsidRDefault="00E01C43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</w:p>
    <w:p w14:paraId="0DF6E7E5" w14:textId="77777777" w:rsidR="00A56ABB" w:rsidRPr="00786194" w:rsidRDefault="00A56ABB" w:rsidP="00A56ABB">
      <w:pPr>
        <w:pStyle w:val="QUESTAO1"/>
      </w:pPr>
      <w:r w:rsidRPr="00786194">
        <w:rPr>
          <w:b/>
          <w:noProof/>
          <w:lang w:eastAsia="pt-PT"/>
        </w:rPr>
        <w:drawing>
          <wp:anchor distT="0" distB="0" distL="114300" distR="114300" simplePos="0" relativeHeight="251662336" behindDoc="1" locked="0" layoutInCell="1" allowOverlap="1" wp14:anchorId="0DF6E820" wp14:editId="003589C4">
            <wp:simplePos x="0" y="0"/>
            <wp:positionH relativeFrom="column">
              <wp:posOffset>3540967</wp:posOffset>
            </wp:positionH>
            <wp:positionV relativeFrom="paragraph">
              <wp:posOffset>226695</wp:posOffset>
            </wp:positionV>
            <wp:extent cx="2527200" cy="907200"/>
            <wp:effectExtent l="0" t="0" r="6985" b="7620"/>
            <wp:wrapTight wrapText="bothSides">
              <wp:wrapPolygon edited="0">
                <wp:start x="0" y="0"/>
                <wp:lineTo x="0" y="21328"/>
                <wp:lineTo x="21497" y="21328"/>
                <wp:lineTo x="21497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7200" cy="90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F6E822" wp14:editId="0DF6E823">
                <wp:extent cx="216000" cy="216000"/>
                <wp:effectExtent l="0" t="0" r="0" b="0"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E879" w14:textId="77777777" w:rsidR="00A56ABB" w:rsidRPr="00086D19" w:rsidRDefault="00A56ABB" w:rsidP="00A56A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F6E822" id="Oval 19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DF6E879" w14:textId="77777777" w:rsidR="00A56ABB" w:rsidRPr="00086D19" w:rsidRDefault="00A56ABB" w:rsidP="00A56A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>Relativamente aos vetores representados na figura p</w:t>
      </w:r>
      <w:r w:rsidRPr="00786194">
        <w:t>odemos afirmar que:</w:t>
      </w:r>
    </w:p>
    <w:p w14:paraId="0DF6E7E6" w14:textId="77777777" w:rsidR="00A56ABB" w:rsidRDefault="00A56ABB" w:rsidP="00E62109">
      <w:pPr>
        <w:pStyle w:val="QUESTAO11"/>
        <w:tabs>
          <w:tab w:val="left" w:pos="4253"/>
          <w:tab w:val="left" w:pos="4820"/>
        </w:tabs>
      </w:pPr>
      <w:r w:rsidRPr="00571DB0">
        <w:rPr>
          <w:b/>
        </w:rPr>
        <w:t xml:space="preserve">(A)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B97266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 w:rsidRPr="00B97266">
        <w:t xml:space="preserve">  têm o mesmo sentido.</w:t>
      </w:r>
      <w:r w:rsidRPr="003F6326">
        <w:tab/>
      </w:r>
    </w:p>
    <w:p w14:paraId="0DF6E7E7" w14:textId="77777777" w:rsidR="00A56ABB" w:rsidRPr="00571DB0" w:rsidRDefault="00A56ABB" w:rsidP="00E62109">
      <w:pPr>
        <w:pStyle w:val="QUESTAO11"/>
        <w:tabs>
          <w:tab w:val="left" w:pos="4253"/>
          <w:tab w:val="left" w:pos="4820"/>
        </w:tabs>
        <w:rPr>
          <w:b/>
        </w:rPr>
      </w:pPr>
      <w:r w:rsidRPr="00571DB0">
        <w:rPr>
          <w:b/>
        </w:rPr>
        <w:t>(B)</w:t>
      </w:r>
      <w:r>
        <w:rPr>
          <w:b/>
        </w:rPr>
        <w:t xml:space="preserve"> </w:t>
      </w:r>
      <w:r w:rsidRPr="00571DB0">
        <w:rPr>
          <w:b/>
        </w:rPr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B97266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>
        <w:t xml:space="preserve">  têm o mesmo comprimento</w:t>
      </w:r>
      <w:r w:rsidRPr="00B97266">
        <w:t>.</w:t>
      </w:r>
    </w:p>
    <w:p w14:paraId="0DF6E7E8" w14:textId="77777777" w:rsidR="00A56ABB" w:rsidRDefault="00A56ABB" w:rsidP="00E62109">
      <w:pPr>
        <w:pStyle w:val="QUESTAO11"/>
        <w:tabs>
          <w:tab w:val="left" w:pos="4253"/>
          <w:tab w:val="left" w:pos="4820"/>
        </w:tabs>
      </w:pPr>
      <w:r w:rsidRPr="00571DB0">
        <w:rPr>
          <w:b/>
        </w:rPr>
        <w:t xml:space="preserve">(C)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</m:oMath>
      <w:r w:rsidRPr="00B97266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</m:oMath>
      <w:r>
        <w:t xml:space="preserve">  têm a mesma direção</w:t>
      </w:r>
      <w:r w:rsidRPr="00B97266">
        <w:t>.</w:t>
      </w:r>
    </w:p>
    <w:p w14:paraId="0DF6E7E9" w14:textId="77777777" w:rsidR="00A56ABB" w:rsidRPr="00571DB0" w:rsidRDefault="00A56ABB" w:rsidP="00E62109">
      <w:pPr>
        <w:pStyle w:val="QUESTAO11"/>
        <w:tabs>
          <w:tab w:val="left" w:pos="4253"/>
          <w:tab w:val="left" w:pos="4820"/>
        </w:tabs>
        <w:rPr>
          <w:b/>
        </w:rPr>
      </w:pPr>
      <w:r w:rsidRPr="00571DB0">
        <w:rPr>
          <w:b/>
        </w:rPr>
        <w:t>(D</w:t>
      </w:r>
      <w:r>
        <w:rPr>
          <w:b/>
        </w:rPr>
        <w:t xml:space="preserve">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Pr="00B97266">
        <w:t xml:space="preserve">  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</m:oMath>
      <w:r>
        <w:t xml:space="preserve">  têm a mesma direção</w:t>
      </w:r>
      <w:r w:rsidRPr="00B97266">
        <w:t>.</w:t>
      </w:r>
    </w:p>
    <w:p w14:paraId="0DF6E7EA" w14:textId="77777777" w:rsidR="00A56ABB" w:rsidRDefault="00A56ABB" w:rsidP="00556FEA">
      <w:pPr>
        <w:pStyle w:val="QUESTAO1"/>
        <w:spacing w:before="0" w:line="240" w:lineRule="auto"/>
        <w:ind w:left="0" w:firstLine="0"/>
      </w:pPr>
    </w:p>
    <w:p w14:paraId="0DF6E7EB" w14:textId="77777777" w:rsidR="00A56ABB" w:rsidRDefault="00A56ABB" w:rsidP="00A56ABB">
      <w:pPr>
        <w:pStyle w:val="QUESTAO1"/>
        <w:spacing w:befor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F6E824" wp14:editId="0DF6E825">
                <wp:extent cx="216000" cy="216000"/>
                <wp:effectExtent l="0" t="0" r="0" b="0"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E87A" w14:textId="77777777" w:rsidR="00A56ABB" w:rsidRPr="00086D19" w:rsidRDefault="00A56ABB" w:rsidP="00A56A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F6E824" id="Oval 20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DF6E87A" w14:textId="77777777" w:rsidR="00A56ABB" w:rsidRPr="00086D19" w:rsidRDefault="00A56ABB" w:rsidP="00A56A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 Em qual das seguintes opções está representada uma translação da primeira para a segunda figura?</w:t>
      </w:r>
    </w:p>
    <w:tbl>
      <w:tblPr>
        <w:tblStyle w:val="TabelacomGrelha"/>
        <w:tblW w:w="0" w:type="auto"/>
        <w:tblInd w:w="4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07"/>
        <w:gridCol w:w="4687"/>
      </w:tblGrid>
      <w:tr w:rsidR="005E739D" w14:paraId="088AA50E" w14:textId="77777777" w:rsidTr="00556FEA">
        <w:trPr>
          <w:trHeight w:val="2092"/>
        </w:trPr>
        <w:tc>
          <w:tcPr>
            <w:tcW w:w="4924" w:type="dxa"/>
          </w:tcPr>
          <w:p w14:paraId="1DDC5CCD" w14:textId="77777777" w:rsidR="00B54797" w:rsidRDefault="005E739D" w:rsidP="00A56ABB">
            <w:pPr>
              <w:pStyle w:val="QUESTAO1"/>
              <w:spacing w:before="0"/>
              <w:ind w:left="0" w:firstLine="0"/>
              <w:rPr>
                <w:b/>
              </w:rPr>
            </w:pPr>
            <w:r w:rsidRPr="00571DB0">
              <w:rPr>
                <w:b/>
              </w:rPr>
              <w:t xml:space="preserve">(A)  </w:t>
            </w:r>
          </w:p>
          <w:p w14:paraId="5233FD59" w14:textId="73083B6B" w:rsidR="005E739D" w:rsidRDefault="00B54797" w:rsidP="00EE1F5C">
            <w:pPr>
              <w:pStyle w:val="QUESTAO1"/>
              <w:tabs>
                <w:tab w:val="clear" w:pos="113"/>
              </w:tabs>
              <w:spacing w:before="0"/>
              <w:ind w:left="399" w:firstLine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5F5D8E22" wp14:editId="2C32A61C">
                  <wp:extent cx="1338075" cy="691897"/>
                  <wp:effectExtent l="0" t="0" r="0" b="0"/>
                  <wp:docPr id="904509053" name="Imagem 1" descr="Uma imagem com design&#10;&#10;Descrição gerada automaticamente com confiança baix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509053" name="Imagem 1" descr="Uma imagem com design&#10;&#10;Descrição gerada automaticamente com confiança baixa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8075" cy="691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1349242A" w14:textId="77777777" w:rsidR="00EE1F5C" w:rsidRDefault="005E739D" w:rsidP="00A56ABB">
            <w:pPr>
              <w:pStyle w:val="QUESTAO1"/>
              <w:spacing w:before="0"/>
              <w:ind w:left="0" w:firstLine="0"/>
              <w:rPr>
                <w:b/>
              </w:rPr>
            </w:pPr>
            <w:r w:rsidRPr="00571DB0">
              <w:rPr>
                <w:b/>
              </w:rPr>
              <w:t>(</w:t>
            </w:r>
            <w:r>
              <w:rPr>
                <w:b/>
              </w:rPr>
              <w:t>B</w:t>
            </w:r>
            <w:r w:rsidRPr="00571DB0">
              <w:rPr>
                <w:b/>
              </w:rPr>
              <w:t>)</w:t>
            </w:r>
          </w:p>
          <w:p w14:paraId="70ABEEDD" w14:textId="36EBE8A7" w:rsidR="00C17E3D" w:rsidRDefault="00EE1F5C" w:rsidP="00EE1F5C">
            <w:pPr>
              <w:pStyle w:val="QUESTAO1"/>
              <w:tabs>
                <w:tab w:val="clear" w:pos="113"/>
                <w:tab w:val="left" w:pos="356"/>
              </w:tabs>
              <w:spacing w:before="0"/>
              <w:ind w:left="356" w:firstLine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2D946EDC" wp14:editId="326DBCAC">
                  <wp:extent cx="1112400" cy="1080000"/>
                  <wp:effectExtent l="0" t="0" r="0" b="6350"/>
                  <wp:docPr id="1349980924" name="Imagem 1349980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980924" name="Imagem 134998092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4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B2802" w14:textId="5B35692A" w:rsidR="005E739D" w:rsidRDefault="005E739D" w:rsidP="00EE1F5C">
            <w:pPr>
              <w:pStyle w:val="QUESTAO1"/>
              <w:spacing w:before="0"/>
              <w:ind w:left="0" w:firstLine="0"/>
              <w:rPr>
                <w:b/>
              </w:rPr>
            </w:pPr>
            <w:r w:rsidRPr="00571DB0">
              <w:rPr>
                <w:b/>
              </w:rPr>
              <w:t xml:space="preserve">  </w:t>
            </w:r>
          </w:p>
        </w:tc>
      </w:tr>
      <w:tr w:rsidR="005E739D" w14:paraId="63EB22AE" w14:textId="77777777" w:rsidTr="00EE1F5C">
        <w:tc>
          <w:tcPr>
            <w:tcW w:w="4924" w:type="dxa"/>
          </w:tcPr>
          <w:p w14:paraId="4B89AB43" w14:textId="77777777" w:rsidR="00C17E3D" w:rsidRDefault="005E739D" w:rsidP="00A56ABB">
            <w:pPr>
              <w:pStyle w:val="QUESTAO1"/>
              <w:spacing w:before="0"/>
              <w:ind w:left="0" w:firstLine="0"/>
              <w:rPr>
                <w:b/>
              </w:rPr>
            </w:pPr>
            <w:r w:rsidRPr="00571DB0">
              <w:rPr>
                <w:b/>
              </w:rPr>
              <w:t>(</w:t>
            </w:r>
            <w:r>
              <w:rPr>
                <w:b/>
              </w:rPr>
              <w:t>C</w:t>
            </w:r>
            <w:r w:rsidRPr="00571DB0">
              <w:rPr>
                <w:b/>
              </w:rPr>
              <w:t xml:space="preserve">)  </w:t>
            </w:r>
          </w:p>
          <w:p w14:paraId="49EAB2C6" w14:textId="0EF797DD" w:rsidR="005E739D" w:rsidRDefault="00B54797" w:rsidP="00EE1F5C">
            <w:pPr>
              <w:pStyle w:val="QUESTAO1"/>
              <w:spacing w:before="0"/>
              <w:ind w:left="399" w:firstLine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19B978DA" wp14:editId="267D1FD7">
                  <wp:extent cx="1288800" cy="651600"/>
                  <wp:effectExtent l="0" t="0" r="6985" b="0"/>
                  <wp:docPr id="861130736" name="Imagem 8611307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1130736" name="Imagem 861130736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800" cy="65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24" w:type="dxa"/>
          </w:tcPr>
          <w:p w14:paraId="4300068E" w14:textId="77777777" w:rsidR="00B54797" w:rsidRDefault="00B54797" w:rsidP="00A56ABB">
            <w:pPr>
              <w:pStyle w:val="QUESTAO1"/>
              <w:spacing w:before="0"/>
              <w:ind w:left="0" w:firstLine="0"/>
              <w:rPr>
                <w:b/>
              </w:rPr>
            </w:pPr>
            <w:r>
              <w:rPr>
                <w:b/>
              </w:rPr>
              <w:t>(D)</w:t>
            </w:r>
          </w:p>
          <w:p w14:paraId="4BD9219B" w14:textId="174812A5" w:rsidR="005E739D" w:rsidRDefault="00B54797" w:rsidP="00EE1F5C">
            <w:pPr>
              <w:pStyle w:val="QUESTAO1"/>
              <w:tabs>
                <w:tab w:val="clear" w:pos="113"/>
              </w:tabs>
              <w:spacing w:before="0"/>
              <w:ind w:left="356" w:firstLine="0"/>
              <w:rPr>
                <w:b/>
              </w:rPr>
            </w:pPr>
            <w:r>
              <w:rPr>
                <w:b/>
                <w:noProof/>
              </w:rPr>
              <w:drawing>
                <wp:inline distT="0" distB="0" distL="0" distR="0" wp14:anchorId="276503ED" wp14:editId="293B5579">
                  <wp:extent cx="1231200" cy="601200"/>
                  <wp:effectExtent l="0" t="0" r="7620" b="8890"/>
                  <wp:docPr id="2022862079" name="Imagem 2022862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862079" name="Imagem 202286207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00" cy="60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F6E7F4" w14:textId="51C0CE69" w:rsidR="00A56ABB" w:rsidRPr="0065090D" w:rsidRDefault="00A56ABB" w:rsidP="00EE1F5C">
      <w:pPr>
        <w:pStyle w:val="QUESTAO11"/>
        <w:tabs>
          <w:tab w:val="left" w:pos="4253"/>
          <w:tab w:val="left" w:pos="4820"/>
        </w:tabs>
      </w:pPr>
      <w:r>
        <w:rPr>
          <w:b/>
        </w:rPr>
        <w:tab/>
      </w:r>
    </w:p>
    <w:p w14:paraId="0DF6E7F6" w14:textId="563154BE" w:rsidR="00A56ABB" w:rsidRPr="00AF2A20" w:rsidRDefault="00EE1F5C" w:rsidP="00556FEA">
      <w:pPr>
        <w:pStyle w:val="QUESTAO1"/>
        <w:spacing w:before="0" w:line="360" w:lineRule="auto"/>
      </w:pPr>
      <w:r w:rsidRPr="009B2C2A">
        <w:rPr>
          <w:noProof/>
          <w:lang w:eastAsia="pt-PT"/>
        </w:rPr>
        <w:drawing>
          <wp:anchor distT="0" distB="0" distL="114300" distR="114300" simplePos="0" relativeHeight="251655680" behindDoc="1" locked="0" layoutInCell="1" allowOverlap="1" wp14:anchorId="0DF6E834" wp14:editId="211FC207">
            <wp:simplePos x="0" y="0"/>
            <wp:positionH relativeFrom="column">
              <wp:posOffset>4001297</wp:posOffset>
            </wp:positionH>
            <wp:positionV relativeFrom="paragraph">
              <wp:posOffset>68580</wp:posOffset>
            </wp:positionV>
            <wp:extent cx="1982470" cy="889000"/>
            <wp:effectExtent l="0" t="0" r="0" b="6350"/>
            <wp:wrapTight wrapText="bothSides">
              <wp:wrapPolygon edited="0">
                <wp:start x="0" y="0"/>
                <wp:lineTo x="0" y="21291"/>
                <wp:lineTo x="21379" y="21291"/>
                <wp:lineTo x="21379" y="0"/>
                <wp:lineTo x="0" y="0"/>
              </wp:wrapPolygon>
            </wp:wrapTight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m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247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ABB"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F6E836" wp14:editId="70000691">
                <wp:extent cx="216000" cy="216000"/>
                <wp:effectExtent l="0" t="0" r="0" b="0"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E87C" w14:textId="77777777" w:rsidR="00A56ABB" w:rsidRPr="00086D19" w:rsidRDefault="00A56ABB" w:rsidP="00A56A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F6E836" id="Oval 21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DF6E87C" w14:textId="77777777" w:rsidR="00A56ABB" w:rsidRPr="00086D19" w:rsidRDefault="00A56ABB" w:rsidP="00A56A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A56ABB" w:rsidRPr="004E7A84">
        <w:tab/>
      </w:r>
      <w:r w:rsidR="00A56ABB">
        <w:t>O paralelogramo [</w:t>
      </w:r>
      <w:r w:rsidR="00A56ABB" w:rsidRPr="009E6BBF">
        <w:rPr>
          <w:i/>
        </w:rPr>
        <w:t>AEGK</w:t>
      </w:r>
      <w:r w:rsidR="00A56ABB">
        <w:t xml:space="preserve">] , representado na figura, está dividido em oito paralelogramos congruentes. Qual dos seguintes vetores é um representante do vetor soma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AM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IF</m:t>
            </m:r>
          </m:e>
        </m:acc>
      </m:oMath>
      <w:r w:rsidR="00A56ABB">
        <w:t xml:space="preserve"> ?</w:t>
      </w:r>
    </w:p>
    <w:p w14:paraId="0DF6E7F7" w14:textId="2A1089FC" w:rsidR="00A56ABB" w:rsidRPr="00B130B7" w:rsidRDefault="00A56ABB" w:rsidP="00A56ABB">
      <w:pPr>
        <w:pStyle w:val="QUESTAO11"/>
        <w:tabs>
          <w:tab w:val="left" w:pos="4253"/>
          <w:tab w:val="left" w:pos="4820"/>
        </w:tabs>
        <w:rPr>
          <w:vertAlign w:val="superscript"/>
        </w:rPr>
      </w:pPr>
      <w:r w:rsidRPr="00571DB0">
        <w:rPr>
          <w:b/>
        </w:rPr>
        <w:t xml:space="preserve">(A) </w:t>
      </w:r>
      <w:r w:rsidRPr="007C295A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AF</m:t>
            </m:r>
          </m:e>
        </m:acc>
      </m:oMath>
      <w:r>
        <w:rPr>
          <w:b/>
        </w:rPr>
        <w:tab/>
      </w:r>
      <w:r w:rsidRPr="00571DB0">
        <w:rPr>
          <w:b/>
        </w:rPr>
        <w:t xml:space="preserve">(B)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AI</m:t>
            </m:r>
          </m:e>
        </m:acc>
      </m:oMath>
    </w:p>
    <w:p w14:paraId="0DF6E7F8" w14:textId="77777777" w:rsidR="00A56ABB" w:rsidRPr="00B130B7" w:rsidRDefault="00A56ABB" w:rsidP="00556FEA">
      <w:pPr>
        <w:pStyle w:val="QUESTAO11"/>
        <w:tabs>
          <w:tab w:val="left" w:pos="4253"/>
          <w:tab w:val="left" w:pos="4820"/>
        </w:tabs>
        <w:rPr>
          <w:b/>
          <w:vertAlign w:val="superscript"/>
        </w:rPr>
      </w:pPr>
      <w:r w:rsidRPr="00571DB0">
        <w:rPr>
          <w:b/>
        </w:rPr>
        <w:t xml:space="preserve">(C)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BE</m:t>
            </m:r>
          </m:e>
        </m:acc>
      </m:oMath>
      <w:r>
        <w:rPr>
          <w:b/>
        </w:rPr>
        <w:tab/>
      </w:r>
      <w:r w:rsidRPr="00571DB0">
        <w:rPr>
          <w:b/>
        </w:rPr>
        <w:t>(D)</w:t>
      </w:r>
      <w:r w:rsidRPr="00436363">
        <w:rPr>
          <w:b/>
        </w:rPr>
        <w:t xml:space="preserve">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NF</m:t>
            </m:r>
          </m:e>
        </m:acc>
      </m:oMath>
    </w:p>
    <w:p w14:paraId="0DF6E7F9" w14:textId="77777777" w:rsidR="00A56ABB" w:rsidRDefault="00A56ABB" w:rsidP="00A56ABB">
      <w:pPr>
        <w:pStyle w:val="QUESTAO1"/>
        <w:spacing w:before="0"/>
        <w:ind w:left="0" w:firstLine="0"/>
      </w:pPr>
    </w:p>
    <w:p w14:paraId="0DF6E7FA" w14:textId="77777777" w:rsidR="00A56ABB" w:rsidRPr="00520FEF" w:rsidRDefault="00A56ABB" w:rsidP="00556FEA">
      <w:pPr>
        <w:pStyle w:val="QUESTAO1"/>
        <w:spacing w:before="0" w:line="240" w:lineRule="auto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F6E838" wp14:editId="0DF6E839">
                <wp:extent cx="216000" cy="216000"/>
                <wp:effectExtent l="0" t="0" r="0" b="0"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E87D" w14:textId="77777777" w:rsidR="00A56ABB" w:rsidRPr="00086D19" w:rsidRDefault="00A56ABB" w:rsidP="00A56A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F6E838" id="Oval 22" o:sp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NDffgIAAGMFAAAOAAAAZHJzL2Uyb0RvYy54bWysVEtv2zAMvg/YfxB0X+10XV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Xx8frs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ezTQ3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DF6E87D" w14:textId="77777777" w:rsidR="00A56ABB" w:rsidRPr="00086D19" w:rsidRDefault="00A56ABB" w:rsidP="00A56A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4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0C2F1E">
        <w:t>Qual das</w:t>
      </w:r>
      <w:r w:rsidR="00CA67B0">
        <w:t xml:space="preserve"> seguintes figuras apresenta</w:t>
      </w:r>
      <w:r w:rsidR="000C2F1E">
        <w:t xml:space="preserve"> simetrias de reflexão e simetrias de rotação?</w:t>
      </w:r>
    </w:p>
    <w:tbl>
      <w:tblPr>
        <w:tblStyle w:val="TabelacomGrelha"/>
        <w:tblW w:w="0" w:type="auto"/>
        <w:tblInd w:w="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6"/>
        <w:gridCol w:w="2211"/>
        <w:gridCol w:w="2190"/>
        <w:gridCol w:w="2200"/>
      </w:tblGrid>
      <w:tr w:rsidR="00CA67B0" w14:paraId="0DF6E800" w14:textId="77777777" w:rsidTr="00556FEA">
        <w:tc>
          <w:tcPr>
            <w:tcW w:w="2226" w:type="dxa"/>
          </w:tcPr>
          <w:p w14:paraId="0A56036E" w14:textId="77777777" w:rsidR="00556FEA" w:rsidRDefault="00CA67B0" w:rsidP="00556FEA">
            <w:pPr>
              <w:pStyle w:val="QUESTAO11"/>
              <w:tabs>
                <w:tab w:val="left" w:pos="4253"/>
                <w:tab w:val="left" w:pos="4820"/>
              </w:tabs>
              <w:spacing w:line="240" w:lineRule="auto"/>
              <w:ind w:left="0" w:firstLine="0"/>
              <w:rPr>
                <w:b/>
              </w:rPr>
            </w:pPr>
            <w:r w:rsidRPr="00436363">
              <w:rPr>
                <w:b/>
              </w:rPr>
              <w:t xml:space="preserve">(A) </w:t>
            </w:r>
            <w:r>
              <w:rPr>
                <w:b/>
              </w:rPr>
              <w:t xml:space="preserve"> </w:t>
            </w:r>
          </w:p>
          <w:p w14:paraId="0DF6E7FC" w14:textId="4755A842" w:rsidR="00CA67B0" w:rsidRDefault="00556FEA" w:rsidP="00A44D1B">
            <w:pPr>
              <w:pStyle w:val="QUESTAO11"/>
              <w:tabs>
                <w:tab w:val="clear" w:pos="425"/>
                <w:tab w:val="left" w:pos="4253"/>
                <w:tab w:val="left" w:pos="4820"/>
              </w:tabs>
              <w:ind w:left="0" w:firstLine="0"/>
              <w:jc w:val="center"/>
              <w:rPr>
                <w:b/>
              </w:rPr>
            </w:pPr>
            <w:r w:rsidRPr="000C2F1E">
              <w:rPr>
                <w:b/>
                <w:noProof/>
              </w:rPr>
              <w:drawing>
                <wp:inline distT="0" distB="0" distL="0" distR="0" wp14:anchorId="33B2C6E8" wp14:editId="15B51A83">
                  <wp:extent cx="601200" cy="633600"/>
                  <wp:effectExtent l="0" t="0" r="889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7"/>
                          <a:srcRect l="3963" r="39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200" cy="633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11" w:type="dxa"/>
          </w:tcPr>
          <w:p w14:paraId="0A8FAE57" w14:textId="77777777" w:rsidR="00556FEA" w:rsidRDefault="00CA67B0" w:rsidP="00A56ABB">
            <w:pPr>
              <w:pStyle w:val="QUESTAO11"/>
              <w:tabs>
                <w:tab w:val="left" w:pos="4253"/>
                <w:tab w:val="left" w:pos="4820"/>
              </w:tabs>
              <w:ind w:left="0" w:firstLine="0"/>
              <w:rPr>
                <w:b/>
              </w:rPr>
            </w:pPr>
            <w:r w:rsidRPr="00436363">
              <w:rPr>
                <w:b/>
              </w:rPr>
              <w:t>(B)</w:t>
            </w:r>
          </w:p>
          <w:p w14:paraId="0DF6E7FD" w14:textId="7C5957F1" w:rsidR="00CA67B0" w:rsidRDefault="00556FEA" w:rsidP="00556FEA">
            <w:pPr>
              <w:pStyle w:val="QUESTAO11"/>
              <w:tabs>
                <w:tab w:val="left" w:pos="4253"/>
                <w:tab w:val="left" w:pos="4820"/>
              </w:tabs>
              <w:ind w:left="0" w:firstLine="0"/>
              <w:jc w:val="center"/>
              <w:rPr>
                <w:b/>
              </w:rPr>
            </w:pPr>
            <w:r w:rsidRPr="00CA67B0">
              <w:rPr>
                <w:b/>
                <w:noProof/>
              </w:rPr>
              <w:drawing>
                <wp:inline distT="0" distB="0" distL="0" distR="0" wp14:anchorId="44056AE6" wp14:editId="36C2E7E5">
                  <wp:extent cx="655200" cy="626400"/>
                  <wp:effectExtent l="0" t="0" r="0" b="254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 2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200" cy="62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</w:tcPr>
          <w:p w14:paraId="58E3369F" w14:textId="77777777" w:rsidR="00556FEA" w:rsidRDefault="00CA67B0" w:rsidP="00A56ABB">
            <w:pPr>
              <w:pStyle w:val="QUESTAO11"/>
              <w:tabs>
                <w:tab w:val="left" w:pos="4253"/>
                <w:tab w:val="left" w:pos="4820"/>
              </w:tabs>
              <w:ind w:left="0" w:firstLine="0"/>
              <w:rPr>
                <w:noProof/>
                <w:lang w:eastAsia="pt-PT"/>
              </w:rPr>
            </w:pPr>
            <w:r>
              <w:rPr>
                <w:b/>
              </w:rPr>
              <w:t xml:space="preserve"> (C)</w:t>
            </w:r>
            <w:r>
              <w:rPr>
                <w:noProof/>
                <w:lang w:eastAsia="pt-PT"/>
              </w:rPr>
              <w:t xml:space="preserve"> </w:t>
            </w:r>
          </w:p>
          <w:p w14:paraId="0DF6E7FE" w14:textId="75730712" w:rsidR="00CA67B0" w:rsidRDefault="00556FEA" w:rsidP="00556FEA">
            <w:pPr>
              <w:pStyle w:val="QUESTAO11"/>
              <w:tabs>
                <w:tab w:val="left" w:pos="4253"/>
                <w:tab w:val="left" w:pos="4820"/>
              </w:tabs>
              <w:ind w:left="0" w:firstLine="0"/>
              <w:jc w:val="center"/>
              <w:rPr>
                <w:b/>
              </w:rPr>
            </w:pPr>
            <w:r w:rsidRPr="00CA67B0">
              <w:rPr>
                <w:b/>
                <w:noProof/>
              </w:rPr>
              <w:drawing>
                <wp:inline distT="0" distB="0" distL="0" distR="0" wp14:anchorId="5011EDD1" wp14:editId="6E470A0A">
                  <wp:extent cx="651600" cy="694800"/>
                  <wp:effectExtent l="0" t="0" r="0" b="0"/>
                  <wp:docPr id="36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m 3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69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7CFA5B2C" w14:textId="77777777" w:rsidR="00556FEA" w:rsidRDefault="00CA67B0" w:rsidP="00A56ABB">
            <w:pPr>
              <w:pStyle w:val="QUESTAO11"/>
              <w:tabs>
                <w:tab w:val="left" w:pos="4253"/>
                <w:tab w:val="left" w:pos="4820"/>
              </w:tabs>
              <w:ind w:left="0" w:firstLine="0"/>
              <w:rPr>
                <w:noProof/>
                <w:lang w:eastAsia="pt-PT"/>
              </w:rPr>
            </w:pPr>
            <w:r>
              <w:rPr>
                <w:b/>
              </w:rPr>
              <w:t>(D)</w:t>
            </w:r>
            <w:r>
              <w:rPr>
                <w:noProof/>
                <w:lang w:eastAsia="pt-PT"/>
              </w:rPr>
              <w:t xml:space="preserve"> </w:t>
            </w:r>
          </w:p>
          <w:p w14:paraId="7FB2890D" w14:textId="77777777" w:rsidR="00CA67B0" w:rsidRDefault="00556FEA" w:rsidP="00556FEA">
            <w:pPr>
              <w:pStyle w:val="QUESTAO11"/>
              <w:tabs>
                <w:tab w:val="left" w:pos="4253"/>
                <w:tab w:val="left" w:pos="4820"/>
              </w:tabs>
              <w:ind w:left="0" w:firstLine="0"/>
              <w:jc w:val="center"/>
              <w:rPr>
                <w:b/>
              </w:rPr>
            </w:pPr>
            <w:r w:rsidRPr="00CA67B0">
              <w:rPr>
                <w:b/>
                <w:noProof/>
              </w:rPr>
              <w:drawing>
                <wp:inline distT="0" distB="0" distL="0" distR="0" wp14:anchorId="0EF037C4" wp14:editId="36591745">
                  <wp:extent cx="651600" cy="691200"/>
                  <wp:effectExtent l="0" t="0" r="0" b="0"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m 38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1600" cy="69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6E7FF" w14:textId="57F2141C" w:rsidR="00E62109" w:rsidRDefault="00E62109" w:rsidP="00E62109">
            <w:pPr>
              <w:pStyle w:val="QUESTAO11"/>
              <w:tabs>
                <w:tab w:val="left" w:pos="4253"/>
                <w:tab w:val="left" w:pos="4820"/>
              </w:tabs>
              <w:ind w:left="0" w:firstLine="0"/>
              <w:rPr>
                <w:b/>
              </w:rPr>
            </w:pPr>
          </w:p>
        </w:tc>
      </w:tr>
    </w:tbl>
    <w:p w14:paraId="0DF6E801" w14:textId="3CD44597" w:rsidR="00A56ABB" w:rsidRDefault="00181BF2" w:rsidP="00CA67B0">
      <w:pPr>
        <w:pStyle w:val="QUESTAO11"/>
        <w:tabs>
          <w:tab w:val="left" w:pos="4253"/>
          <w:tab w:val="left" w:pos="4820"/>
        </w:tabs>
        <w:ind w:left="0" w:firstLine="0"/>
        <w:rPr>
          <w:sz w:val="16"/>
          <w:szCs w:val="16"/>
        </w:rPr>
      </w:pPr>
      <w:r>
        <w:rPr>
          <w:noProof/>
          <w:sz w:val="16"/>
          <w:szCs w:val="16"/>
          <w:lang w:eastAsia="pt-PT"/>
        </w:rPr>
        <w:lastRenderedPageBreak/>
        <w:drawing>
          <wp:anchor distT="0" distB="0" distL="114300" distR="114300" simplePos="0" relativeHeight="251656704" behindDoc="1" locked="0" layoutInCell="1" allowOverlap="1" wp14:anchorId="0DF6E846" wp14:editId="22880CA8">
            <wp:simplePos x="0" y="0"/>
            <wp:positionH relativeFrom="column">
              <wp:posOffset>4369435</wp:posOffset>
            </wp:positionH>
            <wp:positionV relativeFrom="paragraph">
              <wp:posOffset>167005</wp:posOffset>
            </wp:positionV>
            <wp:extent cx="1684800" cy="1454400"/>
            <wp:effectExtent l="0" t="0" r="0" b="0"/>
            <wp:wrapTight wrapText="bothSides">
              <wp:wrapPolygon edited="0">
                <wp:start x="0" y="0"/>
                <wp:lineTo x="0" y="21223"/>
                <wp:lineTo x="21250" y="21223"/>
                <wp:lineTo x="21250" y="0"/>
                <wp:lineTo x="0" y="0"/>
              </wp:wrapPolygon>
            </wp:wrapTight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800" cy="1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ABB" w:rsidRPr="00A50584">
        <w:rPr>
          <w:noProof/>
          <w:sz w:val="24"/>
          <w:szCs w:val="24"/>
          <w:lang w:eastAsia="pt-PT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0DF6E844" wp14:editId="367E8567">
                <wp:simplePos x="0" y="0"/>
                <wp:positionH relativeFrom="column">
                  <wp:posOffset>4902835</wp:posOffset>
                </wp:positionH>
                <wp:positionV relativeFrom="paragraph">
                  <wp:posOffset>9525</wp:posOffset>
                </wp:positionV>
                <wp:extent cx="619760" cy="285750"/>
                <wp:effectExtent l="0" t="0" r="0" b="0"/>
                <wp:wrapNone/>
                <wp:docPr id="25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976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F6E87F" w14:textId="77777777" w:rsidR="00A56ABB" w:rsidRPr="00A50584" w:rsidRDefault="00A56ABB" w:rsidP="00A56ABB">
                            <w:pPr>
                              <w:rPr>
                                <w:rFonts w:ascii="Cambria Math" w:hAnsi="Cambria Math"/>
                                <w:oMath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6E844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31" type="#_x0000_t202" style="position:absolute;margin-left:386.05pt;margin-top:.75pt;width:48.8pt;height:22.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" filled="f" stroked="f">
                <v:textbox>
                  <w:txbxContent>
                    <w:p w14:paraId="0DF6E87F" w14:textId="77777777" w:rsidR="00A56ABB" w:rsidRPr="00A50584" w:rsidRDefault="00A56ABB" w:rsidP="00A56ABB">
                      <w:pPr>
                        <w:rPr>
                          <w:rFonts w:ascii="Cambria Math" w:hAnsi="Cambria Math"/>
                          <w:oMath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56ABB" w:rsidRPr="0065090D">
        <w:rPr>
          <w:noProof/>
          <w:lang w:eastAsia="pt-PT"/>
        </w:rPr>
        <mc:AlternateContent>
          <mc:Choice Requires="wps">
            <w:drawing>
              <wp:inline distT="0" distB="0" distL="0" distR="0" wp14:anchorId="0DF6E848" wp14:editId="0DF6E849">
                <wp:extent cx="216000" cy="216000"/>
                <wp:effectExtent l="0" t="0" r="0" b="0"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E880" w14:textId="77777777" w:rsidR="00A56ABB" w:rsidRPr="00086D19" w:rsidRDefault="00A56ABB" w:rsidP="00A56A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F6E848" id="Oval 24" o:sp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IUL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1PxC7Kklw3Ux8fAAvRzE728Nfgz70RMjyLgoOD/&#10;x+FPD3hoC13FYZA4ayD8eO2d7JG/qOWsw8GrePy+E0FxZr84ZDZN6SiEUdiMgtu1K0BCzHCteJlF&#10;dAjJjqIO0D7jTlhSFFQJJzFWxWUK42WV+gWAW0Wq5TKb4TR6ke7c2ksCp74SM58OzyL4gcEJqX8P&#10;41C+YHFvS54OlrsE2mSKn/o4dBwnOVNn2Dq0Kn69Z6vTblz8B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sUCFC3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DF6E880" w14:textId="77777777" w:rsidR="00A56ABB" w:rsidRPr="00086D19" w:rsidRDefault="00A56ABB" w:rsidP="00A56A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5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A56ABB">
        <w:t xml:space="preserve">  Na figura ao lado estão representados doze losangos congruentes.</w:t>
      </w:r>
    </w:p>
    <w:p w14:paraId="0DF6E802" w14:textId="008790E0" w:rsidR="00A56ABB" w:rsidRPr="00BE2887" w:rsidRDefault="00A56ABB" w:rsidP="00A56ABB">
      <w:pPr>
        <w:pStyle w:val="QUESTAO11"/>
        <w:tabs>
          <w:tab w:val="left" w:pos="4253"/>
          <w:tab w:val="left" w:pos="4820"/>
        </w:tabs>
      </w:pPr>
      <w:r w:rsidRPr="00BE2887">
        <w:rPr>
          <w:b/>
        </w:rPr>
        <w:t>5.1.</w:t>
      </w:r>
      <w:r w:rsidRPr="00BE2887">
        <w:t xml:space="preserve"> Indica três representações diferentes do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AT</m:t>
            </m:r>
          </m:e>
        </m:acc>
      </m:oMath>
      <w:r w:rsidRPr="00BE2887">
        <w:t xml:space="preserve"> .</w:t>
      </w:r>
    </w:p>
    <w:p w14:paraId="0DF6E803" w14:textId="77777777" w:rsidR="00A56ABB" w:rsidRPr="00BE2887" w:rsidRDefault="00A56ABB" w:rsidP="00A56ABB">
      <w:pPr>
        <w:pStyle w:val="QUESTAO11"/>
        <w:tabs>
          <w:tab w:val="left" w:pos="4253"/>
          <w:tab w:val="left" w:pos="4820"/>
        </w:tabs>
        <w:ind w:left="851" w:hanging="397"/>
      </w:pPr>
      <w:r w:rsidRPr="00BE2887">
        <w:rPr>
          <w:b/>
        </w:rPr>
        <w:t>5.2.</w:t>
      </w:r>
      <w:r w:rsidRPr="00BE2887">
        <w:t xml:space="preserve"> Indica um vetor com a mesma direção, </w:t>
      </w:r>
      <w:r>
        <w:t xml:space="preserve">o </w:t>
      </w:r>
      <w:r w:rsidRPr="00BE2887">
        <w:t xml:space="preserve">sentido contrário e o dobro do comprimento do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NL</m:t>
            </m:r>
          </m:e>
        </m:acc>
      </m:oMath>
      <w:r w:rsidRPr="00BE2887">
        <w:t xml:space="preserve"> .</w:t>
      </w:r>
    </w:p>
    <w:p w14:paraId="0DF6E804" w14:textId="77777777" w:rsidR="00A56ABB" w:rsidRPr="00BE2887" w:rsidRDefault="00A56ABB" w:rsidP="00A56ABB">
      <w:pPr>
        <w:pStyle w:val="QUESTAO11"/>
        <w:tabs>
          <w:tab w:val="left" w:pos="4253"/>
          <w:tab w:val="left" w:pos="4820"/>
        </w:tabs>
      </w:pPr>
      <w:r w:rsidRPr="00BE2887">
        <w:rPr>
          <w:b/>
        </w:rPr>
        <w:t>5.3.</w:t>
      </w:r>
      <w:r w:rsidRPr="00BE2887">
        <w:t xml:space="preserve"> Utilizando as letras da figura completa:</w:t>
      </w:r>
    </w:p>
    <w:p w14:paraId="0DF6E805" w14:textId="77777777" w:rsidR="00A56ABB" w:rsidRDefault="00A56ABB" w:rsidP="00A56ABB">
      <w:pPr>
        <w:pStyle w:val="QUESTAO11"/>
        <w:tabs>
          <w:tab w:val="left" w:pos="4253"/>
          <w:tab w:val="left" w:pos="4820"/>
        </w:tabs>
        <w:ind w:hanging="170"/>
        <w:rPr>
          <w:bCs w:val="0"/>
        </w:rPr>
      </w:pPr>
      <w:r w:rsidRPr="00BE2887">
        <w:rPr>
          <w:b/>
        </w:rPr>
        <w:t xml:space="preserve">a) </w:t>
      </w:r>
      <m:oMath>
        <m:acc>
          <m:accPr>
            <m:chr m:val="⃗"/>
            <m:ctrlPr>
              <w:rPr>
                <w:rFonts w:ascii="Cambria Math" w:hAnsi="Cambria Math"/>
                <w:bCs w:val="0"/>
                <w:i/>
              </w:rPr>
            </m:ctrlPr>
          </m:accPr>
          <m:e>
            <m:r>
              <w:rPr>
                <w:rFonts w:ascii="Cambria Math" w:hAnsi="Cambria Math"/>
              </w:rPr>
              <m:t>PT</m:t>
            </m:r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bCs w:val="0"/>
                <w:i/>
              </w:rPr>
            </m:ctrlPr>
          </m:accPr>
          <m:e>
            <m:r>
              <w:rPr>
                <w:rFonts w:ascii="Cambria Math" w:hAnsi="Cambria Math"/>
              </w:rPr>
              <m:t>MI</m:t>
            </m:r>
          </m:e>
        </m:acc>
        <m:r>
          <w:rPr>
            <w:rFonts w:ascii="Cambria Math" w:hAnsi="Cambria Math"/>
          </w:rPr>
          <m:t>= _____</m:t>
        </m:r>
      </m:oMath>
      <w:r>
        <w:rPr>
          <w:bCs w:val="0"/>
        </w:rPr>
        <w:tab/>
      </w:r>
      <w:r w:rsidRPr="00C75AFC">
        <w:rPr>
          <w:b/>
          <w:bCs w:val="0"/>
        </w:rPr>
        <w:t>b)</w:t>
      </w:r>
      <w:r>
        <w:rPr>
          <w:bCs w:val="0"/>
        </w:rPr>
        <w:t xml:space="preserve">  </w:t>
      </w:r>
      <m:oMath>
        <m:r>
          <w:rPr>
            <w:rFonts w:ascii="Cambria Math" w:hAnsi="Cambria Math"/>
          </w:rPr>
          <m:t>D+</m:t>
        </m:r>
        <m:acc>
          <m:accPr>
            <m:chr m:val="⃗"/>
            <m:ctrlPr>
              <w:rPr>
                <w:rFonts w:ascii="Cambria Math" w:hAnsi="Cambria Math"/>
                <w:bCs w:val="0"/>
                <w:i/>
              </w:rPr>
            </m:ctrlPr>
          </m:accPr>
          <m:e>
            <m:r>
              <w:rPr>
                <w:rFonts w:ascii="Cambria Math" w:hAnsi="Cambria Math"/>
              </w:rPr>
              <m:t>FH</m:t>
            </m:r>
          </m:e>
        </m:acc>
        <m:r>
          <w:rPr>
            <w:rFonts w:ascii="Cambria Math" w:hAnsi="Cambria Math"/>
          </w:rPr>
          <m:t>= ______</m:t>
        </m:r>
      </m:oMath>
    </w:p>
    <w:p w14:paraId="0DF6E806" w14:textId="77777777" w:rsidR="00A56ABB" w:rsidRDefault="00A56ABB" w:rsidP="00A56ABB">
      <w:pPr>
        <w:pStyle w:val="QUESTAO11"/>
        <w:tabs>
          <w:tab w:val="left" w:pos="4253"/>
          <w:tab w:val="left" w:pos="4820"/>
        </w:tabs>
        <w:ind w:hanging="170"/>
        <w:rPr>
          <w:bCs w:val="0"/>
        </w:rPr>
      </w:pPr>
      <w:r>
        <w:rPr>
          <w:b/>
        </w:rPr>
        <w:t>c</w:t>
      </w:r>
      <w:r w:rsidRPr="00BE2887">
        <w:rPr>
          <w:b/>
        </w:rPr>
        <w:t xml:space="preserve">) </w:t>
      </w:r>
      <m:oMath>
        <m:acc>
          <m:accPr>
            <m:chr m:val="⃗"/>
            <m:ctrlPr>
              <w:rPr>
                <w:rFonts w:ascii="Cambria Math" w:hAnsi="Cambria Math"/>
                <w:bCs w:val="0"/>
                <w:i/>
              </w:rPr>
            </m:ctrlPr>
          </m:accPr>
          <m:e>
            <m:r>
              <w:rPr>
                <w:rFonts w:ascii="Cambria Math" w:hAnsi="Cambria Math"/>
              </w:rPr>
              <m:t>OT</m:t>
            </m:r>
          </m:e>
        </m:acc>
        <m:r>
          <w:rPr>
            <w:rFonts w:ascii="Cambria Math" w:hAnsi="Cambria Math"/>
          </w:rPr>
          <m:t>-</m:t>
        </m:r>
        <m:acc>
          <m:accPr>
            <m:chr m:val="⃗"/>
            <m:ctrlPr>
              <w:rPr>
                <w:rFonts w:ascii="Cambria Math" w:hAnsi="Cambria Math"/>
                <w:bCs w:val="0"/>
                <w:i/>
              </w:rPr>
            </m:ctrlPr>
          </m:accPr>
          <m:e>
            <m:r>
              <w:rPr>
                <w:rFonts w:ascii="Cambria Math" w:hAnsi="Cambria Math"/>
              </w:rPr>
              <m:t>EG</m:t>
            </m:r>
          </m:e>
        </m:acc>
        <m:r>
          <w:rPr>
            <w:rFonts w:ascii="Cambria Math" w:hAnsi="Cambria Math"/>
          </w:rPr>
          <m:t>= _____</m:t>
        </m:r>
      </m:oMath>
      <w:r>
        <w:rPr>
          <w:bCs w:val="0"/>
        </w:rPr>
        <w:tab/>
      </w:r>
      <w:r>
        <w:rPr>
          <w:b/>
        </w:rPr>
        <w:t>d</w:t>
      </w:r>
      <w:r w:rsidRPr="00BE2887">
        <w:rPr>
          <w:b/>
        </w:rPr>
        <w:t xml:space="preserve">) </w:t>
      </w:r>
      <m:oMath>
        <m:d>
          <m:dPr>
            <m:ctrlPr>
              <w:rPr>
                <w:rFonts w:ascii="Cambria Math" w:hAnsi="Cambria Math"/>
                <w:bCs w:val="0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 w:val="0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SB</m:t>
                    </m:r>
                  </m:e>
                </m:acc>
                <m:r>
                  <w:rPr>
                    <w:rFonts w:ascii="Cambria Math" w:hAnsi="Cambria Math"/>
                  </w:rPr>
                  <m:t xml:space="preserve"> </m:t>
                </m:r>
              </m:sub>
            </m:sSub>
            <m:r>
              <w:rPr>
                <w:rFonts w:ascii="Cambria Math" w:hAnsi="Cambria Math"/>
              </w:rPr>
              <m:t>∘</m:t>
            </m:r>
            <m:sSub>
              <m:sSubPr>
                <m:ctrlPr>
                  <w:rPr>
                    <w:rFonts w:ascii="Cambria Math" w:hAnsi="Cambria Math"/>
                    <w:bCs w:val="0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acc>
                  <m:accPr>
                    <m:chr m:val="⃗"/>
                    <m:ctrlPr>
                      <w:rPr>
                        <w:rFonts w:ascii="Cambria Math" w:hAnsi="Cambria Math"/>
                        <w:bCs w:val="0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AO</m:t>
                    </m:r>
                  </m:e>
                </m:acc>
              </m:sub>
            </m:sSub>
          </m:e>
        </m:d>
        <m:r>
          <w:rPr>
            <w:rFonts w:ascii="Cambria Math" w:hAnsi="Cambria Math"/>
          </w:rPr>
          <m:t>(I)= _____</m:t>
        </m:r>
      </m:oMath>
    </w:p>
    <w:p w14:paraId="0DF6E807" w14:textId="77777777" w:rsidR="0098158C" w:rsidRPr="0098158C" w:rsidRDefault="0098158C" w:rsidP="0051535D">
      <w:pPr>
        <w:spacing w:before="120" w:after="120"/>
        <w:ind w:left="567" w:hanging="113"/>
        <w:jc w:val="both"/>
        <w:rPr>
          <w:rFonts w:ascii="Arial" w:hAnsi="Arial" w:cs="Arial"/>
          <w:b/>
          <w:sz w:val="20"/>
          <w:szCs w:val="20"/>
        </w:rPr>
      </w:pPr>
      <w:r w:rsidRPr="0098158C">
        <w:rPr>
          <w:rFonts w:ascii="Arial" w:eastAsiaTheme="minorEastAsia" w:hAnsi="Arial" w:cs="Arial"/>
          <w:b/>
          <w:color w:val="000000" w:themeColor="text1"/>
          <w:sz w:val="20"/>
          <w:szCs w:val="20"/>
        </w:rPr>
        <w:t>5.4.</w:t>
      </w:r>
      <w:r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</w:t>
      </w:r>
      <w:r w:rsidRPr="0098158C">
        <w:rPr>
          <w:rFonts w:ascii="Arial" w:eastAsiaTheme="minorEastAsia" w:hAnsi="Arial" w:cs="Arial"/>
          <w:color w:val="000000" w:themeColor="text1"/>
          <w:sz w:val="20"/>
          <w:szCs w:val="20"/>
        </w:rPr>
        <w:t>Qual é o ponto cuja imagem pela translação associada ao vetor</w:t>
      </w:r>
      <w:r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</w:t>
      </w:r>
      <w:r w:rsidRPr="0098158C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000000" w:themeColor="text1"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>2</m:t>
            </m:r>
          </m:den>
        </m:f>
        <m:acc>
          <m:accPr>
            <m:chr m:val="⃗"/>
            <m:ctrlP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</m:ctrlPr>
          </m:accPr>
          <m:e>
            <m:r>
              <w:rPr>
                <w:rFonts w:ascii="Cambria Math" w:eastAsiaTheme="minorEastAsia" w:hAnsi="Cambria Math" w:cs="Arial"/>
                <w:color w:val="000000" w:themeColor="text1"/>
                <w:sz w:val="20"/>
                <w:szCs w:val="20"/>
              </w:rPr>
              <m:t>CM</m:t>
            </m:r>
          </m:e>
        </m:acc>
      </m:oMath>
      <w:r w:rsidRPr="0098158C">
        <w:rPr>
          <w:rFonts w:ascii="Arial" w:eastAsiaTheme="minorEastAsia" w:hAnsi="Arial" w:cs="Arial"/>
          <w:color w:val="000000" w:themeColor="text1"/>
          <w:sz w:val="20"/>
          <w:szCs w:val="20"/>
        </w:rPr>
        <w:t xml:space="preserve"> é o ponto </w:t>
      </w:r>
      <m:oMath>
        <m:r>
          <w:rPr>
            <w:rFonts w:ascii="Cambria Math" w:eastAsiaTheme="minorEastAsia" w:hAnsi="Cambria Math" w:cs="Arial"/>
            <w:color w:val="000000" w:themeColor="text1"/>
            <w:sz w:val="20"/>
            <w:szCs w:val="20"/>
          </w:rPr>
          <m:t>K</m:t>
        </m:r>
      </m:oMath>
      <w:r w:rsidRPr="0098158C">
        <w:rPr>
          <w:rFonts w:ascii="Arial" w:eastAsiaTheme="minorEastAsia" w:hAnsi="Arial" w:cs="Arial"/>
          <w:color w:val="000000" w:themeColor="text1"/>
          <w:sz w:val="20"/>
          <w:szCs w:val="20"/>
        </w:rPr>
        <w:t>?</w:t>
      </w:r>
    </w:p>
    <w:p w14:paraId="0DF6E808" w14:textId="77777777" w:rsidR="00A56ABB" w:rsidRDefault="0098158C" w:rsidP="00A56ABB">
      <w:pPr>
        <w:pStyle w:val="QUESTAO11"/>
        <w:tabs>
          <w:tab w:val="left" w:pos="4253"/>
          <w:tab w:val="left" w:pos="4820"/>
        </w:tabs>
      </w:pPr>
      <w:r>
        <w:rPr>
          <w:b/>
        </w:rPr>
        <w:t>5.5</w:t>
      </w:r>
      <w:r w:rsidR="00A56ABB">
        <w:rPr>
          <w:b/>
        </w:rPr>
        <w:t xml:space="preserve">. </w:t>
      </w:r>
      <w:r w:rsidR="00A56ABB" w:rsidRPr="00C75AFC">
        <w:t>Qual é a imagem do losango [</w:t>
      </w:r>
      <w:r w:rsidR="00A56ABB" w:rsidRPr="00FF1847">
        <w:rPr>
          <w:i/>
        </w:rPr>
        <w:t>ABQP</w:t>
      </w:r>
      <w:r w:rsidR="00A56ABB" w:rsidRPr="00C75AFC">
        <w:t xml:space="preserve">] pela translação de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CS</m:t>
            </m:r>
          </m:e>
        </m:acc>
      </m:oMath>
      <w:r w:rsidR="00A56ABB" w:rsidRPr="00C75AFC">
        <w:t xml:space="preserve"> ?</w:t>
      </w:r>
    </w:p>
    <w:p w14:paraId="0DF6E809" w14:textId="77777777" w:rsidR="00493F9C" w:rsidRDefault="00493F9C" w:rsidP="00493F9C">
      <w:pPr>
        <w:pStyle w:val="QUESTAO11"/>
        <w:tabs>
          <w:tab w:val="left" w:pos="4253"/>
          <w:tab w:val="left" w:pos="4820"/>
        </w:tabs>
        <w:ind w:left="851" w:hanging="397"/>
      </w:pPr>
      <w:r w:rsidRPr="00493F9C">
        <w:rPr>
          <w:rFonts w:eastAsiaTheme="minorEastAsia"/>
          <w:b/>
          <w:color w:val="000000" w:themeColor="text1"/>
        </w:rPr>
        <w:t>5.6.</w:t>
      </w:r>
      <w:r>
        <w:rPr>
          <w:rFonts w:eastAsiaTheme="minorEastAsia"/>
          <w:color w:val="000000" w:themeColor="text1"/>
        </w:rPr>
        <w:t xml:space="preserve"> Qual é o centro d</w:t>
      </w:r>
      <w:r w:rsidRPr="007D361A">
        <w:rPr>
          <w:rFonts w:eastAsiaTheme="minorEastAsia"/>
          <w:color w:val="000000" w:themeColor="text1"/>
        </w:rPr>
        <w:t xml:space="preserve">a rotação de amplitude </w:t>
      </w:r>
      <w:r w:rsidRPr="00127728">
        <w:rPr>
          <w:rFonts w:eastAsiaTheme="minorEastAsia"/>
          <w:color w:val="000000" w:themeColor="text1"/>
        </w:rPr>
        <w:t>180°</w:t>
      </w:r>
      <w:r w:rsidRPr="007D361A">
        <w:rPr>
          <w:rFonts w:eastAsiaTheme="minorEastAsia"/>
          <w:color w:val="000000" w:themeColor="text1"/>
        </w:rPr>
        <w:t xml:space="preserve"> que transforma o ponto </w:t>
      </w:r>
      <m:oMath>
        <m:r>
          <w:rPr>
            <w:rFonts w:ascii="Cambria Math" w:eastAsiaTheme="minorEastAsia" w:hAnsi="Cambria Math"/>
            <w:color w:val="000000" w:themeColor="text1"/>
          </w:rPr>
          <m:t>P</m:t>
        </m:r>
      </m:oMath>
      <w:r w:rsidRPr="007D361A">
        <w:rPr>
          <w:rFonts w:eastAsiaTheme="minorEastAsia"/>
          <w:color w:val="000000" w:themeColor="text1"/>
        </w:rPr>
        <w:t xml:space="preserve"> no ponto </w:t>
      </w:r>
      <m:oMath>
        <m:r>
          <w:rPr>
            <w:rFonts w:ascii="Cambria Math" w:eastAsiaTheme="minorEastAsia" w:hAnsi="Cambria Math"/>
            <w:color w:val="000000" w:themeColor="text1"/>
          </w:rPr>
          <m:t>H</m:t>
        </m:r>
      </m:oMath>
      <w:r w:rsidRPr="007D361A">
        <w:rPr>
          <w:rFonts w:eastAsiaTheme="minorEastAsia"/>
          <w:color w:val="000000" w:themeColor="text1"/>
        </w:rPr>
        <w:t>?</w:t>
      </w:r>
    </w:p>
    <w:p w14:paraId="0DF6E80A" w14:textId="1F71C336" w:rsidR="00A56ABB" w:rsidRPr="00BE2887" w:rsidRDefault="00A56ABB" w:rsidP="00E62109">
      <w:pPr>
        <w:pStyle w:val="QUESTAO11"/>
        <w:tabs>
          <w:tab w:val="left" w:pos="4253"/>
          <w:tab w:val="left" w:pos="4820"/>
        </w:tabs>
        <w:spacing w:before="0"/>
        <w:rPr>
          <w:b/>
        </w:rPr>
      </w:pPr>
    </w:p>
    <w:p w14:paraId="0DF6E80B" w14:textId="2EF40DD4" w:rsidR="00A56ABB" w:rsidRDefault="0051535D" w:rsidP="0051535D">
      <w:pPr>
        <w:pStyle w:val="QUESTAO11"/>
        <w:tabs>
          <w:tab w:val="left" w:pos="4253"/>
          <w:tab w:val="left" w:pos="4820"/>
        </w:tabs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ADE7905" wp14:editId="53D58643">
                <wp:extent cx="214630" cy="214630"/>
                <wp:effectExtent l="0" t="0" r="0" b="0"/>
                <wp:docPr id="15" name="Ova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630" cy="21463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260D04" w14:textId="77777777" w:rsidR="0051535D" w:rsidRPr="00086D19" w:rsidRDefault="0051535D" w:rsidP="0051535D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ADE7905" id="Oval 15" o:spid="_x0000_s1033" style="width:16.9pt;height:16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" fillcolor="#c83d47" stroked="f" strokeweight="2pt">
                <v:textbox inset="0,0,0,0">
                  <w:txbxContent>
                    <w:p w14:paraId="70260D04" w14:textId="77777777" w:rsidR="0051535D" w:rsidRPr="00086D19" w:rsidRDefault="0051535D" w:rsidP="0051535D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 </w:t>
      </w:r>
      <w:r w:rsidR="00A56ABB" w:rsidRPr="00C75AFC">
        <w:t xml:space="preserve">Constrói a imagem do polígono pela reflexão deslizante de eixo </w:t>
      </w:r>
      <m:oMath>
        <m:r>
          <w:rPr>
            <w:rFonts w:ascii="Cambria Math" w:hAnsi="Cambria Math"/>
          </w:rPr>
          <m:t>r</m:t>
        </m:r>
      </m:oMath>
      <w:r w:rsidR="00A56ABB" w:rsidRPr="00C75AFC">
        <w:t xml:space="preserve">  e vetor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u</m:t>
            </m:r>
          </m:e>
        </m:acc>
      </m:oMath>
      <w:r w:rsidR="00A56ABB" w:rsidRPr="00C75AFC">
        <w:t xml:space="preserve"> .</w:t>
      </w:r>
    </w:p>
    <w:p w14:paraId="0DF6E80C" w14:textId="77777777" w:rsidR="00A56ABB" w:rsidRDefault="00A56ABB" w:rsidP="00181BF2">
      <w:pPr>
        <w:pStyle w:val="QUESTAO11"/>
        <w:tabs>
          <w:tab w:val="left" w:pos="4253"/>
          <w:tab w:val="left" w:pos="4820"/>
        </w:tabs>
        <w:ind w:left="0" w:firstLine="426"/>
        <w:jc w:val="center"/>
      </w:pPr>
      <w:r w:rsidRPr="00C75AFC">
        <w:rPr>
          <w:noProof/>
          <w:lang w:eastAsia="pt-PT"/>
        </w:rPr>
        <w:drawing>
          <wp:inline distT="0" distB="0" distL="0" distR="0" wp14:anchorId="0DF6E84C" wp14:editId="00F826A5">
            <wp:extent cx="3125972" cy="1954340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 rotWithShape="1">
                    <a:blip r:embed="rId22"/>
                    <a:srcRect l="-994" r="-908"/>
                    <a:stretch/>
                  </pic:blipFill>
                  <pic:spPr bwMode="auto">
                    <a:xfrm>
                      <a:off x="0" y="0"/>
                      <a:ext cx="3126708" cy="1954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F6E812" w14:textId="77777777" w:rsidR="00A56ABB" w:rsidRDefault="00A56ABB" w:rsidP="00E62109">
      <w:pPr>
        <w:pStyle w:val="QUESTAO1"/>
        <w:spacing w:before="0" w:line="240" w:lineRule="auto"/>
        <w:ind w:left="0" w:firstLine="0"/>
        <w:rPr>
          <w:b/>
          <w:noProof/>
          <w:color w:val="C0504D" w:themeColor="accent2"/>
          <w:lang w:eastAsia="pt-PT"/>
        </w:rPr>
      </w:pPr>
    </w:p>
    <w:p w14:paraId="0DF6E813" w14:textId="100C7B89" w:rsidR="00A56ABB" w:rsidRDefault="00A56ABB" w:rsidP="00E62109">
      <w:pPr>
        <w:pStyle w:val="QUESTAO1"/>
        <w:tabs>
          <w:tab w:val="clear" w:pos="113"/>
          <w:tab w:val="left" w:pos="0"/>
        </w:tabs>
        <w:spacing w:before="0"/>
        <w:ind w:left="0" w:firstLine="0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F6E84E" wp14:editId="2BE279D9">
                <wp:extent cx="215900" cy="215900"/>
                <wp:effectExtent l="0" t="0" r="0" b="0"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E882" w14:textId="77777777" w:rsidR="00A56ABB" w:rsidRPr="00086D19" w:rsidRDefault="00A56ABB" w:rsidP="00A56A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F6E84E" id="Oval 33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GAKVDX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0DF6E882" w14:textId="77777777" w:rsidR="00A56ABB" w:rsidRPr="00086D19" w:rsidRDefault="00A56ABB" w:rsidP="00A56A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7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="008F63C8">
        <w:t xml:space="preserve">  </w:t>
      </w:r>
      <w:r>
        <w:t>A figura seguinte é uma imagem de um azulejo tradicional português, que permite construir um friso.</w:t>
      </w:r>
    </w:p>
    <w:p w14:paraId="0DF6E814" w14:textId="06A09DE7" w:rsidR="00A56ABB" w:rsidRDefault="008F63C8" w:rsidP="008F63C8">
      <w:pPr>
        <w:pStyle w:val="QUESTAO1"/>
        <w:spacing w:before="160" w:after="120"/>
        <w:ind w:left="453" w:hanging="28"/>
        <w:jc w:val="center"/>
      </w:pPr>
      <w:r w:rsidRPr="00344434">
        <w:rPr>
          <w:noProof/>
          <w:lang w:eastAsia="pt-PT"/>
        </w:rPr>
        <w:drawing>
          <wp:inline distT="0" distB="0" distL="0" distR="0" wp14:anchorId="0DF6E854" wp14:editId="08A838C8">
            <wp:extent cx="4237200" cy="9936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m 2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7200" cy="99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6E817" w14:textId="4053EBC6" w:rsidR="00A56ABB" w:rsidRPr="00880862" w:rsidRDefault="008F63C8" w:rsidP="008F63C8">
      <w:pPr>
        <w:pStyle w:val="QUESTAO1"/>
        <w:spacing w:before="0" w:after="120"/>
        <w:ind w:firstLine="6"/>
      </w:pPr>
      <w:r w:rsidRPr="00241400">
        <w:rPr>
          <w:noProof/>
          <w:lang w:eastAsia="pt-PT"/>
        </w:rPr>
        <w:drawing>
          <wp:anchor distT="0" distB="0" distL="114300" distR="114300" simplePos="0" relativeHeight="251665920" behindDoc="1" locked="0" layoutInCell="1" allowOverlap="1" wp14:anchorId="0DF6E856" wp14:editId="763CA3A7">
            <wp:simplePos x="0" y="0"/>
            <wp:positionH relativeFrom="column">
              <wp:posOffset>4277286</wp:posOffset>
            </wp:positionH>
            <wp:positionV relativeFrom="paragraph">
              <wp:posOffset>240665</wp:posOffset>
            </wp:positionV>
            <wp:extent cx="1378800" cy="1378800"/>
            <wp:effectExtent l="0" t="0" r="0" b="0"/>
            <wp:wrapTight wrapText="bothSides">
              <wp:wrapPolygon edited="0">
                <wp:start x="0" y="0"/>
                <wp:lineTo x="0" y="21192"/>
                <wp:lineTo x="21192" y="21192"/>
                <wp:lineTo x="21192" y="0"/>
                <wp:lineTo x="0" y="0"/>
              </wp:wrapPolygon>
            </wp:wrapTight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42"/>
                    <pic:cNvPicPr/>
                  </pic:nvPicPr>
                  <pic:blipFill>
                    <a:blip r:embed="rId24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800" cy="13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6ABB">
        <w:t>Identifica as simetrias que existem no friso.</w:t>
      </w:r>
    </w:p>
    <w:p w14:paraId="0DF6E818" w14:textId="2749411E" w:rsidR="00A56ABB" w:rsidRDefault="00A56ABB" w:rsidP="00A56ABB">
      <w:pPr>
        <w:pStyle w:val="QUESTAO1"/>
        <w:tabs>
          <w:tab w:val="left" w:pos="9632"/>
        </w:tabs>
        <w:spacing w:line="360" w:lineRule="auto"/>
        <w:ind w:right="-7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0DF6E858" wp14:editId="0DF6E859">
                <wp:extent cx="216000" cy="216000"/>
                <wp:effectExtent l="0" t="0" r="0" b="0"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6E885" w14:textId="77777777" w:rsidR="00A56ABB" w:rsidRPr="00086D19" w:rsidRDefault="00A56ABB" w:rsidP="00A56ABB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0DF6E858" id="Oval 34" o:sp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" fillcolor="#c83d47" stroked="f" strokeweight="2pt">
                <v:textbox inset="0,0,0,0">
                  <w:txbxContent>
                    <w:p w14:paraId="0DF6E885" w14:textId="77777777" w:rsidR="00A56ABB" w:rsidRPr="00086D19" w:rsidRDefault="00A56ABB" w:rsidP="00A56ABB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8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>
        <w:t xml:space="preserve"> </w:t>
      </w:r>
      <w:r w:rsidR="005E7A8E">
        <w:t>Observa a</w:t>
      </w:r>
      <w:r>
        <w:t xml:space="preserve"> rosácea da figura ao lado.</w:t>
      </w:r>
    </w:p>
    <w:p w14:paraId="0DF6E819" w14:textId="77777777" w:rsidR="00A56ABB" w:rsidRDefault="00A56ABB" w:rsidP="00A56ABB">
      <w:pPr>
        <w:pStyle w:val="QuestaoTexto"/>
        <w:ind w:left="0"/>
      </w:pPr>
    </w:p>
    <w:p w14:paraId="0DF6E81A" w14:textId="77777777" w:rsidR="00A56ABB" w:rsidRDefault="005E7A8E" w:rsidP="008F63C8">
      <w:pPr>
        <w:pStyle w:val="QuestaoTexto"/>
        <w:ind w:left="0" w:firstLine="504"/>
      </w:pPr>
      <w:r w:rsidRPr="005E7A8E">
        <w:rPr>
          <w:b/>
        </w:rPr>
        <w:t>8.1.</w:t>
      </w:r>
      <w:r>
        <w:t xml:space="preserve"> Quantos eixos de simetria tem a figura?</w:t>
      </w:r>
    </w:p>
    <w:p w14:paraId="0DF6E81B" w14:textId="77777777" w:rsidR="005E7A8E" w:rsidRDefault="005E7A8E" w:rsidP="005E7A8E">
      <w:pPr>
        <w:pStyle w:val="QuestaoTexto"/>
        <w:ind w:left="0" w:firstLine="426"/>
      </w:pPr>
    </w:p>
    <w:p w14:paraId="0DF6E81D" w14:textId="00AE9DAF" w:rsidR="00A56ABB" w:rsidRDefault="005E7A8E" w:rsidP="000A1E65">
      <w:pPr>
        <w:pStyle w:val="QuestaoTexto"/>
        <w:ind w:left="0" w:firstLine="518"/>
      </w:pPr>
      <w:r w:rsidRPr="005E7A8E">
        <w:rPr>
          <w:b/>
        </w:rPr>
        <w:t>8.2.</w:t>
      </w:r>
      <w:r>
        <w:t xml:space="preserve"> Qual é a amplitude mínima de rotação da rosácea?</w:t>
      </w:r>
    </w:p>
    <w:sectPr w:rsidR="00A56ABB" w:rsidSect="001E4C5F">
      <w:headerReference w:type="default" r:id="rId25"/>
      <w:pgSz w:w="11900" w:h="16840"/>
      <w:pgMar w:top="959" w:right="1134" w:bottom="1134" w:left="1134" w:header="567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F6E85E" w14:textId="77777777" w:rsidR="00FC3CD0" w:rsidRDefault="00FC3CD0" w:rsidP="00D177B5">
      <w:pPr>
        <w:spacing w:after="0" w:line="240" w:lineRule="auto"/>
      </w:pPr>
      <w:r>
        <w:separator/>
      </w:r>
    </w:p>
  </w:endnote>
  <w:endnote w:type="continuationSeparator" w:id="0">
    <w:p w14:paraId="0DF6E85F" w14:textId="77777777" w:rsidR="00FC3CD0" w:rsidRDefault="00FC3CD0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6E85C" w14:textId="77777777" w:rsidR="00FC3CD0" w:rsidRDefault="00FC3CD0" w:rsidP="00D177B5">
      <w:pPr>
        <w:spacing w:after="0" w:line="240" w:lineRule="auto"/>
      </w:pPr>
      <w:r>
        <w:separator/>
      </w:r>
    </w:p>
  </w:footnote>
  <w:footnote w:type="continuationSeparator" w:id="0">
    <w:p w14:paraId="0DF6E85D" w14:textId="77777777" w:rsidR="00FC3CD0" w:rsidRDefault="00FC3CD0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F6E860" w14:textId="77777777" w:rsidR="00594305" w:rsidRPr="00AE5CF6" w:rsidRDefault="00594305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0DF6E861" wp14:editId="0DF6E862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DF6E863" wp14:editId="0DF6E864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0DF6E865" wp14:editId="0DF6E866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5.75pt;height:15.75pt;visibility:visible" o:bullet="t">
        <v:imagedata r:id="rId1" o:title=""/>
      </v:shape>
    </w:pict>
  </w:numPicBullet>
  <w:numPicBullet w:numPicBulletId="1">
    <w:pict>
      <v:shape id="_x0000_i1027" type="#_x0000_t75" style="width:15.75pt;height:15.75pt;visibility:visible" o:bullet="t">
        <v:imagedata r:id="rId2" o:title=""/>
      </v:shape>
    </w:pict>
  </w:numPicBullet>
  <w:numPicBullet w:numPicBulletId="2">
    <w:pict>
      <v:shape id="_x0000_i1028" type="#_x0000_t75" style="width:15.75pt;height:15.7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360A96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0C561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C7ED3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4D844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7CE4D7D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A38E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1F4AD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789D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4D0F2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FEA0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1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2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5546321B"/>
    <w:multiLevelType w:val="multilevel"/>
    <w:tmpl w:val="2CB47568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bCs/>
        <w:color w:val="DF4C47"/>
        <w:sz w:val="24"/>
      </w:rPr>
    </w:lvl>
    <w:lvl w:ilvl="1">
      <w:start w:val="1"/>
      <w:numFmt w:val="decimal"/>
      <w:lvlText w:val="%1.%2."/>
      <w:lvlJc w:val="left"/>
      <w:pPr>
        <w:ind w:left="1021" w:hanging="567"/>
      </w:pPr>
      <w:rPr>
        <w:rFonts w:ascii="Arial" w:hAnsi="Arial" w:hint="default"/>
        <w:b/>
        <w:bCs/>
        <w:i w:val="0"/>
        <w:color w:val="DF4C47"/>
        <w:sz w:val="24"/>
      </w:rPr>
    </w:lvl>
    <w:lvl w:ilvl="2">
      <w:start w:val="1"/>
      <w:numFmt w:val="lowerLetter"/>
      <w:lvlText w:val="%3)"/>
      <w:lvlJc w:val="left"/>
      <w:pPr>
        <w:ind w:left="1362" w:hanging="341"/>
      </w:pPr>
      <w:rPr>
        <w:rFonts w:ascii="Arial" w:hAnsi="Arial" w:hint="default"/>
        <w:b/>
        <w:i w:val="0"/>
        <w:color w:val="DF4C47"/>
        <w:sz w:val="22"/>
      </w:rPr>
    </w:lvl>
    <w:lvl w:ilvl="3">
      <w:start w:val="1"/>
      <w:numFmt w:val="decimal"/>
      <w:lvlText w:val="(%4)"/>
      <w:lvlJc w:val="left"/>
      <w:pPr>
        <w:ind w:left="1816" w:hanging="454"/>
      </w:pPr>
      <w:rPr>
        <w:rFonts w:hint="default"/>
        <w:b/>
      </w:rPr>
    </w:lvl>
    <w:lvl w:ilvl="4">
      <w:start w:val="1"/>
      <w:numFmt w:val="lowerLetter"/>
      <w:lvlText w:val="(%5)"/>
      <w:lvlJc w:val="left"/>
      <w:pPr>
        <w:ind w:left="2270" w:hanging="454"/>
      </w:pPr>
      <w:rPr>
        <w:rFonts w:hint="default"/>
        <w:b/>
      </w:rPr>
    </w:lvl>
    <w:lvl w:ilvl="5">
      <w:start w:val="1"/>
      <w:numFmt w:val="lowerRoman"/>
      <w:lvlText w:val="(%6)"/>
      <w:lvlJc w:val="left"/>
      <w:pPr>
        <w:ind w:left="2724" w:hanging="454"/>
      </w:pPr>
      <w:rPr>
        <w:rFonts w:hint="default"/>
        <w:b/>
      </w:rPr>
    </w:lvl>
    <w:lvl w:ilvl="6">
      <w:start w:val="1"/>
      <w:numFmt w:val="decimal"/>
      <w:lvlText w:val="%7."/>
      <w:lvlJc w:val="left"/>
      <w:pPr>
        <w:ind w:left="3178" w:hanging="454"/>
      </w:pPr>
      <w:rPr>
        <w:rFonts w:hint="default"/>
        <w:b/>
      </w:rPr>
    </w:lvl>
    <w:lvl w:ilvl="7">
      <w:start w:val="1"/>
      <w:numFmt w:val="lowerLetter"/>
      <w:lvlText w:val="%8."/>
      <w:lvlJc w:val="left"/>
      <w:pPr>
        <w:ind w:left="3632" w:hanging="454"/>
      </w:pPr>
      <w:rPr>
        <w:rFonts w:hint="default"/>
        <w:b/>
      </w:rPr>
    </w:lvl>
    <w:lvl w:ilvl="8">
      <w:start w:val="1"/>
      <w:numFmt w:val="lowerRoman"/>
      <w:lvlText w:val="%9."/>
      <w:lvlJc w:val="left"/>
      <w:pPr>
        <w:ind w:left="4086" w:hanging="454"/>
      </w:pPr>
      <w:rPr>
        <w:rFonts w:hint="default"/>
        <w:b/>
      </w:r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967930581">
    <w:abstractNumId w:val="14"/>
  </w:num>
  <w:num w:numId="2" w16cid:durableId="1123302213">
    <w:abstractNumId w:val="16"/>
  </w:num>
  <w:num w:numId="3" w16cid:durableId="1216771974">
    <w:abstractNumId w:val="12"/>
  </w:num>
  <w:num w:numId="4" w16cid:durableId="2088114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46707821">
    <w:abstractNumId w:val="13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45387611">
    <w:abstractNumId w:val="11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45358270">
    <w:abstractNumId w:val="17"/>
  </w:num>
  <w:num w:numId="8" w16cid:durableId="908030157">
    <w:abstractNumId w:val="13"/>
  </w:num>
  <w:num w:numId="9" w16cid:durableId="894586431">
    <w:abstractNumId w:val="9"/>
  </w:num>
  <w:num w:numId="10" w16cid:durableId="165023624">
    <w:abstractNumId w:val="7"/>
  </w:num>
  <w:num w:numId="11" w16cid:durableId="168445401">
    <w:abstractNumId w:val="6"/>
  </w:num>
  <w:num w:numId="12" w16cid:durableId="1362315125">
    <w:abstractNumId w:val="5"/>
  </w:num>
  <w:num w:numId="13" w16cid:durableId="150022973">
    <w:abstractNumId w:val="4"/>
  </w:num>
  <w:num w:numId="14" w16cid:durableId="1861049399">
    <w:abstractNumId w:val="8"/>
  </w:num>
  <w:num w:numId="15" w16cid:durableId="77949102">
    <w:abstractNumId w:val="3"/>
  </w:num>
  <w:num w:numId="16" w16cid:durableId="1421296634">
    <w:abstractNumId w:val="2"/>
  </w:num>
  <w:num w:numId="17" w16cid:durableId="1859156035">
    <w:abstractNumId w:val="1"/>
  </w:num>
  <w:num w:numId="18" w16cid:durableId="1164510074">
    <w:abstractNumId w:val="0"/>
  </w:num>
  <w:num w:numId="19" w16cid:durableId="18874492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5881"/>
    <w:rsid w:val="000147B0"/>
    <w:rsid w:val="00026F67"/>
    <w:rsid w:val="000541B6"/>
    <w:rsid w:val="0005423D"/>
    <w:rsid w:val="00076065"/>
    <w:rsid w:val="00084847"/>
    <w:rsid w:val="00086D19"/>
    <w:rsid w:val="00087949"/>
    <w:rsid w:val="0009288A"/>
    <w:rsid w:val="000A1E65"/>
    <w:rsid w:val="000A78A5"/>
    <w:rsid w:val="000C2F1E"/>
    <w:rsid w:val="000C37B1"/>
    <w:rsid w:val="000C3CE6"/>
    <w:rsid w:val="000C6245"/>
    <w:rsid w:val="000D413C"/>
    <w:rsid w:val="000D739D"/>
    <w:rsid w:val="000F1D5F"/>
    <w:rsid w:val="000F3806"/>
    <w:rsid w:val="000F5C16"/>
    <w:rsid w:val="00101ADB"/>
    <w:rsid w:val="0010211D"/>
    <w:rsid w:val="00114DC9"/>
    <w:rsid w:val="00120F40"/>
    <w:rsid w:val="00125686"/>
    <w:rsid w:val="00126439"/>
    <w:rsid w:val="00130517"/>
    <w:rsid w:val="00131497"/>
    <w:rsid w:val="00142467"/>
    <w:rsid w:val="001425BC"/>
    <w:rsid w:val="00142E0F"/>
    <w:rsid w:val="00152806"/>
    <w:rsid w:val="00153DEB"/>
    <w:rsid w:val="0015659C"/>
    <w:rsid w:val="00162A96"/>
    <w:rsid w:val="00174392"/>
    <w:rsid w:val="00181BF2"/>
    <w:rsid w:val="00182809"/>
    <w:rsid w:val="001849CD"/>
    <w:rsid w:val="001959D8"/>
    <w:rsid w:val="001A7745"/>
    <w:rsid w:val="001C5DAF"/>
    <w:rsid w:val="001C7A1B"/>
    <w:rsid w:val="001E4C5F"/>
    <w:rsid w:val="001E4CE7"/>
    <w:rsid w:val="00203059"/>
    <w:rsid w:val="0020379F"/>
    <w:rsid w:val="002109D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6005"/>
    <w:rsid w:val="00271F71"/>
    <w:rsid w:val="00274E47"/>
    <w:rsid w:val="00283301"/>
    <w:rsid w:val="00294572"/>
    <w:rsid w:val="00295F4C"/>
    <w:rsid w:val="002A0C5A"/>
    <w:rsid w:val="002A1042"/>
    <w:rsid w:val="002B338B"/>
    <w:rsid w:val="002D2A53"/>
    <w:rsid w:val="002E6EDD"/>
    <w:rsid w:val="002F1ADA"/>
    <w:rsid w:val="002F41AF"/>
    <w:rsid w:val="0030103E"/>
    <w:rsid w:val="003012AD"/>
    <w:rsid w:val="00302134"/>
    <w:rsid w:val="0030367A"/>
    <w:rsid w:val="00312438"/>
    <w:rsid w:val="00317C86"/>
    <w:rsid w:val="00350A6D"/>
    <w:rsid w:val="00360BC9"/>
    <w:rsid w:val="0036406B"/>
    <w:rsid w:val="003648D1"/>
    <w:rsid w:val="00365C7C"/>
    <w:rsid w:val="00371CF4"/>
    <w:rsid w:val="00393864"/>
    <w:rsid w:val="003949E3"/>
    <w:rsid w:val="003973BD"/>
    <w:rsid w:val="003B338A"/>
    <w:rsid w:val="003D42D1"/>
    <w:rsid w:val="003E2A77"/>
    <w:rsid w:val="003F5A65"/>
    <w:rsid w:val="003F6326"/>
    <w:rsid w:val="00401547"/>
    <w:rsid w:val="0040597E"/>
    <w:rsid w:val="004067E0"/>
    <w:rsid w:val="00413252"/>
    <w:rsid w:val="00426607"/>
    <w:rsid w:val="00427019"/>
    <w:rsid w:val="0042777D"/>
    <w:rsid w:val="00433136"/>
    <w:rsid w:val="00436363"/>
    <w:rsid w:val="0044282D"/>
    <w:rsid w:val="004453EA"/>
    <w:rsid w:val="00445942"/>
    <w:rsid w:val="004602AB"/>
    <w:rsid w:val="004676B1"/>
    <w:rsid w:val="00470089"/>
    <w:rsid w:val="00476446"/>
    <w:rsid w:val="00490305"/>
    <w:rsid w:val="00493BAA"/>
    <w:rsid w:val="00493F9C"/>
    <w:rsid w:val="004A11CC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47FE"/>
    <w:rsid w:val="004F4ED0"/>
    <w:rsid w:val="004F7D91"/>
    <w:rsid w:val="00507BAB"/>
    <w:rsid w:val="00510026"/>
    <w:rsid w:val="00511F34"/>
    <w:rsid w:val="0051535D"/>
    <w:rsid w:val="00520FEF"/>
    <w:rsid w:val="0052168E"/>
    <w:rsid w:val="005227F9"/>
    <w:rsid w:val="00551BED"/>
    <w:rsid w:val="00552529"/>
    <w:rsid w:val="00556FEA"/>
    <w:rsid w:val="005608BA"/>
    <w:rsid w:val="00560EC5"/>
    <w:rsid w:val="0056333E"/>
    <w:rsid w:val="00570BCB"/>
    <w:rsid w:val="00571DB0"/>
    <w:rsid w:val="00572573"/>
    <w:rsid w:val="005728B7"/>
    <w:rsid w:val="00580C18"/>
    <w:rsid w:val="005912DB"/>
    <w:rsid w:val="00594305"/>
    <w:rsid w:val="00596566"/>
    <w:rsid w:val="005A0214"/>
    <w:rsid w:val="005A06B8"/>
    <w:rsid w:val="005C0E6B"/>
    <w:rsid w:val="005D240E"/>
    <w:rsid w:val="005D38D7"/>
    <w:rsid w:val="005D4451"/>
    <w:rsid w:val="005D5FF5"/>
    <w:rsid w:val="005E1CF5"/>
    <w:rsid w:val="005E739D"/>
    <w:rsid w:val="005E7A8E"/>
    <w:rsid w:val="005F4E3F"/>
    <w:rsid w:val="006007F1"/>
    <w:rsid w:val="00607296"/>
    <w:rsid w:val="006121FA"/>
    <w:rsid w:val="00616F7F"/>
    <w:rsid w:val="00617C6A"/>
    <w:rsid w:val="006208BE"/>
    <w:rsid w:val="00626873"/>
    <w:rsid w:val="00627293"/>
    <w:rsid w:val="0065090D"/>
    <w:rsid w:val="00653546"/>
    <w:rsid w:val="006568A5"/>
    <w:rsid w:val="00682499"/>
    <w:rsid w:val="00693559"/>
    <w:rsid w:val="006A3D4C"/>
    <w:rsid w:val="006A50CF"/>
    <w:rsid w:val="006A59C6"/>
    <w:rsid w:val="006A6D80"/>
    <w:rsid w:val="006B1CE4"/>
    <w:rsid w:val="006C3C18"/>
    <w:rsid w:val="006D3A39"/>
    <w:rsid w:val="006D4D88"/>
    <w:rsid w:val="006E72C0"/>
    <w:rsid w:val="006F4F46"/>
    <w:rsid w:val="00702F0B"/>
    <w:rsid w:val="00703819"/>
    <w:rsid w:val="00715D47"/>
    <w:rsid w:val="00721BE9"/>
    <w:rsid w:val="0073590B"/>
    <w:rsid w:val="00747DAE"/>
    <w:rsid w:val="00751EFB"/>
    <w:rsid w:val="00752AAD"/>
    <w:rsid w:val="007575D6"/>
    <w:rsid w:val="0076259D"/>
    <w:rsid w:val="007628BB"/>
    <w:rsid w:val="00773ADD"/>
    <w:rsid w:val="007745E7"/>
    <w:rsid w:val="00776F98"/>
    <w:rsid w:val="0078703A"/>
    <w:rsid w:val="00787FD3"/>
    <w:rsid w:val="00790F61"/>
    <w:rsid w:val="0079313A"/>
    <w:rsid w:val="00793A4F"/>
    <w:rsid w:val="00794D89"/>
    <w:rsid w:val="007A211C"/>
    <w:rsid w:val="007A4811"/>
    <w:rsid w:val="007A5DAC"/>
    <w:rsid w:val="007B03B3"/>
    <w:rsid w:val="007B1BAC"/>
    <w:rsid w:val="007B1C4C"/>
    <w:rsid w:val="007B66B9"/>
    <w:rsid w:val="007C295A"/>
    <w:rsid w:val="007C335B"/>
    <w:rsid w:val="007C482E"/>
    <w:rsid w:val="007C5022"/>
    <w:rsid w:val="007D7AD3"/>
    <w:rsid w:val="007F14DE"/>
    <w:rsid w:val="007F1917"/>
    <w:rsid w:val="007F3A52"/>
    <w:rsid w:val="00813E36"/>
    <w:rsid w:val="0082638A"/>
    <w:rsid w:val="00835C1D"/>
    <w:rsid w:val="00840629"/>
    <w:rsid w:val="008418E3"/>
    <w:rsid w:val="00846BDE"/>
    <w:rsid w:val="00854FA7"/>
    <w:rsid w:val="00871045"/>
    <w:rsid w:val="00884BD6"/>
    <w:rsid w:val="00890F9F"/>
    <w:rsid w:val="008C3EF7"/>
    <w:rsid w:val="008C50B1"/>
    <w:rsid w:val="008D7EB6"/>
    <w:rsid w:val="008E2813"/>
    <w:rsid w:val="008F3880"/>
    <w:rsid w:val="008F63C8"/>
    <w:rsid w:val="0090122B"/>
    <w:rsid w:val="009012AC"/>
    <w:rsid w:val="0090282A"/>
    <w:rsid w:val="00904B51"/>
    <w:rsid w:val="00904DE7"/>
    <w:rsid w:val="009108CD"/>
    <w:rsid w:val="00921F24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158C"/>
    <w:rsid w:val="00984F46"/>
    <w:rsid w:val="009858A5"/>
    <w:rsid w:val="009A0E0E"/>
    <w:rsid w:val="009C2264"/>
    <w:rsid w:val="009C2ABF"/>
    <w:rsid w:val="009D1EE3"/>
    <w:rsid w:val="009D561F"/>
    <w:rsid w:val="009E04ED"/>
    <w:rsid w:val="009E654C"/>
    <w:rsid w:val="009F3C36"/>
    <w:rsid w:val="00A115C4"/>
    <w:rsid w:val="00A128F3"/>
    <w:rsid w:val="00A158CE"/>
    <w:rsid w:val="00A173FF"/>
    <w:rsid w:val="00A22A4E"/>
    <w:rsid w:val="00A25439"/>
    <w:rsid w:val="00A260B1"/>
    <w:rsid w:val="00A33E7A"/>
    <w:rsid w:val="00A33FDB"/>
    <w:rsid w:val="00A406BD"/>
    <w:rsid w:val="00A448BD"/>
    <w:rsid w:val="00A44D1B"/>
    <w:rsid w:val="00A47644"/>
    <w:rsid w:val="00A50711"/>
    <w:rsid w:val="00A56ABB"/>
    <w:rsid w:val="00A6290F"/>
    <w:rsid w:val="00A649F4"/>
    <w:rsid w:val="00A72A2F"/>
    <w:rsid w:val="00A748EA"/>
    <w:rsid w:val="00A91AE6"/>
    <w:rsid w:val="00AA2A7C"/>
    <w:rsid w:val="00AB4A8F"/>
    <w:rsid w:val="00AB7FBE"/>
    <w:rsid w:val="00AC74EF"/>
    <w:rsid w:val="00AD26B9"/>
    <w:rsid w:val="00AD29FA"/>
    <w:rsid w:val="00AD48BA"/>
    <w:rsid w:val="00AD5AA8"/>
    <w:rsid w:val="00AD69B6"/>
    <w:rsid w:val="00AD73B0"/>
    <w:rsid w:val="00AE5CF6"/>
    <w:rsid w:val="00AF0B1B"/>
    <w:rsid w:val="00AF1009"/>
    <w:rsid w:val="00AF462C"/>
    <w:rsid w:val="00AF6F80"/>
    <w:rsid w:val="00B01D1D"/>
    <w:rsid w:val="00B05C7F"/>
    <w:rsid w:val="00B108B4"/>
    <w:rsid w:val="00B10F5E"/>
    <w:rsid w:val="00B130B7"/>
    <w:rsid w:val="00B14EE8"/>
    <w:rsid w:val="00B15B11"/>
    <w:rsid w:val="00B26A56"/>
    <w:rsid w:val="00B32118"/>
    <w:rsid w:val="00B35244"/>
    <w:rsid w:val="00B40527"/>
    <w:rsid w:val="00B50C52"/>
    <w:rsid w:val="00B514FB"/>
    <w:rsid w:val="00B54797"/>
    <w:rsid w:val="00B664FC"/>
    <w:rsid w:val="00B80F7D"/>
    <w:rsid w:val="00B8415C"/>
    <w:rsid w:val="00B848AE"/>
    <w:rsid w:val="00B8573D"/>
    <w:rsid w:val="00B857C5"/>
    <w:rsid w:val="00BA0B0F"/>
    <w:rsid w:val="00BA3142"/>
    <w:rsid w:val="00BA4776"/>
    <w:rsid w:val="00BB57A9"/>
    <w:rsid w:val="00BB77A9"/>
    <w:rsid w:val="00BC38D8"/>
    <w:rsid w:val="00BE02BC"/>
    <w:rsid w:val="00BE0AAD"/>
    <w:rsid w:val="00BE18BB"/>
    <w:rsid w:val="00BE6E70"/>
    <w:rsid w:val="00BF39ED"/>
    <w:rsid w:val="00BF5DA5"/>
    <w:rsid w:val="00BF7991"/>
    <w:rsid w:val="00C04C98"/>
    <w:rsid w:val="00C11B28"/>
    <w:rsid w:val="00C144C2"/>
    <w:rsid w:val="00C17E3D"/>
    <w:rsid w:val="00C2303C"/>
    <w:rsid w:val="00C2327F"/>
    <w:rsid w:val="00C23320"/>
    <w:rsid w:val="00C274FC"/>
    <w:rsid w:val="00C34532"/>
    <w:rsid w:val="00C34871"/>
    <w:rsid w:val="00C34F44"/>
    <w:rsid w:val="00C410BD"/>
    <w:rsid w:val="00C615BE"/>
    <w:rsid w:val="00C63363"/>
    <w:rsid w:val="00C72BA7"/>
    <w:rsid w:val="00C74234"/>
    <w:rsid w:val="00C74854"/>
    <w:rsid w:val="00C77EB1"/>
    <w:rsid w:val="00C860BB"/>
    <w:rsid w:val="00CA3B94"/>
    <w:rsid w:val="00CA67B0"/>
    <w:rsid w:val="00CB3DD5"/>
    <w:rsid w:val="00CB45BE"/>
    <w:rsid w:val="00CC6822"/>
    <w:rsid w:val="00CD729E"/>
    <w:rsid w:val="00CE405E"/>
    <w:rsid w:val="00CE4C41"/>
    <w:rsid w:val="00CE79A3"/>
    <w:rsid w:val="00CE7CFB"/>
    <w:rsid w:val="00CF07FF"/>
    <w:rsid w:val="00D01B93"/>
    <w:rsid w:val="00D06DDC"/>
    <w:rsid w:val="00D079EB"/>
    <w:rsid w:val="00D177B5"/>
    <w:rsid w:val="00D37324"/>
    <w:rsid w:val="00D441FB"/>
    <w:rsid w:val="00D50060"/>
    <w:rsid w:val="00D50BC3"/>
    <w:rsid w:val="00D57C37"/>
    <w:rsid w:val="00D62E7B"/>
    <w:rsid w:val="00D64186"/>
    <w:rsid w:val="00D724C3"/>
    <w:rsid w:val="00D7603C"/>
    <w:rsid w:val="00D82537"/>
    <w:rsid w:val="00D85898"/>
    <w:rsid w:val="00D97572"/>
    <w:rsid w:val="00DA4DE7"/>
    <w:rsid w:val="00DB2ED5"/>
    <w:rsid w:val="00DB4D58"/>
    <w:rsid w:val="00DC43A3"/>
    <w:rsid w:val="00DC5B66"/>
    <w:rsid w:val="00DD6C10"/>
    <w:rsid w:val="00DE4992"/>
    <w:rsid w:val="00E01C43"/>
    <w:rsid w:val="00E1061E"/>
    <w:rsid w:val="00E1561C"/>
    <w:rsid w:val="00E212E0"/>
    <w:rsid w:val="00E23A09"/>
    <w:rsid w:val="00E42002"/>
    <w:rsid w:val="00E4687D"/>
    <w:rsid w:val="00E62109"/>
    <w:rsid w:val="00E70E42"/>
    <w:rsid w:val="00E755D9"/>
    <w:rsid w:val="00E828DF"/>
    <w:rsid w:val="00E857AC"/>
    <w:rsid w:val="00E866C3"/>
    <w:rsid w:val="00E941C7"/>
    <w:rsid w:val="00EB4909"/>
    <w:rsid w:val="00ED1713"/>
    <w:rsid w:val="00ED30E2"/>
    <w:rsid w:val="00EE0E1E"/>
    <w:rsid w:val="00EE1F5C"/>
    <w:rsid w:val="00F007C4"/>
    <w:rsid w:val="00F1013F"/>
    <w:rsid w:val="00F116AD"/>
    <w:rsid w:val="00F11DE2"/>
    <w:rsid w:val="00F1363F"/>
    <w:rsid w:val="00F339DC"/>
    <w:rsid w:val="00F363B7"/>
    <w:rsid w:val="00F44664"/>
    <w:rsid w:val="00F46950"/>
    <w:rsid w:val="00F55EB4"/>
    <w:rsid w:val="00F57443"/>
    <w:rsid w:val="00F5791C"/>
    <w:rsid w:val="00F657A6"/>
    <w:rsid w:val="00F749AB"/>
    <w:rsid w:val="00F75D18"/>
    <w:rsid w:val="00F77632"/>
    <w:rsid w:val="00F804DC"/>
    <w:rsid w:val="00F81987"/>
    <w:rsid w:val="00F844B3"/>
    <w:rsid w:val="00F931EB"/>
    <w:rsid w:val="00FA19DC"/>
    <w:rsid w:val="00FB3A45"/>
    <w:rsid w:val="00FC157B"/>
    <w:rsid w:val="00FC23DC"/>
    <w:rsid w:val="00FC3CD0"/>
    <w:rsid w:val="00FC5AF9"/>
    <w:rsid w:val="00FD2F52"/>
    <w:rsid w:val="00FD5A82"/>
    <w:rsid w:val="00FE3C2F"/>
    <w:rsid w:val="00FE590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0DF6E7E2"/>
  <w14:defaultImageDpi w14:val="330"/>
  <w15:docId w15:val="{04A9DE72-D52E-4269-BB7C-E74276547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  <w:style w:type="paragraph" w:customStyle="1" w:styleId="muitypography-root">
    <w:name w:val="muitypography-root"/>
    <w:basedOn w:val="Normal"/>
    <w:rsid w:val="00D85898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28478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256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53020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endnotes" Target="endnotes.xml"/><Relationship Id="rId19" Type="http://schemas.openxmlformats.org/officeDocument/2006/relationships/image" Target="media/image1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F65937F-C3BF-4CA0-A70A-7347D40DAA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99</TotalTime>
  <Pages>2</Pages>
  <Words>264</Words>
  <Characters>1511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5</dc:title>
  <dc:creator>MX8 - Porto Editora</dc:creator>
  <cp:lastPrinted>2020-10-14T11:09:00Z</cp:lastPrinted>
  <dcterms:created xsi:type="dcterms:W3CDTF">2023-06-06T10:02:00Z</dcterms:created>
  <dcterms:modified xsi:type="dcterms:W3CDTF">2023-07-31T16:26:00Z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