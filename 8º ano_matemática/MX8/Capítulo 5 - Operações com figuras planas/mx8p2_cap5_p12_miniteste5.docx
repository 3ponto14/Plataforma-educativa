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8D5D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262B94">
        <w:rPr>
          <w:lang w:val="pt-PT"/>
        </w:rPr>
        <w:t>5</w:t>
      </w:r>
      <w:r w:rsidR="00B32118" w:rsidRPr="00F620E7">
        <w:rPr>
          <w:lang w:val="pt-PT"/>
        </w:rPr>
        <w:tab/>
      </w:r>
      <w:r w:rsidR="00262B94" w:rsidRPr="00443A00">
        <w:rPr>
          <w:rStyle w:val="TITULOFICHAS-alinea"/>
          <w:sz w:val="18"/>
          <w:szCs w:val="18"/>
          <w:lang w:val="pt-PT"/>
        </w:rPr>
        <w:t>5. Simetrias de translação e simetrias de reflexão deslizante. Rosáceas, frisos e padrões</w:t>
      </w:r>
    </w:p>
    <w:p w14:paraId="726DEA7F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249EA30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CE6CE6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88252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05E856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CAF1AA9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FFF9CFC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E22BDF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B9F76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055321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705A8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4CC3C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48C0C4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36346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8550D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7B715F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B9098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AE51F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BBF2667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249EA30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CE6CE6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D88252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B05E856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CAF1AA9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FFF9CFC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E22BDF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3B9F76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055321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F705A8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44CC3C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48C0C4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C36346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68550D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37B715F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B9098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2AE51F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BBF2667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4F3122DF" w14:textId="77777777" w:rsidR="00DB7C3F" w:rsidRDefault="009E2895" w:rsidP="003B0F56">
      <w:pPr>
        <w:pStyle w:val="QUESTAO1"/>
        <w:spacing w:line="480" w:lineRule="auto"/>
      </w:pPr>
      <w:r w:rsidRPr="009E2895">
        <w:rPr>
          <w:noProof/>
        </w:rPr>
        <w:drawing>
          <wp:anchor distT="0" distB="0" distL="114300" distR="114300" simplePos="0" relativeHeight="251718656" behindDoc="1" locked="0" layoutInCell="1" allowOverlap="1" wp14:anchorId="08805927" wp14:editId="67E5706F">
            <wp:simplePos x="0" y="0"/>
            <wp:positionH relativeFrom="column">
              <wp:posOffset>4276725</wp:posOffset>
            </wp:positionH>
            <wp:positionV relativeFrom="paragraph">
              <wp:posOffset>190500</wp:posOffset>
            </wp:positionV>
            <wp:extent cx="1450800" cy="145080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m 2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080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1668BC5" wp14:editId="160CEA2C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8CF51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1668BC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EE8CF51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B82367">
        <w:t xml:space="preserve">Observa </w:t>
      </w:r>
      <w:r w:rsidR="003B0F56">
        <w:t>a rosácea da figura ao lado.</w:t>
      </w:r>
    </w:p>
    <w:p w14:paraId="44663FC6" w14:textId="77777777" w:rsidR="009E2895" w:rsidRDefault="003B0F56" w:rsidP="003B0F56">
      <w:pPr>
        <w:pStyle w:val="QUESTAO1"/>
        <w:spacing w:before="0"/>
        <w:ind w:hanging="28"/>
      </w:pPr>
      <w:r>
        <w:t>Qual é</w:t>
      </w:r>
      <w:r w:rsidR="00FB7A07">
        <w:t xml:space="preserve"> a amplitude do ângulo mínimo da simetria de</w:t>
      </w:r>
      <w:r>
        <w:t xml:space="preserve"> </w:t>
      </w:r>
      <w:r w:rsidR="00FB7A07">
        <w:t>rotação</w:t>
      </w:r>
      <w:r>
        <w:t>?</w:t>
      </w:r>
    </w:p>
    <w:p w14:paraId="21A977C2" w14:textId="77777777" w:rsidR="00670361" w:rsidRDefault="00670361" w:rsidP="003B0F56">
      <w:pPr>
        <w:pStyle w:val="QUESTAO1"/>
        <w:spacing w:before="0"/>
        <w:ind w:left="0" w:firstLine="0"/>
      </w:pPr>
    </w:p>
    <w:p w14:paraId="7D64055F" w14:textId="77777777" w:rsidR="00670361" w:rsidRPr="00B82367" w:rsidRDefault="00670361" w:rsidP="00FD1FA1">
      <w:pPr>
        <w:pStyle w:val="QUESTAO1"/>
        <w:spacing w:before="0" w:line="360" w:lineRule="auto"/>
        <w:ind w:hanging="28"/>
      </w:pPr>
      <w:r w:rsidRPr="00B82367">
        <w:rPr>
          <w:b/>
        </w:rPr>
        <w:t xml:space="preserve">(A)  </w:t>
      </w:r>
      <m:oMath>
        <m:r>
          <w:rPr>
            <w:rFonts w:ascii="Cambria Math" w:hAnsi="Cambria Math"/>
          </w:rPr>
          <m:t>30°</m:t>
        </m:r>
      </m:oMath>
      <w:r w:rsidRPr="00B82367">
        <w:tab/>
      </w:r>
      <w:r w:rsidRPr="00B82367">
        <w:tab/>
      </w:r>
      <w:r w:rsidR="00B82367">
        <w:tab/>
      </w:r>
      <w:r w:rsidR="003B0F56">
        <w:tab/>
      </w:r>
      <w:r w:rsidRPr="00B82367">
        <w:rPr>
          <w:b/>
        </w:rPr>
        <w:t xml:space="preserve">(B) </w:t>
      </w:r>
      <w:r w:rsidRPr="00B82367">
        <w:t xml:space="preserve"> </w:t>
      </w:r>
      <m:oMath>
        <m:r>
          <w:rPr>
            <w:rFonts w:ascii="Cambria Math" w:hAnsi="Cambria Math"/>
          </w:rPr>
          <m:t>45°</m:t>
        </m:r>
      </m:oMath>
      <w:r w:rsidR="00B82367" w:rsidRPr="00B82367">
        <w:tab/>
      </w:r>
      <w:r w:rsidR="002D21FA" w:rsidRPr="00B82367">
        <w:tab/>
      </w:r>
    </w:p>
    <w:p w14:paraId="012EFAB0" w14:textId="3EFDFF3E" w:rsidR="00E670D5" w:rsidRPr="00443A00" w:rsidRDefault="00670361" w:rsidP="00443A00">
      <w:pPr>
        <w:pStyle w:val="QUESTAO1"/>
        <w:spacing w:before="200" w:line="360" w:lineRule="auto"/>
        <w:ind w:left="453" w:hanging="28"/>
        <w:rPr>
          <w:bCs/>
        </w:rPr>
      </w:pPr>
      <w:r w:rsidRPr="00443A00">
        <w:rPr>
          <w:b/>
        </w:rPr>
        <w:t xml:space="preserve">(C) </w:t>
      </w:r>
      <m:oMath>
        <m:r>
          <w:rPr>
            <w:rFonts w:ascii="Cambria Math" w:hAnsi="Cambria Math"/>
          </w:rPr>
          <m:t>60°</m:t>
        </m:r>
      </m:oMath>
      <w:r w:rsidR="00B82367" w:rsidRPr="00443A00">
        <w:tab/>
      </w:r>
      <w:r w:rsidR="002D21FA" w:rsidRPr="00443A00">
        <w:tab/>
      </w:r>
      <w:r w:rsidRPr="00443A00">
        <w:rPr>
          <w:b/>
        </w:rPr>
        <w:tab/>
      </w:r>
      <w:r w:rsidR="003B0F56" w:rsidRPr="00443A00">
        <w:rPr>
          <w:b/>
        </w:rPr>
        <w:tab/>
      </w:r>
      <w:r w:rsidRPr="00443A00">
        <w:rPr>
          <w:b/>
        </w:rPr>
        <w:t xml:space="preserve">(D) </w:t>
      </w:r>
      <m:oMath>
        <m:r>
          <w:rPr>
            <w:rFonts w:ascii="Cambria Math" w:hAnsi="Cambria Math"/>
          </w:rPr>
          <m:t>120°</m:t>
        </m:r>
      </m:oMath>
      <w:r w:rsidR="00B82367" w:rsidRPr="00443A00">
        <w:tab/>
      </w:r>
      <w:r w:rsidR="002D21FA" w:rsidRPr="00443A00">
        <w:tab/>
      </w:r>
    </w:p>
    <w:p w14:paraId="3212E7C3" w14:textId="77777777" w:rsidR="001F5240" w:rsidRPr="00DD4126" w:rsidRDefault="001F5240" w:rsidP="00043952">
      <w:pPr>
        <w:pStyle w:val="QUESTAO1"/>
        <w:spacing w:before="0" w:line="240" w:lineRule="auto"/>
        <w:rPr>
          <w:bCs/>
        </w:rPr>
      </w:pPr>
    </w:p>
    <w:p w14:paraId="1A51F66A" w14:textId="77777777" w:rsidR="005C1B58" w:rsidRDefault="004B15C0" w:rsidP="00FB7A07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EEEB351" wp14:editId="7661D582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6BC54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EEEB351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676BC54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120B0">
        <w:t>Considera o friso representado na figura abaixo.</w:t>
      </w:r>
    </w:p>
    <w:p w14:paraId="7423D0F5" w14:textId="77777777" w:rsidR="002120B0" w:rsidRDefault="002120B0" w:rsidP="00443A00">
      <w:pPr>
        <w:pStyle w:val="QUESTAO1"/>
        <w:jc w:val="center"/>
      </w:pPr>
      <w:r w:rsidRPr="002120B0">
        <w:rPr>
          <w:noProof/>
        </w:rPr>
        <w:drawing>
          <wp:inline distT="0" distB="0" distL="0" distR="0" wp14:anchorId="38DCE9BD" wp14:editId="2DB2DD00">
            <wp:extent cx="3099600" cy="1011600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9600" cy="10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9EFB" w14:textId="242498A3" w:rsidR="002120B0" w:rsidRDefault="002120B0" w:rsidP="00443A00">
      <w:pPr>
        <w:pStyle w:val="QUESTAO1"/>
        <w:spacing w:before="200" w:line="480" w:lineRule="auto"/>
        <w:ind w:left="453" w:hanging="28"/>
      </w:pPr>
      <w:r>
        <w:t>Que tipo de simetrias identificas neste friso</w:t>
      </w:r>
      <w:r w:rsidR="00443A00">
        <w:t>?</w:t>
      </w:r>
    </w:p>
    <w:p w14:paraId="12BBBAA2" w14:textId="2B005D6A" w:rsidR="005C1B58" w:rsidRDefault="005C1B58" w:rsidP="005C1B58">
      <w:pPr>
        <w:pStyle w:val="QUESTAO1"/>
        <w:spacing w:before="0" w:line="360" w:lineRule="auto"/>
        <w:ind w:hanging="28"/>
      </w:pPr>
      <w:r w:rsidRPr="00B82367">
        <w:rPr>
          <w:b/>
        </w:rPr>
        <w:t xml:space="preserve">(A) </w:t>
      </w:r>
      <w:r w:rsidR="002120B0">
        <w:t>Apenas simetria de translação.</w:t>
      </w:r>
      <w:r w:rsidRPr="00B82367">
        <w:tab/>
      </w:r>
      <w:r>
        <w:tab/>
      </w:r>
    </w:p>
    <w:p w14:paraId="46F39C36" w14:textId="480C67D3" w:rsidR="005C1B58" w:rsidRPr="00B82367" w:rsidRDefault="005C1B58" w:rsidP="002120B0">
      <w:pPr>
        <w:pStyle w:val="QUESTAO1"/>
        <w:spacing w:before="0" w:line="360" w:lineRule="auto"/>
        <w:ind w:hanging="28"/>
      </w:pPr>
      <w:r w:rsidRPr="00B82367">
        <w:rPr>
          <w:b/>
        </w:rPr>
        <w:t>(B)</w:t>
      </w:r>
      <w:r w:rsidRPr="00B82367">
        <w:t xml:space="preserve"> </w:t>
      </w:r>
      <w:r w:rsidR="002120B0">
        <w:t>Simetrias de translação e de reflexão de eixo vertical.</w:t>
      </w:r>
      <w:r w:rsidRPr="00B82367">
        <w:tab/>
      </w:r>
    </w:p>
    <w:p w14:paraId="0ABCA8C6" w14:textId="77777777" w:rsidR="005C1B58" w:rsidRPr="00443A00" w:rsidRDefault="005C1B58" w:rsidP="002120B0">
      <w:pPr>
        <w:pStyle w:val="QUESTAO1"/>
        <w:spacing w:before="0" w:line="360" w:lineRule="auto"/>
        <w:ind w:hanging="28"/>
      </w:pPr>
      <w:r w:rsidRPr="00443A00">
        <w:rPr>
          <w:b/>
        </w:rPr>
        <w:t xml:space="preserve">(C) </w:t>
      </w:r>
      <w:r w:rsidR="002120B0" w:rsidRPr="00443A00">
        <w:t>Simetrias de translação e de reflexão de eixo horizontal.</w:t>
      </w:r>
      <w:r w:rsidR="002120B0" w:rsidRPr="00443A00">
        <w:tab/>
      </w:r>
      <w:r w:rsidRPr="00443A00">
        <w:tab/>
      </w:r>
      <w:r w:rsidRPr="00443A00">
        <w:tab/>
      </w:r>
      <w:r w:rsidRPr="00443A00">
        <w:rPr>
          <w:b/>
        </w:rPr>
        <w:tab/>
      </w:r>
      <w:r w:rsidRPr="00443A00">
        <w:rPr>
          <w:b/>
        </w:rPr>
        <w:tab/>
      </w:r>
    </w:p>
    <w:p w14:paraId="02A36FA7" w14:textId="77777777" w:rsidR="00F218E5" w:rsidRPr="00443A00" w:rsidRDefault="005C1B58" w:rsidP="002120B0">
      <w:pPr>
        <w:pStyle w:val="QUESTAO1"/>
        <w:spacing w:before="0" w:line="360" w:lineRule="auto"/>
        <w:ind w:hanging="28"/>
      </w:pPr>
      <w:r w:rsidRPr="00443A00">
        <w:rPr>
          <w:b/>
        </w:rPr>
        <w:t xml:space="preserve">(D) </w:t>
      </w:r>
      <w:r w:rsidR="002120B0" w:rsidRPr="00443A00">
        <w:t>Simetrias de translação, de rotação e de reflexão de eixo vertical.</w:t>
      </w:r>
      <w:r w:rsidR="002120B0" w:rsidRPr="00443A00">
        <w:tab/>
      </w:r>
    </w:p>
    <w:p w14:paraId="52FF043A" w14:textId="77777777" w:rsidR="00FD1FA1" w:rsidRPr="00FD1FA1" w:rsidRDefault="00FD1FA1" w:rsidP="00FD1FA1">
      <w:pPr>
        <w:pStyle w:val="QUESTAO1"/>
        <w:spacing w:before="0" w:line="360" w:lineRule="auto"/>
        <w:ind w:hanging="28"/>
      </w:pPr>
    </w:p>
    <w:p w14:paraId="1C520582" w14:textId="456C3E46" w:rsidR="00996D9F" w:rsidRDefault="00DB7C3F" w:rsidP="002120B0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BA1B89" wp14:editId="3EBF272B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4CC6D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BA1B89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9A4CC6D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2120B0">
        <w:t>Qual das seguintes figuras tem simetrias de reflexão e simetrias de rotação de ângulo mínimo igual a</w:t>
      </w:r>
      <w:r w:rsidR="00EE4361">
        <w:t xml:space="preserve"> </w:t>
      </w:r>
      <m:oMath>
        <m:r>
          <w:rPr>
            <w:rFonts w:ascii="Cambria Math" w:hAnsi="Cambria Math"/>
          </w:rPr>
          <m:t>72°</m:t>
        </m:r>
      </m:oMath>
      <w:r w:rsidR="002120B0">
        <w:t xml:space="preserve"> </w:t>
      </w:r>
      <w:r w:rsidR="00A511D8">
        <w:t>?</w:t>
      </w:r>
    </w:p>
    <w:p w14:paraId="224360A5" w14:textId="77777777" w:rsidR="00FE5E6F" w:rsidRDefault="00FE5E6F" w:rsidP="002120B0">
      <w:pPr>
        <w:pStyle w:val="QUESTAO1"/>
        <w:spacing w:before="120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6"/>
        <w:gridCol w:w="4886"/>
      </w:tblGrid>
      <w:tr w:rsidR="002120B0" w:rsidRPr="00443A00" w14:paraId="10274FCD" w14:textId="77777777" w:rsidTr="00EE4361">
        <w:tc>
          <w:tcPr>
            <w:tcW w:w="4886" w:type="dxa"/>
          </w:tcPr>
          <w:p w14:paraId="0DDF54C3" w14:textId="0E9D8C77" w:rsidR="002120B0" w:rsidRPr="00443A00" w:rsidRDefault="00443A00" w:rsidP="00EE4361">
            <w:pPr>
              <w:spacing w:before="100" w:beforeAutospacing="1" w:after="100" w:afterAutospacing="1" w:line="240" w:lineRule="auto"/>
              <w:ind w:firstLine="426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A0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3120" behindDoc="1" locked="0" layoutInCell="1" allowOverlap="1" wp14:anchorId="33059AF1" wp14:editId="34156C12">
                  <wp:simplePos x="0" y="0"/>
                  <wp:positionH relativeFrom="column">
                    <wp:posOffset>715010</wp:posOffset>
                  </wp:positionH>
                  <wp:positionV relativeFrom="paragraph">
                    <wp:posOffset>43180</wp:posOffset>
                  </wp:positionV>
                  <wp:extent cx="861060" cy="857250"/>
                  <wp:effectExtent l="0" t="0" r="0" b="0"/>
                  <wp:wrapTight wrapText="bothSides">
                    <wp:wrapPolygon edited="0">
                      <wp:start x="0" y="0"/>
                      <wp:lineTo x="0" y="21120"/>
                      <wp:lineTo x="21027" y="21120"/>
                      <wp:lineTo x="21027" y="0"/>
                      <wp:lineTo x="0" y="0"/>
                    </wp:wrapPolygon>
                  </wp:wrapTight>
                  <wp:docPr id="299" name="Imagem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m 2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0B0" w:rsidRPr="00443A00">
              <w:rPr>
                <w:rFonts w:ascii="Arial" w:hAnsi="Arial" w:cs="Arial"/>
                <w:b/>
                <w:bCs/>
                <w:sz w:val="20"/>
                <w:szCs w:val="20"/>
              </w:rPr>
              <w:t>(A)</w:t>
            </w:r>
          </w:p>
          <w:p w14:paraId="4BC386DE" w14:textId="46A6F8A4" w:rsidR="002120B0" w:rsidRPr="00443A00" w:rsidRDefault="002120B0" w:rsidP="00EE4361">
            <w:pPr>
              <w:spacing w:before="100" w:beforeAutospacing="1" w:after="100" w:afterAutospacing="1" w:line="240" w:lineRule="auto"/>
              <w:ind w:firstLine="426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886" w:type="dxa"/>
          </w:tcPr>
          <w:p w14:paraId="32D0D1E5" w14:textId="77777777" w:rsidR="002120B0" w:rsidRPr="00443A00" w:rsidRDefault="00EE4361" w:rsidP="002F1E94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A0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4BD1ABFE" wp14:editId="0094AEC2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43180</wp:posOffset>
                  </wp:positionV>
                  <wp:extent cx="861695" cy="857250"/>
                  <wp:effectExtent l="0" t="0" r="0" b="0"/>
                  <wp:wrapTight wrapText="bothSides">
                    <wp:wrapPolygon edited="0">
                      <wp:start x="0" y="0"/>
                      <wp:lineTo x="0" y="21120"/>
                      <wp:lineTo x="21011" y="21120"/>
                      <wp:lineTo x="21011" y="0"/>
                      <wp:lineTo x="0" y="0"/>
                    </wp:wrapPolygon>
                  </wp:wrapTight>
                  <wp:docPr id="306" name="Imagem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m 3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0B0" w:rsidRPr="00443A00">
              <w:rPr>
                <w:rFonts w:ascii="Arial" w:hAnsi="Arial" w:cs="Arial"/>
                <w:b/>
                <w:bCs/>
                <w:sz w:val="20"/>
                <w:szCs w:val="20"/>
              </w:rPr>
              <w:t>(B)</w:t>
            </w:r>
          </w:p>
          <w:p w14:paraId="101116D6" w14:textId="77777777" w:rsidR="002120B0" w:rsidRPr="00443A00" w:rsidRDefault="002120B0" w:rsidP="002F1E94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AA5BEA5" w14:textId="23CA6176" w:rsidR="002120B0" w:rsidRPr="00443A00" w:rsidRDefault="002120B0" w:rsidP="002F1E94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120B0" w:rsidRPr="00443A00" w14:paraId="399FAB03" w14:textId="77777777" w:rsidTr="00EE4361">
        <w:tc>
          <w:tcPr>
            <w:tcW w:w="4886" w:type="dxa"/>
          </w:tcPr>
          <w:p w14:paraId="0DACD2A8" w14:textId="77777777" w:rsidR="00443A00" w:rsidRDefault="00443A00" w:rsidP="00443A00">
            <w:pPr>
              <w:spacing w:before="120" w:after="100" w:afterAutospacing="1" w:line="240" w:lineRule="auto"/>
              <w:ind w:firstLine="425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F2D2ED5" w14:textId="457752B5" w:rsidR="002120B0" w:rsidRPr="00443A00" w:rsidRDefault="00EE4361" w:rsidP="00443A00">
            <w:pPr>
              <w:spacing w:before="120" w:after="100" w:afterAutospacing="1" w:line="240" w:lineRule="auto"/>
              <w:ind w:firstLine="42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3A00">
              <w:rPr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7216" behindDoc="1" locked="0" layoutInCell="1" allowOverlap="1" wp14:anchorId="781D066F" wp14:editId="0D62F264">
                  <wp:simplePos x="0" y="0"/>
                  <wp:positionH relativeFrom="column">
                    <wp:posOffset>640760</wp:posOffset>
                  </wp:positionH>
                  <wp:positionV relativeFrom="paragraph">
                    <wp:posOffset>135432</wp:posOffset>
                  </wp:positionV>
                  <wp:extent cx="861060" cy="822325"/>
                  <wp:effectExtent l="0" t="0" r="0" b="0"/>
                  <wp:wrapTight wrapText="bothSides">
                    <wp:wrapPolygon edited="0">
                      <wp:start x="0" y="0"/>
                      <wp:lineTo x="0" y="21016"/>
                      <wp:lineTo x="21027" y="21016"/>
                      <wp:lineTo x="21027" y="0"/>
                      <wp:lineTo x="0" y="0"/>
                    </wp:wrapPolygon>
                  </wp:wrapTight>
                  <wp:docPr id="302" name="Imagem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m 30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0B0" w:rsidRPr="00443A00">
              <w:rPr>
                <w:rFonts w:ascii="Arial" w:hAnsi="Arial" w:cs="Arial"/>
                <w:b/>
                <w:bCs/>
                <w:sz w:val="20"/>
                <w:szCs w:val="20"/>
              </w:rPr>
              <w:t>(C)</w:t>
            </w:r>
          </w:p>
          <w:p w14:paraId="08B0B251" w14:textId="77777777" w:rsidR="00FE5E6F" w:rsidRPr="00443A00" w:rsidRDefault="00FE5E6F" w:rsidP="00FE5E6F">
            <w:pPr>
              <w:spacing w:before="100" w:beforeAutospacing="1" w:after="100" w:afterAutospacing="1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4886" w:type="dxa"/>
          </w:tcPr>
          <w:p w14:paraId="577A86A1" w14:textId="77777777" w:rsidR="00443A00" w:rsidRDefault="00443A00" w:rsidP="00443A00">
            <w:pPr>
              <w:spacing w:before="120" w:after="100" w:afterAutospacing="1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B57822" w14:textId="3148F8B8" w:rsidR="002120B0" w:rsidRPr="00443A00" w:rsidRDefault="00443A00" w:rsidP="00443A00">
            <w:pPr>
              <w:spacing w:before="120" w:after="100" w:afterAutospacing="1" w:line="240" w:lineRule="auto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43A0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6BEA9F78" wp14:editId="50A17DFB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161187</wp:posOffset>
                  </wp:positionV>
                  <wp:extent cx="769620" cy="796925"/>
                  <wp:effectExtent l="0" t="0" r="0" b="3175"/>
                  <wp:wrapTight wrapText="bothSides">
                    <wp:wrapPolygon edited="0">
                      <wp:start x="0" y="0"/>
                      <wp:lineTo x="0" y="21170"/>
                      <wp:lineTo x="20851" y="21170"/>
                      <wp:lineTo x="20851" y="0"/>
                      <wp:lineTo x="0" y="0"/>
                    </wp:wrapPolygon>
                  </wp:wrapTight>
                  <wp:docPr id="304" name="Imagem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m 3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79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0B0" w:rsidRPr="00443A00">
              <w:rPr>
                <w:rFonts w:ascii="Arial" w:hAnsi="Arial" w:cs="Arial"/>
                <w:b/>
                <w:bCs/>
                <w:sz w:val="20"/>
                <w:szCs w:val="20"/>
              </w:rPr>
              <w:t>(D)</w:t>
            </w:r>
            <w:r w:rsidR="00EE4361" w:rsidRPr="00443A0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</w:p>
          <w:p w14:paraId="67837801" w14:textId="67629618" w:rsidR="00EE4361" w:rsidRPr="00443A00" w:rsidRDefault="00EE4361" w:rsidP="002F1E94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D70541A" w14:textId="77777777" w:rsidR="00C2137E" w:rsidRPr="00443A00" w:rsidRDefault="00C2137E" w:rsidP="00FE5E6F">
      <w:pPr>
        <w:spacing w:before="100" w:beforeAutospacing="1" w:after="100" w:afterAutospacing="1" w:line="240" w:lineRule="auto"/>
        <w:rPr>
          <w:bCs/>
          <w:sz w:val="20"/>
          <w:szCs w:val="20"/>
        </w:rPr>
      </w:pPr>
    </w:p>
    <w:sectPr w:rsidR="00C2137E" w:rsidRPr="00443A00" w:rsidSect="00FE5E6F">
      <w:headerReference w:type="even" r:id="rId17"/>
      <w:headerReference w:type="default" r:id="rId18"/>
      <w:pgSz w:w="11900" w:h="16840"/>
      <w:pgMar w:top="1134" w:right="1134" w:bottom="567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80166" w14:textId="77777777" w:rsidR="007B3972" w:rsidRDefault="007B3972" w:rsidP="00D177B5">
      <w:pPr>
        <w:spacing w:after="0" w:line="240" w:lineRule="auto"/>
      </w:pPr>
      <w:r>
        <w:separator/>
      </w:r>
    </w:p>
  </w:endnote>
  <w:endnote w:type="continuationSeparator" w:id="0">
    <w:p w14:paraId="76CA58C7" w14:textId="77777777" w:rsidR="007B3972" w:rsidRDefault="007B3972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E415E" w14:textId="77777777" w:rsidR="007B3972" w:rsidRDefault="007B3972" w:rsidP="00D177B5">
      <w:pPr>
        <w:spacing w:after="0" w:line="240" w:lineRule="auto"/>
      </w:pPr>
      <w:r>
        <w:separator/>
      </w:r>
    </w:p>
  </w:footnote>
  <w:footnote w:type="continuationSeparator" w:id="0">
    <w:p w14:paraId="6CFEAC61" w14:textId="77777777" w:rsidR="007B3972" w:rsidRDefault="007B3972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27783" w14:textId="77777777" w:rsidR="007A4811" w:rsidRDefault="007A4811">
    <w:pPr>
      <w:pStyle w:val="Cabealho"/>
      <w:rPr>
        <w:lang w:val="pt-PT"/>
      </w:rPr>
    </w:pPr>
  </w:p>
  <w:p w14:paraId="620FA6C4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F8C18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2938159A" wp14:editId="67A17D5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3951C4D3" wp14:editId="10F8AD2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2F180E48" wp14:editId="48E8BAD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99" type="#_x0000_t75" style="width:17.6pt;height:17.6pt;visibility:visible" o:bullet="t">
        <v:imagedata r:id="rId1" o:title=""/>
      </v:shape>
    </w:pict>
  </w:numPicBullet>
  <w:numPicBullet w:numPicBulletId="1">
    <w:pict>
      <v:shape id="_x0000_i1600" type="#_x0000_t75" style="width:17.6pt;height:17.6pt;visibility:visible" o:bullet="t">
        <v:imagedata r:id="rId2" o:title=""/>
      </v:shape>
    </w:pict>
  </w:numPicBullet>
  <w:numPicBullet w:numPicBulletId="2">
    <w:pict>
      <v:shape id="_x0000_i1601" type="#_x0000_t75" style="width:17.6pt;height:17.6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59722228"/>
    <w:multiLevelType w:val="multilevel"/>
    <w:tmpl w:val="FD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36246119">
    <w:abstractNumId w:val="15"/>
  </w:num>
  <w:num w:numId="2" w16cid:durableId="1109818197">
    <w:abstractNumId w:val="17"/>
  </w:num>
  <w:num w:numId="3" w16cid:durableId="328604318">
    <w:abstractNumId w:val="13"/>
  </w:num>
  <w:num w:numId="4" w16cid:durableId="9736748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27422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2968773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3483627">
    <w:abstractNumId w:val="18"/>
  </w:num>
  <w:num w:numId="8" w16cid:durableId="1579557337">
    <w:abstractNumId w:val="14"/>
  </w:num>
  <w:num w:numId="9" w16cid:durableId="1119300646">
    <w:abstractNumId w:val="9"/>
  </w:num>
  <w:num w:numId="10" w16cid:durableId="928079297">
    <w:abstractNumId w:val="7"/>
  </w:num>
  <w:num w:numId="11" w16cid:durableId="1635215176">
    <w:abstractNumId w:val="6"/>
  </w:num>
  <w:num w:numId="12" w16cid:durableId="1893152297">
    <w:abstractNumId w:val="5"/>
  </w:num>
  <w:num w:numId="13" w16cid:durableId="1482113156">
    <w:abstractNumId w:val="4"/>
  </w:num>
  <w:num w:numId="14" w16cid:durableId="792093631">
    <w:abstractNumId w:val="8"/>
  </w:num>
  <w:num w:numId="15" w16cid:durableId="659579638">
    <w:abstractNumId w:val="3"/>
  </w:num>
  <w:num w:numId="16" w16cid:durableId="776220700">
    <w:abstractNumId w:val="2"/>
  </w:num>
  <w:num w:numId="17" w16cid:durableId="398753514">
    <w:abstractNumId w:val="1"/>
  </w:num>
  <w:num w:numId="18" w16cid:durableId="635642423">
    <w:abstractNumId w:val="0"/>
  </w:num>
  <w:num w:numId="19" w16cid:durableId="1152523172">
    <w:abstractNumId w:val="10"/>
  </w:num>
  <w:num w:numId="20" w16cid:durableId="1645965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43952"/>
    <w:rsid w:val="00050B80"/>
    <w:rsid w:val="000541B6"/>
    <w:rsid w:val="000729D0"/>
    <w:rsid w:val="00084847"/>
    <w:rsid w:val="00086D19"/>
    <w:rsid w:val="00087949"/>
    <w:rsid w:val="00090F80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44F9"/>
    <w:rsid w:val="00157DEB"/>
    <w:rsid w:val="00162A96"/>
    <w:rsid w:val="00172EE7"/>
    <w:rsid w:val="00174392"/>
    <w:rsid w:val="00182809"/>
    <w:rsid w:val="001841C7"/>
    <w:rsid w:val="001849CD"/>
    <w:rsid w:val="00185BCD"/>
    <w:rsid w:val="001959D8"/>
    <w:rsid w:val="001A7745"/>
    <w:rsid w:val="001C5DAF"/>
    <w:rsid w:val="001C7A1B"/>
    <w:rsid w:val="001D6B42"/>
    <w:rsid w:val="001E4CE7"/>
    <w:rsid w:val="001F5240"/>
    <w:rsid w:val="00203059"/>
    <w:rsid w:val="002109D0"/>
    <w:rsid w:val="002120B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2B94"/>
    <w:rsid w:val="00266005"/>
    <w:rsid w:val="00271575"/>
    <w:rsid w:val="00271F71"/>
    <w:rsid w:val="00274841"/>
    <w:rsid w:val="00274E47"/>
    <w:rsid w:val="00287445"/>
    <w:rsid w:val="00295F4C"/>
    <w:rsid w:val="002A1042"/>
    <w:rsid w:val="002B338B"/>
    <w:rsid w:val="002D21FA"/>
    <w:rsid w:val="002D2662"/>
    <w:rsid w:val="002E6EDD"/>
    <w:rsid w:val="002F1ADA"/>
    <w:rsid w:val="002F1E94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81EC5"/>
    <w:rsid w:val="003949E3"/>
    <w:rsid w:val="003B0F56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07B68"/>
    <w:rsid w:val="00426607"/>
    <w:rsid w:val="00427019"/>
    <w:rsid w:val="0042777D"/>
    <w:rsid w:val="00433136"/>
    <w:rsid w:val="0044282D"/>
    <w:rsid w:val="00443A00"/>
    <w:rsid w:val="004453EA"/>
    <w:rsid w:val="00445942"/>
    <w:rsid w:val="004602AB"/>
    <w:rsid w:val="004676B1"/>
    <w:rsid w:val="00473A96"/>
    <w:rsid w:val="00476446"/>
    <w:rsid w:val="0048303B"/>
    <w:rsid w:val="00490305"/>
    <w:rsid w:val="00490486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0C"/>
    <w:rsid w:val="00596566"/>
    <w:rsid w:val="005A06B8"/>
    <w:rsid w:val="005C1B5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70361"/>
    <w:rsid w:val="00682499"/>
    <w:rsid w:val="0068310B"/>
    <w:rsid w:val="006866CA"/>
    <w:rsid w:val="00693559"/>
    <w:rsid w:val="00694113"/>
    <w:rsid w:val="006A0142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3972"/>
    <w:rsid w:val="007B63E4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A01FC"/>
    <w:rsid w:val="008C3EF7"/>
    <w:rsid w:val="008C50B1"/>
    <w:rsid w:val="008E2813"/>
    <w:rsid w:val="008F3880"/>
    <w:rsid w:val="008F6A0B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37497"/>
    <w:rsid w:val="009519C0"/>
    <w:rsid w:val="009559C7"/>
    <w:rsid w:val="00960394"/>
    <w:rsid w:val="00963658"/>
    <w:rsid w:val="00967586"/>
    <w:rsid w:val="00984F46"/>
    <w:rsid w:val="009858A5"/>
    <w:rsid w:val="00996D9F"/>
    <w:rsid w:val="009A21B6"/>
    <w:rsid w:val="009C2264"/>
    <w:rsid w:val="009C2ABF"/>
    <w:rsid w:val="009D561F"/>
    <w:rsid w:val="009E04ED"/>
    <w:rsid w:val="009E2895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511D8"/>
    <w:rsid w:val="00A6290F"/>
    <w:rsid w:val="00A649F4"/>
    <w:rsid w:val="00A72A2F"/>
    <w:rsid w:val="00A748EA"/>
    <w:rsid w:val="00A77E76"/>
    <w:rsid w:val="00A91AE6"/>
    <w:rsid w:val="00AA2A7C"/>
    <w:rsid w:val="00AB4A8F"/>
    <w:rsid w:val="00AB70DC"/>
    <w:rsid w:val="00AC43A0"/>
    <w:rsid w:val="00AC74EF"/>
    <w:rsid w:val="00AC7FB8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2367"/>
    <w:rsid w:val="00B848AE"/>
    <w:rsid w:val="00BA0B0F"/>
    <w:rsid w:val="00BA3142"/>
    <w:rsid w:val="00BA4776"/>
    <w:rsid w:val="00BB1712"/>
    <w:rsid w:val="00BB57A9"/>
    <w:rsid w:val="00BB77A9"/>
    <w:rsid w:val="00BC2485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10BD"/>
    <w:rsid w:val="00C56D85"/>
    <w:rsid w:val="00C615BE"/>
    <w:rsid w:val="00C63363"/>
    <w:rsid w:val="00C72BA7"/>
    <w:rsid w:val="00C74234"/>
    <w:rsid w:val="00C77EB1"/>
    <w:rsid w:val="00CA3B94"/>
    <w:rsid w:val="00CA3D99"/>
    <w:rsid w:val="00CB3DD5"/>
    <w:rsid w:val="00CC6822"/>
    <w:rsid w:val="00CD0757"/>
    <w:rsid w:val="00CD729E"/>
    <w:rsid w:val="00CE4C41"/>
    <w:rsid w:val="00CE79A3"/>
    <w:rsid w:val="00CF07FF"/>
    <w:rsid w:val="00D01B93"/>
    <w:rsid w:val="00D06C27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670D5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EE4361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1CD8"/>
    <w:rsid w:val="00F844B3"/>
    <w:rsid w:val="00FA19DC"/>
    <w:rsid w:val="00FB3A45"/>
    <w:rsid w:val="00FB7A07"/>
    <w:rsid w:val="00FC157B"/>
    <w:rsid w:val="00FC23DC"/>
    <w:rsid w:val="00FC5AF9"/>
    <w:rsid w:val="00FD1FA1"/>
    <w:rsid w:val="00FD2F52"/>
    <w:rsid w:val="00FE3C2F"/>
    <w:rsid w:val="00FE5902"/>
    <w:rsid w:val="00FE5E6F"/>
    <w:rsid w:val="00FE74B3"/>
    <w:rsid w:val="00FF4CBB"/>
    <w:rsid w:val="00FF79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F4B44DDA-C183-4976-9A69-95560E3D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002E27-5BE4-4353-882F-E8623FCEE4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297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2023-06-09T10:26:00Z</dcterms:created>
  <dcterms:modified xsi:type="dcterms:W3CDTF">2023-07-13T16:20:00Z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