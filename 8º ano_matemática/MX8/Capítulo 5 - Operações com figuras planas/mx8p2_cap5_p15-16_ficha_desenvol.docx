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39665" w14:textId="77777777" w:rsidR="00C72BA7" w:rsidRPr="004B15C0" w:rsidRDefault="006C2C0F" w:rsidP="00162A96">
      <w:pPr>
        <w:pStyle w:val="TITULOFICHAS"/>
        <w:rPr>
          <w:rStyle w:val="TITULOFICHAS-alinea"/>
        </w:rPr>
      </w:pPr>
      <w:proofErr w:type="spellStart"/>
      <w:r w:rsidRPr="006C2C0F">
        <w:t>Ficha</w:t>
      </w:r>
      <w:proofErr w:type="spellEnd"/>
      <w:r w:rsidRPr="006C2C0F">
        <w:t xml:space="preserve"> de </w:t>
      </w:r>
      <w:proofErr w:type="spellStart"/>
      <w:r w:rsidRPr="006C2C0F">
        <w:t>desenvolvimento</w:t>
      </w:r>
      <w:proofErr w:type="spellEnd"/>
    </w:p>
    <w:p w14:paraId="5D6D6D0B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3BAA55C0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7F3E0058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EAA15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3B39C1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D2363BA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1B59C68" w14:textId="77777777" w:rsidR="00DB2ED5" w:rsidRPr="00DB2ED5" w:rsidRDefault="00DB2ED5" w:rsidP="00F654D4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| </w:t>
                                  </w:r>
                                  <w:r w:rsidR="00F654D4">
                                    <w:rPr>
                                      <w:sz w:val="16"/>
                                    </w:rPr>
                                    <w:t>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2C22D996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8A0238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27F0FAB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F88B3A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A606DF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67E0A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0A0613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00224B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D4649F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C90039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BE570C6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C241E03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73BF1648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7F3E0058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EEAA15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A3B39C1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D2363BA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1B59C68" w14:textId="77777777" w:rsidR="00DB2ED5" w:rsidRPr="00DB2ED5" w:rsidRDefault="00DB2ED5" w:rsidP="00F654D4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| </w:t>
                            </w:r>
                            <w:r w:rsidR="00F654D4">
                              <w:rPr>
                                <w:sz w:val="16"/>
                              </w:rPr>
                              <w:t>8</w:t>
                            </w:r>
                            <w:r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2C22D996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8A0238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27F0FAB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F88B3A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A606DF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067E0A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0A0613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00224B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D4649F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C90039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BE570C6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C241E03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73BF1648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04C6C00C" w14:textId="77777777" w:rsidR="00575AC1" w:rsidRPr="008B3F29" w:rsidRDefault="006C2C0F" w:rsidP="00FF52FF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017FC84" wp14:editId="733F2925">
                <wp:extent cx="216000" cy="216000"/>
                <wp:effectExtent l="0" t="0" r="0" b="0"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43EE4" w14:textId="77777777" w:rsidR="006C2C0F" w:rsidRPr="00086D19" w:rsidRDefault="006C2C0F" w:rsidP="006C2C0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017FC84" id="Oval 10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0543EE4" w14:textId="77777777" w:rsidR="006C2C0F" w:rsidRPr="00086D19" w:rsidRDefault="006C2C0F" w:rsidP="006C2C0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86170" w:rsidRPr="008B3F29">
        <w:t xml:space="preserve">Em qual das seguintes opções a figura </w:t>
      </w:r>
      <w:r w:rsidR="00C86170" w:rsidRPr="008B3F29">
        <w:rPr>
          <w:i/>
          <w:iCs/>
        </w:rPr>
        <w:t>B</w:t>
      </w:r>
      <w:r w:rsidR="00C86170" w:rsidRPr="008B3F29">
        <w:t xml:space="preserve"> é a imagem da figura </w:t>
      </w:r>
      <w:r w:rsidR="00C86170" w:rsidRPr="008B3F29">
        <w:rPr>
          <w:i/>
          <w:iCs/>
        </w:rPr>
        <w:t>A</w:t>
      </w:r>
      <w:r w:rsidR="00C86170" w:rsidRPr="008B3F29">
        <w:t xml:space="preserve"> por uma translação?</w:t>
      </w:r>
    </w:p>
    <w:tbl>
      <w:tblPr>
        <w:tblStyle w:val="TabelacomGrelha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714"/>
      </w:tblGrid>
      <w:tr w:rsidR="004A5E79" w:rsidRPr="008B3F29" w14:paraId="35A8B002" w14:textId="77777777" w:rsidTr="004E6E86">
        <w:trPr>
          <w:trHeight w:val="2092"/>
        </w:trPr>
        <w:tc>
          <w:tcPr>
            <w:tcW w:w="4924" w:type="dxa"/>
          </w:tcPr>
          <w:p w14:paraId="6F459351" w14:textId="77777777" w:rsidR="00647216" w:rsidRPr="008B3F29" w:rsidRDefault="00647216" w:rsidP="004E6E86">
            <w:pPr>
              <w:pStyle w:val="QUESTAO1"/>
              <w:spacing w:before="0"/>
              <w:ind w:left="0" w:firstLine="0"/>
              <w:rPr>
                <w:b/>
              </w:rPr>
            </w:pPr>
            <w:r w:rsidRPr="008B3F29">
              <w:rPr>
                <w:b/>
              </w:rPr>
              <w:t xml:space="preserve">(A)  </w:t>
            </w:r>
          </w:p>
          <w:p w14:paraId="5B318ED3" w14:textId="77777777" w:rsidR="00647216" w:rsidRPr="008B3F29" w:rsidRDefault="00647216" w:rsidP="004E6E86">
            <w:pPr>
              <w:pStyle w:val="QUESTAO1"/>
              <w:tabs>
                <w:tab w:val="clear" w:pos="113"/>
              </w:tabs>
              <w:spacing w:before="0"/>
              <w:ind w:left="399" w:firstLine="0"/>
              <w:rPr>
                <w:b/>
              </w:rPr>
            </w:pPr>
            <w:r w:rsidRPr="008B3F29">
              <w:rPr>
                <w:b/>
                <w:noProof/>
              </w:rPr>
              <w:drawing>
                <wp:inline distT="0" distB="0" distL="0" distR="0" wp14:anchorId="683B3EB0" wp14:editId="7A4DC0A6">
                  <wp:extent cx="1699200" cy="975600"/>
                  <wp:effectExtent l="0" t="0" r="0" b="0"/>
                  <wp:docPr id="9045090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509053" name="Imagem 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00" cy="9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</w:tcPr>
          <w:p w14:paraId="17410CFF" w14:textId="77777777" w:rsidR="00647216" w:rsidRPr="008B3F29" w:rsidRDefault="00647216" w:rsidP="004E6E86">
            <w:pPr>
              <w:pStyle w:val="QUESTAO1"/>
              <w:spacing w:before="0"/>
              <w:ind w:left="0" w:firstLine="0"/>
              <w:rPr>
                <w:b/>
              </w:rPr>
            </w:pPr>
            <w:r w:rsidRPr="008B3F29">
              <w:rPr>
                <w:b/>
              </w:rPr>
              <w:t>(B)</w:t>
            </w:r>
          </w:p>
          <w:p w14:paraId="359C4C08" w14:textId="77777777" w:rsidR="00647216" w:rsidRPr="008B3F29" w:rsidRDefault="00647216" w:rsidP="004E6E86">
            <w:pPr>
              <w:pStyle w:val="QUESTAO1"/>
              <w:tabs>
                <w:tab w:val="clear" w:pos="113"/>
                <w:tab w:val="left" w:pos="356"/>
              </w:tabs>
              <w:spacing w:before="0"/>
              <w:ind w:left="356" w:firstLine="0"/>
              <w:rPr>
                <w:b/>
              </w:rPr>
            </w:pPr>
            <w:r w:rsidRPr="008B3F29">
              <w:rPr>
                <w:b/>
                <w:noProof/>
              </w:rPr>
              <w:drawing>
                <wp:inline distT="0" distB="0" distL="0" distR="0" wp14:anchorId="255A0B38" wp14:editId="304AFD88">
                  <wp:extent cx="1854000" cy="1033200"/>
                  <wp:effectExtent l="0" t="0" r="0" b="0"/>
                  <wp:docPr id="1349980924" name="Imagem 1349980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980924" name="Imagem 13499809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000" cy="103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DADFD" w14:textId="77777777" w:rsidR="00647216" w:rsidRPr="008B3F29" w:rsidRDefault="00647216" w:rsidP="004E6E86">
            <w:pPr>
              <w:pStyle w:val="QUESTAO1"/>
              <w:spacing w:before="0"/>
              <w:ind w:left="0" w:firstLine="0"/>
              <w:rPr>
                <w:b/>
              </w:rPr>
            </w:pPr>
            <w:r w:rsidRPr="008B3F29">
              <w:rPr>
                <w:b/>
              </w:rPr>
              <w:t xml:space="preserve">  </w:t>
            </w:r>
          </w:p>
        </w:tc>
      </w:tr>
      <w:tr w:rsidR="004A5E79" w:rsidRPr="008B3F29" w14:paraId="56BB3DB5" w14:textId="77777777" w:rsidTr="004E6E86">
        <w:tc>
          <w:tcPr>
            <w:tcW w:w="4924" w:type="dxa"/>
          </w:tcPr>
          <w:p w14:paraId="23750230" w14:textId="77777777" w:rsidR="00647216" w:rsidRPr="008B3F29" w:rsidRDefault="00647216" w:rsidP="004E6E86">
            <w:pPr>
              <w:pStyle w:val="QUESTAO1"/>
              <w:spacing w:before="0"/>
              <w:ind w:left="0" w:firstLine="0"/>
              <w:rPr>
                <w:b/>
              </w:rPr>
            </w:pPr>
            <w:r w:rsidRPr="008B3F29">
              <w:rPr>
                <w:b/>
              </w:rPr>
              <w:t xml:space="preserve">(C)  </w:t>
            </w:r>
          </w:p>
          <w:p w14:paraId="5AE1AD86" w14:textId="77777777" w:rsidR="00647216" w:rsidRPr="008B3F29" w:rsidRDefault="00647216" w:rsidP="004E6E86">
            <w:pPr>
              <w:pStyle w:val="QUESTAO1"/>
              <w:spacing w:before="0"/>
              <w:ind w:left="399" w:firstLine="0"/>
              <w:rPr>
                <w:b/>
              </w:rPr>
            </w:pPr>
            <w:r w:rsidRPr="008B3F29">
              <w:rPr>
                <w:b/>
                <w:noProof/>
              </w:rPr>
              <w:drawing>
                <wp:inline distT="0" distB="0" distL="0" distR="0" wp14:anchorId="1822302B" wp14:editId="69DC147A">
                  <wp:extent cx="1522800" cy="972000"/>
                  <wp:effectExtent l="0" t="0" r="1270" b="0"/>
                  <wp:docPr id="861130736" name="Imagem 861130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130736" name="Imagem 86113073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800" cy="9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</w:tcPr>
          <w:p w14:paraId="1ECACF77" w14:textId="77777777" w:rsidR="00647216" w:rsidRPr="008B3F29" w:rsidRDefault="00647216" w:rsidP="004E6E86">
            <w:pPr>
              <w:pStyle w:val="QUESTAO1"/>
              <w:spacing w:before="0"/>
              <w:ind w:left="0" w:firstLine="0"/>
              <w:rPr>
                <w:b/>
              </w:rPr>
            </w:pPr>
            <w:r w:rsidRPr="008B3F29">
              <w:rPr>
                <w:b/>
              </w:rPr>
              <w:t>(D)</w:t>
            </w:r>
          </w:p>
          <w:p w14:paraId="6585BD47" w14:textId="77777777" w:rsidR="00647216" w:rsidRPr="008B3F29" w:rsidRDefault="00647216" w:rsidP="004E6E86">
            <w:pPr>
              <w:pStyle w:val="QUESTAO1"/>
              <w:tabs>
                <w:tab w:val="clear" w:pos="113"/>
              </w:tabs>
              <w:spacing w:before="0"/>
              <w:ind w:left="356" w:firstLine="0"/>
              <w:rPr>
                <w:b/>
              </w:rPr>
            </w:pPr>
            <w:r w:rsidRPr="008B3F29">
              <w:rPr>
                <w:b/>
                <w:noProof/>
              </w:rPr>
              <w:drawing>
                <wp:inline distT="0" distB="0" distL="0" distR="0" wp14:anchorId="4A126303" wp14:editId="55F31B8B">
                  <wp:extent cx="1872000" cy="1000800"/>
                  <wp:effectExtent l="0" t="0" r="0" b="8890"/>
                  <wp:docPr id="2022862079" name="Imagem 2022862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862079" name="Imagem 202286207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886B7" w14:textId="22F5EDA2" w:rsidR="00824080" w:rsidRPr="008B3F29" w:rsidRDefault="004F52F3" w:rsidP="00426CBD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B75B794" wp14:editId="5E108141">
                <wp:extent cx="216000" cy="216000"/>
                <wp:effectExtent l="0" t="0" r="0" b="0"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12559" w14:textId="77777777" w:rsidR="004F52F3" w:rsidRPr="00086D19" w:rsidRDefault="004F52F3" w:rsidP="004F52F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B75B794" id="Oval 1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5212559" w14:textId="77777777" w:rsidR="004F52F3" w:rsidRPr="00086D19" w:rsidRDefault="004F52F3" w:rsidP="004F52F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 xml:space="preserve"> </w:t>
      </w:r>
      <w:r w:rsidR="004A5E79">
        <w:tab/>
      </w:r>
      <w:r w:rsidR="00FF52FF" w:rsidRPr="008B3F29">
        <w:t>N</w:t>
      </w:r>
      <w:r w:rsidR="00053A67" w:rsidRPr="008B3F29">
        <w:t>a figura abaixo estão representados seis hexágonos regulares e congruentes, a reta</w:t>
      </w:r>
      <w:r w:rsidR="00392283" w:rsidRPr="008B3F29">
        <w:t xml:space="preserve"> </w:t>
      </w:r>
      <w:r w:rsidR="00392283" w:rsidRPr="008B3F29">
        <w:rPr>
          <w:i/>
          <w:iCs/>
        </w:rPr>
        <w:t>WT</w:t>
      </w:r>
      <w:r w:rsidR="00053A67" w:rsidRPr="008B3F29">
        <w:t xml:space="preserve"> e a reta</w:t>
      </w:r>
      <w:r w:rsidR="00392283" w:rsidRPr="008B3F29">
        <w:t xml:space="preserve"> </w:t>
      </w:r>
      <w:r w:rsidR="00392283" w:rsidRPr="008B3F29">
        <w:rPr>
          <w:i/>
          <w:iCs/>
        </w:rPr>
        <w:t>s</w:t>
      </w:r>
      <w:r w:rsidR="00053A67" w:rsidRPr="008B3F29">
        <w:t xml:space="preserve"> perpendicular a</w:t>
      </w:r>
      <w:r w:rsidR="00101C2D" w:rsidRPr="008B3F29">
        <w:t xml:space="preserve"> [</w:t>
      </w:r>
      <w:r w:rsidR="00101C2D" w:rsidRPr="008B3F29">
        <w:rPr>
          <w:i/>
          <w:iCs/>
        </w:rPr>
        <w:t>BC</w:t>
      </w:r>
      <w:r w:rsidR="00101C2D" w:rsidRPr="008B3F29">
        <w:t>]</w:t>
      </w:r>
      <w:r w:rsidR="00053A67" w:rsidRPr="008B3F29">
        <w:t xml:space="preserve"> e que passa pelo</w:t>
      </w:r>
      <w:r w:rsidR="00213D68" w:rsidRPr="008B3F29">
        <w:t xml:space="preserve"> seu ponto médio.</w:t>
      </w:r>
    </w:p>
    <w:p w14:paraId="43A2B22E" w14:textId="5FE49C3D" w:rsidR="00053A67" w:rsidRDefault="00647216" w:rsidP="00392283">
      <w:pPr>
        <w:pStyle w:val="QUESTAO11"/>
        <w:ind w:left="0" w:firstLine="0"/>
        <w:jc w:val="center"/>
      </w:pPr>
      <w:r w:rsidRPr="00053A67">
        <w:rPr>
          <w:noProof/>
          <w:lang w:eastAsia="pt-PT"/>
        </w:rPr>
        <w:drawing>
          <wp:inline distT="0" distB="0" distL="0" distR="0" wp14:anchorId="604AC340" wp14:editId="3D9FFD77">
            <wp:extent cx="3715200" cy="2559600"/>
            <wp:effectExtent l="0" t="0" r="0" b="0"/>
            <wp:docPr id="294" name="Imagem 294" descr="Uma imagem com diagrama, file, origami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m 294" descr="Uma imagem com diagrama, file, origami&#10;&#10;Descrição gerada automaticamente"/>
                    <pic:cNvPicPr/>
                  </pic:nvPicPr>
                  <pic:blipFill>
                    <a:blip r:embed="rId15"/>
                    <a:srcRect l="541" r="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200" cy="255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47383" w14:textId="0E3E02CC" w:rsidR="00053A67" w:rsidRDefault="00053A67" w:rsidP="00213D68">
      <w:pPr>
        <w:pStyle w:val="QUESTAO11"/>
        <w:ind w:left="0" w:firstLine="426"/>
      </w:pPr>
      <w:r w:rsidRPr="002F6A7F">
        <w:rPr>
          <w:b/>
        </w:rPr>
        <w:t>2.1.</w:t>
      </w:r>
      <w:r>
        <w:t xml:space="preserve"> </w:t>
      </w:r>
      <w:r w:rsidR="00213D68">
        <w:t>Identifica a isometria que transforma o hexágono</w:t>
      </w:r>
      <w:r w:rsidR="00101C2D">
        <w:t xml:space="preserve"> [</w:t>
      </w:r>
      <w:r w:rsidR="00101C2D" w:rsidRPr="00101C2D">
        <w:rPr>
          <w:i/>
          <w:iCs/>
        </w:rPr>
        <w:t>ABCDEF</w:t>
      </w:r>
      <w:r w:rsidR="00101C2D">
        <w:t>]</w:t>
      </w:r>
      <w:r w:rsidR="00213D68">
        <w:t xml:space="preserve"> no hexágono</w:t>
      </w:r>
      <w:r w:rsidR="00101C2D">
        <w:t xml:space="preserve"> [</w:t>
      </w:r>
      <w:r w:rsidR="00101C2D" w:rsidRPr="00101C2D">
        <w:rPr>
          <w:i/>
          <w:iCs/>
        </w:rPr>
        <w:t>GHNZWV</w:t>
      </w:r>
      <w:r w:rsidR="00101C2D">
        <w:t>].</w:t>
      </w:r>
    </w:p>
    <w:p w14:paraId="56804487" w14:textId="34A2E7AB" w:rsidR="00213D68" w:rsidRDefault="00213D68" w:rsidP="00213D68">
      <w:pPr>
        <w:pStyle w:val="QUESTAO11"/>
        <w:ind w:left="0" w:firstLine="426"/>
      </w:pPr>
      <w:r w:rsidRPr="002F6A7F">
        <w:rPr>
          <w:b/>
        </w:rPr>
        <w:t>2.2.</w:t>
      </w:r>
      <w:r>
        <w:t xml:space="preserve"> Qual é a imagem do ponto </w:t>
      </w:r>
      <m:oMath>
        <m:r>
          <w:rPr>
            <w:rFonts w:ascii="Cambria Math" w:hAnsi="Cambria Math"/>
          </w:rPr>
          <m:t>V</m:t>
        </m:r>
      </m:oMath>
      <w:r>
        <w:t xml:space="preserve"> pela reflexão de eixo</w:t>
      </w:r>
      <w:r w:rsidR="00101C2D">
        <w:t xml:space="preserve">  </w:t>
      </w:r>
      <w:r w:rsidR="00101C2D" w:rsidRPr="00101C2D">
        <w:rPr>
          <w:i/>
          <w:iCs/>
        </w:rPr>
        <w:t>s</w:t>
      </w:r>
      <w:r>
        <w:t xml:space="preserve"> </w:t>
      </w:r>
      <w:r w:rsidR="00101C2D">
        <w:t>?</w:t>
      </w:r>
    </w:p>
    <w:p w14:paraId="11D1C404" w14:textId="77777777" w:rsidR="00213D68" w:rsidRDefault="00213D68" w:rsidP="00213D68">
      <w:pPr>
        <w:pStyle w:val="QUESTAO11"/>
        <w:ind w:left="0" w:firstLine="426"/>
      </w:pPr>
      <w:r w:rsidRPr="002F6A7F">
        <w:rPr>
          <w:b/>
        </w:rPr>
        <w:t>2.3.</w:t>
      </w:r>
      <w:r>
        <w:t xml:space="preserve"> Indica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sub>
            </m:sSub>
            <m:r>
              <w:rPr>
                <w:rFonts w:ascii="Cambria Math" w:hAnsi="Cambria Math"/>
              </w:rPr>
              <m:t>∘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MQ</m:t>
                    </m:r>
                  </m:e>
                </m:acc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463ABE">
        <w:t>.</w:t>
      </w:r>
    </w:p>
    <w:p w14:paraId="029870FC" w14:textId="5B4AF4F4" w:rsidR="00463ABE" w:rsidRDefault="00463ABE" w:rsidP="00213D68">
      <w:pPr>
        <w:pStyle w:val="QUESTAO11"/>
        <w:ind w:left="0" w:firstLine="426"/>
      </w:pPr>
      <w:r w:rsidRPr="002F6A7F">
        <w:rPr>
          <w:b/>
        </w:rPr>
        <w:t>2.4.</w:t>
      </w:r>
      <w:r>
        <w:t xml:space="preserve"> Qual é a imagem do hexágono</w:t>
      </w:r>
      <w:r w:rsidR="007B0B7B">
        <w:t xml:space="preserve"> [</w:t>
      </w:r>
      <w:r w:rsidR="007B0B7B" w:rsidRPr="007B0B7B">
        <w:rPr>
          <w:i/>
          <w:iCs/>
        </w:rPr>
        <w:t>JIKUTS</w:t>
      </w:r>
      <w:r w:rsidR="007B0B7B">
        <w:t>]</w:t>
      </w:r>
      <w:r>
        <w:t xml:space="preserve"> pela rotação de centro</w:t>
      </w:r>
      <w:r w:rsidR="007B0B7B">
        <w:t xml:space="preserve"> </w:t>
      </w:r>
      <w:r w:rsidR="007B0B7B" w:rsidRPr="007B0B7B">
        <w:rPr>
          <w:i/>
          <w:iCs/>
        </w:rPr>
        <w:t>I</w:t>
      </w:r>
      <w:r>
        <w:t xml:space="preserve"> e amplitude </w:t>
      </w:r>
      <m:oMath>
        <m:r>
          <w:rPr>
            <w:rFonts w:ascii="Cambria Math" w:hAnsi="Cambria Math"/>
          </w:rPr>
          <m:t>120°</m:t>
        </m:r>
      </m:oMath>
      <w:r>
        <w:t>?</w:t>
      </w:r>
    </w:p>
    <w:p w14:paraId="2D3318F0" w14:textId="1BB53999" w:rsidR="002F6A7F" w:rsidRDefault="00463ABE" w:rsidP="00776CC4">
      <w:pPr>
        <w:pStyle w:val="QUESTAO11"/>
        <w:ind w:left="113" w:firstLine="313"/>
      </w:pPr>
      <w:r w:rsidRPr="002F6A7F">
        <w:rPr>
          <w:b/>
        </w:rPr>
        <w:t>2.5.</w:t>
      </w:r>
      <w:r>
        <w:t xml:space="preserve"> </w:t>
      </w:r>
      <w:r w:rsidR="002F6A7F">
        <w:t>Qual é a imagem do segmento de reta</w:t>
      </w:r>
      <w:r w:rsidR="007B0B7B">
        <w:t xml:space="preserve"> [</w:t>
      </w:r>
      <w:r w:rsidR="007B0B7B" w:rsidRPr="007B0B7B">
        <w:rPr>
          <w:i/>
          <w:iCs/>
        </w:rPr>
        <w:t>JS</w:t>
      </w:r>
      <w:r w:rsidR="007B0B7B">
        <w:t>]</w:t>
      </w:r>
      <w:r w:rsidR="002F6A7F">
        <w:t xml:space="preserve"> pela reflexão deslizante de eixo</w:t>
      </w:r>
      <w:r w:rsidR="007B0B7B">
        <w:t xml:space="preserve"> </w:t>
      </w:r>
      <w:r w:rsidR="007B0B7B" w:rsidRPr="007B0B7B">
        <w:rPr>
          <w:i/>
          <w:iCs/>
        </w:rPr>
        <w:t>TW</w:t>
      </w:r>
      <w:r w:rsidR="002F6A7F">
        <w:t xml:space="preserve"> 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SG</m:t>
            </m:r>
          </m:e>
        </m:acc>
      </m:oMath>
      <w:r w:rsidR="002F6A7F">
        <w:t xml:space="preserve"> ?</w:t>
      </w:r>
    </w:p>
    <w:p w14:paraId="6FDD67A8" w14:textId="5050E202" w:rsidR="002F6A7F" w:rsidRDefault="00776CC4" w:rsidP="00D705D5">
      <w:pPr>
        <w:pStyle w:val="QUESTAO11"/>
        <w:tabs>
          <w:tab w:val="clear" w:pos="113"/>
          <w:tab w:val="clear" w:pos="425"/>
          <w:tab w:val="left" w:pos="426"/>
        </w:tabs>
        <w:spacing w:before="0"/>
        <w:ind w:left="426" w:hanging="426"/>
      </w:pPr>
      <w:r w:rsidRPr="006F778E">
        <w:rPr>
          <w:rFonts w:cstheme="minorHAnsi"/>
          <w:noProof/>
          <w:color w:val="000000" w:themeColor="text1"/>
          <w:lang w:eastAsia="pt-PT"/>
        </w:rPr>
        <w:lastRenderedPageBreak/>
        <w:drawing>
          <wp:anchor distT="0" distB="0" distL="114300" distR="114300" simplePos="0" relativeHeight="251651072" behindDoc="1" locked="0" layoutInCell="1" allowOverlap="1" wp14:anchorId="3BE8CFCF" wp14:editId="001B4676">
            <wp:simplePos x="0" y="0"/>
            <wp:positionH relativeFrom="column">
              <wp:posOffset>4364828</wp:posOffset>
            </wp:positionH>
            <wp:positionV relativeFrom="paragraph">
              <wp:posOffset>6985</wp:posOffset>
            </wp:positionV>
            <wp:extent cx="1635760" cy="1500505"/>
            <wp:effectExtent l="0" t="0" r="2540" b="4445"/>
            <wp:wrapTight wrapText="bothSides">
              <wp:wrapPolygon edited="0">
                <wp:start x="0" y="0"/>
                <wp:lineTo x="0" y="21390"/>
                <wp:lineTo x="21382" y="21390"/>
                <wp:lineTo x="21382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6"/>
                    <a:srcRect t="1415" b="1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150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6A7F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929EE53" wp14:editId="38A8B9B3">
                <wp:extent cx="216000" cy="216000"/>
                <wp:effectExtent l="0" t="0" r="0" b="0"/>
                <wp:docPr id="295" name="Oval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F5982" w14:textId="77777777" w:rsidR="002F6A7F" w:rsidRPr="00086D19" w:rsidRDefault="002F6A7F" w:rsidP="002F6A7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929EE53" id="Oval 295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44F5982" w14:textId="77777777" w:rsidR="002F6A7F" w:rsidRPr="00086D19" w:rsidRDefault="002F6A7F" w:rsidP="002F6A7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2F6A7F">
        <w:t xml:space="preserve">  </w:t>
      </w:r>
      <w:r w:rsidR="00127B52">
        <w:t>Na figura o triângulo</w:t>
      </w:r>
      <w:r w:rsidR="007B0B7B">
        <w:t xml:space="preserve"> [</w:t>
      </w:r>
      <w:r w:rsidR="007B0B7B" w:rsidRPr="007B0B7B">
        <w:rPr>
          <w:i/>
          <w:iCs/>
        </w:rPr>
        <w:t>AKO</w:t>
      </w:r>
      <w:r w:rsidR="007B0B7B">
        <w:t>]</w:t>
      </w:r>
      <w:r w:rsidR="00127B52">
        <w:t xml:space="preserve"> está dividido em 16 triângulos equiláteros e congruentes.</w:t>
      </w:r>
    </w:p>
    <w:p w14:paraId="73297683" w14:textId="77777777" w:rsidR="002F6A7F" w:rsidRDefault="002F6A7F" w:rsidP="002F6A7F">
      <w:pPr>
        <w:pStyle w:val="QUESTAO11"/>
        <w:spacing w:before="0"/>
        <w:ind w:left="0" w:firstLine="0"/>
      </w:pPr>
    </w:p>
    <w:p w14:paraId="18B478D4" w14:textId="77777777" w:rsidR="002F6A7F" w:rsidRDefault="00127B52" w:rsidP="008E581E">
      <w:pPr>
        <w:pStyle w:val="QUESTAO11"/>
        <w:spacing w:before="0" w:line="276" w:lineRule="auto"/>
        <w:ind w:left="0" w:firstLine="426"/>
      </w:pPr>
      <w:r w:rsidRPr="00D705D5">
        <w:rPr>
          <w:b/>
        </w:rPr>
        <w:t>3.1.</w:t>
      </w:r>
      <w:r>
        <w:t xml:space="preserve"> Calcula:</w:t>
      </w:r>
    </w:p>
    <w:p w14:paraId="5E8C0C98" w14:textId="77777777" w:rsidR="00127B52" w:rsidRDefault="00127B52" w:rsidP="008E581E">
      <w:pPr>
        <w:pStyle w:val="QUESTAO11"/>
        <w:spacing w:before="0" w:line="276" w:lineRule="auto"/>
        <w:ind w:left="0" w:firstLine="851"/>
      </w:pPr>
      <w:r w:rsidRPr="00D705D5">
        <w:rPr>
          <w:b/>
        </w:rPr>
        <w:t>a)</w:t>
      </w:r>
      <w:r>
        <w:t xml:space="preserve"> </w:t>
      </w:r>
      <m:oMath>
        <m:r>
          <w:rPr>
            <w:rFonts w:ascii="Cambria Math" w:hAnsi="Cambria Math"/>
          </w:rPr>
          <m:t>B+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DM</m:t>
            </m:r>
          </m:e>
        </m:acc>
      </m:oMath>
      <w:r>
        <w:tab/>
      </w:r>
      <w:r>
        <w:tab/>
      </w:r>
      <w:r w:rsidR="00D705D5">
        <w:tab/>
      </w:r>
      <w:r w:rsidRPr="00D705D5">
        <w:rPr>
          <w:b/>
        </w:rPr>
        <w:t>b)</w:t>
      </w:r>
      <w:r>
        <w:t xml:space="preserve"> </w:t>
      </w:r>
      <m:oMath>
        <m:r>
          <w:rPr>
            <w:rFonts w:ascii="Cambria Math" w:hAnsi="Cambria Math"/>
          </w:rPr>
          <m:t>D-2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ML</m:t>
            </m:r>
          </m:e>
        </m:acc>
      </m:oMath>
    </w:p>
    <w:p w14:paraId="709E9380" w14:textId="77777777" w:rsidR="002F6A7F" w:rsidRDefault="00127B52" w:rsidP="008E581E">
      <w:pPr>
        <w:pStyle w:val="QUESTAO11"/>
        <w:spacing w:before="0" w:line="276" w:lineRule="auto"/>
        <w:ind w:left="0" w:firstLine="851"/>
      </w:pPr>
      <w:r w:rsidRPr="00D705D5">
        <w:rPr>
          <w:b/>
        </w:rPr>
        <w:t>c)</w:t>
      </w:r>
      <w: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HM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HC</m:t>
            </m:r>
          </m:e>
        </m:acc>
      </m:oMath>
      <w:r>
        <w:tab/>
      </w:r>
      <w:r>
        <w:tab/>
      </w:r>
      <w:r w:rsidR="00D705D5">
        <w:tab/>
      </w:r>
      <w:r w:rsidRPr="00D705D5">
        <w:rPr>
          <w:b/>
        </w:rPr>
        <w:t>d)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GA</m:t>
            </m:r>
          </m:e>
        </m:acc>
        <m:r>
          <w:rPr>
            <w:rFonts w:ascii="Cambria Math" w:hAnsi="Cambria Math"/>
          </w:rPr>
          <m:t>-3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IF</m:t>
            </m:r>
          </m:e>
        </m:acc>
      </m:oMath>
    </w:p>
    <w:p w14:paraId="73A47B60" w14:textId="1751A169" w:rsidR="002F6A7F" w:rsidRDefault="00D705D5" w:rsidP="008E581E">
      <w:pPr>
        <w:pStyle w:val="QUESTAO11"/>
        <w:spacing w:before="0" w:line="276" w:lineRule="auto"/>
        <w:ind w:left="0" w:firstLine="426"/>
      </w:pPr>
      <w:r w:rsidRPr="00D705D5">
        <w:rPr>
          <w:b/>
        </w:rPr>
        <w:t>3.2.</w:t>
      </w:r>
      <w:r>
        <w:t xml:space="preserve"> Qual é a imagem do triângulo</w:t>
      </w:r>
      <w:r w:rsidR="00077C7F">
        <w:t xml:space="preserve"> [</w:t>
      </w:r>
      <w:r w:rsidR="00077C7F" w:rsidRPr="00077C7F">
        <w:rPr>
          <w:i/>
          <w:iCs/>
        </w:rPr>
        <w:t>KLG</w:t>
      </w:r>
      <w:r w:rsidR="00077C7F">
        <w:t>]</w:t>
      </w:r>
      <w:r>
        <w:t xml:space="preserve"> pela translação de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MJ</m:t>
            </m:r>
          </m:e>
        </m:acc>
      </m:oMath>
      <w:r>
        <w:t xml:space="preserve"> ?</w:t>
      </w:r>
    </w:p>
    <w:p w14:paraId="48E2B20A" w14:textId="348718FB" w:rsidR="00D705D5" w:rsidRDefault="00D705D5" w:rsidP="008E581E">
      <w:pPr>
        <w:pStyle w:val="QUESTAO11"/>
        <w:tabs>
          <w:tab w:val="clear" w:pos="113"/>
        </w:tabs>
        <w:spacing w:before="0" w:line="276" w:lineRule="auto"/>
        <w:ind w:left="826" w:hanging="400"/>
      </w:pPr>
      <w:r w:rsidRPr="00D705D5">
        <w:rPr>
          <w:b/>
        </w:rPr>
        <w:t>3.3.</w:t>
      </w:r>
      <w:r>
        <w:t xml:space="preserve"> Qual é o triângulo que é transformado no triângulo</w:t>
      </w:r>
      <w:r w:rsidR="00077C7F">
        <w:t xml:space="preserve"> [</w:t>
      </w:r>
      <w:r w:rsidR="00077C7F" w:rsidRPr="00077C7F">
        <w:rPr>
          <w:i/>
          <w:iCs/>
        </w:rPr>
        <w:t>IJF</w:t>
      </w:r>
      <w:r w:rsidR="00077C7F">
        <w:t xml:space="preserve">] </w:t>
      </w:r>
      <w:r>
        <w:t xml:space="preserve">pela composição de translações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GH</m:t>
                </m:r>
              </m:e>
            </m:acc>
          </m:sub>
        </m:sSub>
        <m:r>
          <w:rPr>
            <w:rFonts w:ascii="Cambria Math" w:hAnsi="Cambria Math"/>
          </w:rPr>
          <m:t>°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GE</m:t>
                </m:r>
              </m:e>
            </m:acc>
          </m:sub>
        </m:sSub>
      </m:oMath>
      <w:r>
        <w:t xml:space="preserve"> ?</w:t>
      </w:r>
    </w:p>
    <w:p w14:paraId="3EF4674A" w14:textId="10F2BA23" w:rsidR="00D705D5" w:rsidRDefault="00D705D5" w:rsidP="008E581E">
      <w:pPr>
        <w:pStyle w:val="QUESTAO11"/>
        <w:spacing w:before="0" w:line="276" w:lineRule="auto"/>
        <w:ind w:left="0" w:firstLine="426"/>
      </w:pPr>
      <w:r w:rsidRPr="00D705D5">
        <w:rPr>
          <w:b/>
        </w:rPr>
        <w:t>3.4.</w:t>
      </w:r>
      <w:r>
        <w:t xml:space="preserve"> Qual é a imagem do triângulo</w:t>
      </w:r>
      <w:r w:rsidR="00077C7F">
        <w:t xml:space="preserve"> [</w:t>
      </w:r>
      <w:r w:rsidR="00077C7F" w:rsidRPr="00077C7F">
        <w:rPr>
          <w:i/>
          <w:iCs/>
        </w:rPr>
        <w:t>ABC</w:t>
      </w:r>
      <w:r w:rsidR="00077C7F">
        <w:t>]</w:t>
      </w:r>
      <w:r>
        <w:t xml:space="preserve"> pela reflexão deslizante de eixo</w:t>
      </w:r>
      <w:r w:rsidR="00077C7F">
        <w:t xml:space="preserve"> </w:t>
      </w:r>
      <w:r w:rsidR="00077C7F" w:rsidRPr="00077C7F">
        <w:rPr>
          <w:i/>
          <w:iCs/>
        </w:rPr>
        <w:t>DF</w:t>
      </w:r>
      <w:r>
        <w:t xml:space="preserve"> 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GH</m:t>
            </m:r>
          </m:e>
        </m:acc>
      </m:oMath>
      <w:r>
        <w:t xml:space="preserve"> ?</w:t>
      </w:r>
    </w:p>
    <w:p w14:paraId="3F5BB8D1" w14:textId="01D91109" w:rsidR="002F6A7F" w:rsidRDefault="002F6A7F" w:rsidP="002F6A7F">
      <w:pPr>
        <w:pStyle w:val="QUESTAO11"/>
        <w:spacing w:before="0"/>
        <w:ind w:left="0" w:firstLine="0"/>
      </w:pPr>
    </w:p>
    <w:p w14:paraId="3CCE1154" w14:textId="7F6F31B9" w:rsidR="002F6A7F" w:rsidRDefault="0085276B" w:rsidP="002F6A7F">
      <w:pPr>
        <w:pStyle w:val="QUESTAO11"/>
        <w:spacing w:before="0"/>
        <w:ind w:left="0" w:firstLine="0"/>
      </w:pPr>
      <w:r w:rsidRPr="00474478">
        <w:rPr>
          <w:noProof/>
          <w:lang w:eastAsia="pt-PT"/>
        </w:rPr>
        <w:drawing>
          <wp:anchor distT="0" distB="0" distL="114300" distR="114300" simplePos="0" relativeHeight="251646976" behindDoc="1" locked="0" layoutInCell="1" allowOverlap="1" wp14:anchorId="4A945689" wp14:editId="3E51B240">
            <wp:simplePos x="0" y="0"/>
            <wp:positionH relativeFrom="column">
              <wp:posOffset>4407535</wp:posOffset>
            </wp:positionH>
            <wp:positionV relativeFrom="paragraph">
              <wp:posOffset>109058</wp:posOffset>
            </wp:positionV>
            <wp:extent cx="1738800" cy="1832400"/>
            <wp:effectExtent l="0" t="0" r="0" b="0"/>
            <wp:wrapTight wrapText="bothSides">
              <wp:wrapPolygon edited="0">
                <wp:start x="0" y="0"/>
                <wp:lineTo x="0" y="21338"/>
                <wp:lineTo x="21300" y="21338"/>
                <wp:lineTo x="21300" y="0"/>
                <wp:lineTo x="0" y="0"/>
              </wp:wrapPolygon>
            </wp:wrapTight>
            <wp:docPr id="301" name="Imagem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m 301"/>
                    <pic:cNvPicPr/>
                  </pic:nvPicPr>
                  <pic:blipFill rotWithShape="1">
                    <a:blip r:embed="rId17"/>
                    <a:srcRect t="-1308" b="-2594"/>
                    <a:stretch/>
                  </pic:blipFill>
                  <pic:spPr bwMode="auto">
                    <a:xfrm>
                      <a:off x="0" y="0"/>
                      <a:ext cx="1738800" cy="183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B9077" w14:textId="523F4B92" w:rsidR="00D7149F" w:rsidRDefault="002F6A7F" w:rsidP="00474478">
      <w:pPr>
        <w:pStyle w:val="QUESTAO11"/>
        <w:tabs>
          <w:tab w:val="clear" w:pos="113"/>
        </w:tabs>
        <w:spacing w:before="0"/>
        <w:ind w:left="426" w:hanging="426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293F025" wp14:editId="707089E4">
                <wp:extent cx="216000" cy="216000"/>
                <wp:effectExtent l="0" t="0" r="0" b="0"/>
                <wp:docPr id="299" name="Oval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18381" w14:textId="77777777" w:rsidR="002F6A7F" w:rsidRPr="00086D19" w:rsidRDefault="002F6A7F" w:rsidP="002F6A7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293F025" id="Oval 299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2418381" w14:textId="77777777" w:rsidR="002F6A7F" w:rsidRPr="00086D19" w:rsidRDefault="002F6A7F" w:rsidP="002F6A7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7149F">
        <w:t xml:space="preserve">  Na figura ao lado está representado o pentágono regular</w:t>
      </w:r>
      <w:r w:rsidR="00F91D35">
        <w:t xml:space="preserve"> [</w:t>
      </w:r>
      <w:r w:rsidR="00F91D35" w:rsidRPr="00F91D35">
        <w:rPr>
          <w:i/>
          <w:iCs/>
        </w:rPr>
        <w:t>ABCDE</w:t>
      </w:r>
      <w:r w:rsidR="00F91D35">
        <w:t>]</w:t>
      </w:r>
      <w:r w:rsidR="00D7149F">
        <w:t xml:space="preserve"> inscrito numa circunferência de centro </w:t>
      </w:r>
      <w:r w:rsidR="00D7149F" w:rsidRPr="00F91D35">
        <w:rPr>
          <w:i/>
          <w:iCs/>
        </w:rPr>
        <w:t>O</w:t>
      </w:r>
      <w:r w:rsidR="00D7149F">
        <w:t>. Estão também representados</w:t>
      </w:r>
      <w:r w:rsidR="00AA409F">
        <w:t xml:space="preserve"> </w:t>
      </w:r>
      <w:r w:rsidR="005C3EF4">
        <w:t>a azul</w:t>
      </w:r>
      <w:r w:rsidR="00D7149F">
        <w:t xml:space="preserve"> cinco triângulos retângulos congruentes identificados pelos vértices do pentágono.</w:t>
      </w:r>
    </w:p>
    <w:p w14:paraId="765EAF85" w14:textId="77777777" w:rsidR="00D7149F" w:rsidRDefault="00D7149F" w:rsidP="002F6A7F">
      <w:pPr>
        <w:pStyle w:val="QUESTAO11"/>
        <w:spacing w:before="0"/>
        <w:ind w:left="0" w:firstLine="0"/>
      </w:pPr>
    </w:p>
    <w:p w14:paraId="29808258" w14:textId="77777777" w:rsidR="00D7149F" w:rsidRDefault="00D7149F" w:rsidP="004777C1">
      <w:pPr>
        <w:pStyle w:val="QUESTAO11"/>
        <w:tabs>
          <w:tab w:val="clear" w:pos="113"/>
        </w:tabs>
        <w:spacing w:before="0" w:after="240"/>
        <w:ind w:left="812" w:hanging="386"/>
      </w:pPr>
      <w:r w:rsidRPr="00B824B1">
        <w:rPr>
          <w:b/>
        </w:rPr>
        <w:t>4.1.</w:t>
      </w:r>
      <w:r>
        <w:t xml:space="preserve"> Quantas simetrias de reflexão e quantas simetrias de rotação tem a figura?</w:t>
      </w:r>
    </w:p>
    <w:p w14:paraId="42153BB7" w14:textId="210D937F" w:rsidR="00D7149F" w:rsidRDefault="00D7149F" w:rsidP="004777C1">
      <w:pPr>
        <w:pStyle w:val="QUESTAO11"/>
        <w:tabs>
          <w:tab w:val="clear" w:pos="113"/>
        </w:tabs>
        <w:spacing w:before="0" w:after="240"/>
        <w:ind w:left="812" w:hanging="386"/>
      </w:pPr>
      <w:r w:rsidRPr="00B824B1">
        <w:rPr>
          <w:b/>
        </w:rPr>
        <w:t xml:space="preserve">4.2. </w:t>
      </w:r>
      <w:r>
        <w:t xml:space="preserve">Qual é o transformado do triângulo de vértice </w:t>
      </w:r>
      <w:r w:rsidRPr="00F91D35">
        <w:rPr>
          <w:i/>
          <w:iCs/>
        </w:rPr>
        <w:t>A</w:t>
      </w:r>
      <w:r>
        <w:t xml:space="preserve"> pela rotação de centro </w:t>
      </w:r>
      <w:r w:rsidRPr="00F91D35">
        <w:rPr>
          <w:i/>
          <w:iCs/>
        </w:rPr>
        <w:t>O</w:t>
      </w:r>
      <w:r>
        <w:t xml:space="preserve"> e amplitude</w:t>
      </w:r>
      <w:r w:rsidR="00F91D35">
        <w:t xml:space="preserve"> </w:t>
      </w:r>
      <w:r>
        <w:t xml:space="preserve"> </w:t>
      </w:r>
      <m:oMath>
        <m:r>
          <w:rPr>
            <w:rFonts w:ascii="Cambria Math" w:hAnsi="Cambria Math"/>
          </w:rPr>
          <m:t>-72°</m:t>
        </m:r>
      </m:oMath>
      <w:r>
        <w:t xml:space="preserve"> ?</w:t>
      </w:r>
    </w:p>
    <w:p w14:paraId="43A0BBD7" w14:textId="0DF55FED" w:rsidR="00D7149F" w:rsidRDefault="00D7149F" w:rsidP="00B824B1">
      <w:pPr>
        <w:pStyle w:val="QUESTAO11"/>
        <w:spacing w:before="0" w:line="360" w:lineRule="auto"/>
        <w:ind w:left="0" w:firstLine="426"/>
      </w:pPr>
      <w:r w:rsidRPr="00B824B1">
        <w:rPr>
          <w:b/>
        </w:rPr>
        <w:t>4.3.</w:t>
      </w:r>
      <w:r>
        <w:t xml:space="preserve"> Qual das seguintes afirmações é verdadeira</w:t>
      </w:r>
      <w:r w:rsidR="008E581E">
        <w:t>?</w:t>
      </w:r>
    </w:p>
    <w:p w14:paraId="0852F137" w14:textId="77777777" w:rsidR="00D7149F" w:rsidRDefault="00D7149F" w:rsidP="004777C1">
      <w:pPr>
        <w:pStyle w:val="QUESTAO11"/>
        <w:spacing w:before="0" w:line="360" w:lineRule="auto"/>
        <w:ind w:left="0" w:firstLine="812"/>
      </w:pPr>
      <w:r w:rsidRPr="00B824B1">
        <w:rPr>
          <w:b/>
        </w:rPr>
        <w:t>(A)</w:t>
      </w:r>
      <w:r>
        <w:t xml:space="preserve"> Existem dois triângulos em que um deles é o transformado do outro por uma translação.</w:t>
      </w:r>
    </w:p>
    <w:p w14:paraId="70FC70BE" w14:textId="77777777" w:rsidR="00D7149F" w:rsidRDefault="00D7149F" w:rsidP="004777C1">
      <w:pPr>
        <w:pStyle w:val="QUESTAO11"/>
        <w:spacing w:before="0" w:line="360" w:lineRule="auto"/>
        <w:ind w:left="0" w:firstLine="812"/>
      </w:pPr>
      <w:r w:rsidRPr="00B824B1">
        <w:rPr>
          <w:b/>
        </w:rPr>
        <w:t>(B)</w:t>
      </w:r>
      <w:r>
        <w:t xml:space="preserve"> </w:t>
      </w:r>
      <m:oMath>
        <m:r>
          <w:rPr>
            <w:rFonts w:ascii="Cambria Math" w:hAnsi="Cambria Math"/>
          </w:rPr>
          <m:t>C+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=O</m:t>
        </m:r>
      </m:oMath>
    </w:p>
    <w:p w14:paraId="27C51495" w14:textId="77777777" w:rsidR="00D7149F" w:rsidRDefault="00D7149F" w:rsidP="004777C1">
      <w:pPr>
        <w:pStyle w:val="QUESTAO11"/>
        <w:spacing w:before="0" w:line="360" w:lineRule="auto"/>
        <w:ind w:left="0" w:firstLine="812"/>
      </w:pPr>
      <w:r w:rsidRPr="00B824B1">
        <w:rPr>
          <w:b/>
        </w:rPr>
        <w:t>(C)</w:t>
      </w:r>
      <w:r>
        <w:t xml:space="preserve"> </w:t>
      </w:r>
      <w:r w:rsidR="00B824B1">
        <w:t xml:space="preserve">A soma do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AO</m:t>
            </m:r>
          </m:e>
        </m:acc>
      </m:oMath>
      <w:r w:rsidR="00B824B1">
        <w:t xml:space="preserve"> com o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 w:rsidR="00B824B1">
        <w:t xml:space="preserve"> é o ponto </w:t>
      </w:r>
      <m:oMath>
        <m:r>
          <w:rPr>
            <w:rFonts w:ascii="Cambria Math" w:hAnsi="Cambria Math"/>
          </w:rPr>
          <m:t>O</m:t>
        </m:r>
      </m:oMath>
      <w:r w:rsidR="00B824B1">
        <w:t>.</w:t>
      </w:r>
    </w:p>
    <w:p w14:paraId="164764AE" w14:textId="77777777" w:rsidR="00B824B1" w:rsidRDefault="00B824B1" w:rsidP="004777C1">
      <w:pPr>
        <w:pStyle w:val="QUESTAO11"/>
        <w:spacing w:before="0" w:after="120" w:line="360" w:lineRule="auto"/>
        <w:ind w:left="0" w:firstLine="812"/>
      </w:pPr>
      <w:r w:rsidRPr="00B824B1">
        <w:rPr>
          <w:b/>
        </w:rPr>
        <w:t>(D)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DO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AO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DA</m:t>
            </m:r>
          </m:e>
        </m:acc>
      </m:oMath>
    </w:p>
    <w:p w14:paraId="6C489A7B" w14:textId="77777777" w:rsidR="002F6A7F" w:rsidRDefault="00B824B1" w:rsidP="00B824B1">
      <w:pPr>
        <w:pStyle w:val="QUESTAO11"/>
        <w:spacing w:before="0" w:line="360" w:lineRule="auto"/>
        <w:ind w:left="0" w:firstLine="426"/>
      </w:pPr>
      <w:r w:rsidRPr="00B824B1">
        <w:rPr>
          <w:b/>
        </w:rPr>
        <w:t>4.4.</w:t>
      </w:r>
      <w:r>
        <w:t xml:space="preserve"> Sabe-se que os catetos de cada um dos triângulos retângulos medem 3 cm e 4 cm.</w:t>
      </w:r>
    </w:p>
    <w:p w14:paraId="385B4B4F" w14:textId="77777777" w:rsidR="00B824B1" w:rsidRDefault="00B824B1" w:rsidP="004777C1">
      <w:pPr>
        <w:pStyle w:val="QUESTAO11"/>
        <w:tabs>
          <w:tab w:val="clear" w:pos="113"/>
        </w:tabs>
        <w:spacing w:before="0" w:line="360" w:lineRule="auto"/>
        <w:ind w:left="826" w:hanging="25"/>
      </w:pPr>
      <w:r>
        <w:t>Qual é a área da parte do círculo que não pertence ao pentágono [</w:t>
      </w:r>
      <w:r w:rsidRPr="008E581E">
        <w:rPr>
          <w:i/>
          <w:iCs/>
        </w:rPr>
        <w:t>ABCDE</w:t>
      </w:r>
      <w:r>
        <w:t>]?</w:t>
      </w:r>
    </w:p>
    <w:p w14:paraId="2164DB76" w14:textId="21415363" w:rsidR="00B824B1" w:rsidRPr="00B824B1" w:rsidRDefault="004777C1" w:rsidP="004777C1">
      <w:pPr>
        <w:pStyle w:val="QUESTAO11"/>
        <w:tabs>
          <w:tab w:val="clear" w:pos="113"/>
        </w:tabs>
        <w:spacing w:before="0" w:line="360" w:lineRule="auto"/>
        <w:ind w:left="812" w:hanging="358"/>
      </w:pPr>
      <w:r>
        <w:tab/>
      </w:r>
      <w:r w:rsidR="00B824B1">
        <w:t>Apresenta o resultado, em cm</w:t>
      </w:r>
      <w:r w:rsidR="00B824B1">
        <w:rPr>
          <w:vertAlign w:val="superscript"/>
        </w:rPr>
        <w:t>2</w:t>
      </w:r>
      <w:r w:rsidR="00B824B1">
        <w:t>, arredondado às centésimas.</w:t>
      </w:r>
    </w:p>
    <w:p w14:paraId="3543F577" w14:textId="77777777" w:rsidR="00B824B1" w:rsidRDefault="00B824B1">
      <w:pPr>
        <w:pStyle w:val="QUESTAO11"/>
        <w:spacing w:before="0" w:line="360" w:lineRule="auto"/>
        <w:ind w:left="0" w:firstLine="426"/>
      </w:pPr>
    </w:p>
    <w:p w14:paraId="0B2CA788" w14:textId="77777777" w:rsidR="00474478" w:rsidRDefault="00474478" w:rsidP="00474478">
      <w:pPr>
        <w:pStyle w:val="QUESTAO11"/>
        <w:spacing w:before="0" w:line="360" w:lineRule="auto"/>
        <w:ind w:left="0" w:firstLin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F4FC369" wp14:editId="720859E0">
                <wp:extent cx="216000" cy="216000"/>
                <wp:effectExtent l="0" t="0" r="0" b="0"/>
                <wp:docPr id="302" name="Oval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504D5" w14:textId="77777777" w:rsidR="00474478" w:rsidRPr="00086D19" w:rsidRDefault="008D3348" w:rsidP="0047447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="00474478"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F4FC369" id="Oval 302" o:sp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q1fgIAAGMFAAAOAAAAZHJzL2Uyb0RvYy54bWysVEtv2zAMvg/YfxB0X+10a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TZ/pbGOA3M+vI2AG59Wp6KY7VZCkdrCI76x6VZqam/HMm&#10;mWhqiiOkVC7NelUjatWHP8N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Ho76t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67504D5" w14:textId="77777777" w:rsidR="00474478" w:rsidRPr="00086D19" w:rsidRDefault="008D3348" w:rsidP="0047447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</w:t>
                      </w:r>
                      <w:r w:rsidR="00474478"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 xml:space="preserve">  Identifica as simetrias que podes observar </w:t>
      </w:r>
      <w:r w:rsidR="008D3348">
        <w:t>em cada um dos seguintes frisos.</w:t>
      </w:r>
    </w:p>
    <w:p w14:paraId="02476355" w14:textId="77777777" w:rsidR="008D3348" w:rsidRPr="008D3348" w:rsidRDefault="008D3348" w:rsidP="008D3348">
      <w:pPr>
        <w:pStyle w:val="QUESTAO11"/>
        <w:spacing w:before="0" w:line="360" w:lineRule="auto"/>
        <w:ind w:left="0" w:firstLine="426"/>
        <w:rPr>
          <w:b/>
        </w:rPr>
      </w:pPr>
      <w:r w:rsidRPr="008D3348">
        <w:rPr>
          <w:b/>
        </w:rPr>
        <w:t xml:space="preserve">5.1. </w:t>
      </w:r>
    </w:p>
    <w:p w14:paraId="07BA626A" w14:textId="643EEAA5" w:rsidR="008D3348" w:rsidRDefault="008E581E" w:rsidP="008E581E">
      <w:pPr>
        <w:pStyle w:val="QUESTAO11"/>
        <w:spacing w:before="0" w:line="360" w:lineRule="auto"/>
        <w:ind w:left="0" w:firstLine="0"/>
      </w:pPr>
      <w:r>
        <w:tab/>
      </w:r>
      <w:r>
        <w:tab/>
      </w:r>
      <w:r>
        <w:tab/>
      </w:r>
      <w:r>
        <w:tab/>
      </w:r>
      <w:r w:rsidR="008A4BAC" w:rsidRPr="008A4BAC">
        <w:rPr>
          <w:noProof/>
        </w:rPr>
        <w:drawing>
          <wp:inline distT="0" distB="0" distL="0" distR="0" wp14:anchorId="5EFF49F9" wp14:editId="705D831F">
            <wp:extent cx="4122000" cy="540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8"/>
                    <a:srcRect t="448" b="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000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75972" w14:textId="77777777" w:rsidR="008D3348" w:rsidRPr="008D3348" w:rsidRDefault="008D3348" w:rsidP="008D3348">
      <w:pPr>
        <w:pStyle w:val="QUESTAO11"/>
        <w:spacing w:before="0" w:line="360" w:lineRule="auto"/>
        <w:ind w:left="0" w:firstLine="426"/>
        <w:rPr>
          <w:b/>
        </w:rPr>
      </w:pPr>
      <w:r w:rsidRPr="008D3348">
        <w:rPr>
          <w:b/>
        </w:rPr>
        <w:t xml:space="preserve">5.2. </w:t>
      </w:r>
    </w:p>
    <w:p w14:paraId="18FF3FFC" w14:textId="782CD2A9" w:rsidR="008D3348" w:rsidRDefault="008E581E" w:rsidP="008E581E">
      <w:pPr>
        <w:pStyle w:val="QUESTAO11"/>
        <w:spacing w:before="0" w:line="360" w:lineRule="auto"/>
        <w:ind w:left="0" w:firstLine="0"/>
      </w:pPr>
      <w:r>
        <w:tab/>
      </w:r>
      <w:r>
        <w:tab/>
      </w:r>
      <w:r>
        <w:tab/>
      </w:r>
      <w:r>
        <w:tab/>
      </w:r>
      <w:r w:rsidR="008A4BAC" w:rsidRPr="008D3348">
        <w:rPr>
          <w:noProof/>
          <w:lang w:eastAsia="pt-PT"/>
        </w:rPr>
        <w:drawing>
          <wp:inline distT="0" distB="0" distL="0" distR="0" wp14:anchorId="5B710813" wp14:editId="4E7C40A9">
            <wp:extent cx="4316400" cy="432000"/>
            <wp:effectExtent l="0" t="0" r="0" b="6350"/>
            <wp:docPr id="306" name="Imagem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m 3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64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C440" w14:textId="77777777" w:rsidR="008E581E" w:rsidRDefault="00572601" w:rsidP="00572601">
      <w:pPr>
        <w:pStyle w:val="QUESTAO11"/>
        <w:spacing w:before="0" w:line="360" w:lineRule="auto"/>
        <w:ind w:left="0" w:firstLine="426"/>
        <w:rPr>
          <w:b/>
        </w:rPr>
      </w:pPr>
      <w:r w:rsidRPr="00572601">
        <w:rPr>
          <w:b/>
        </w:rPr>
        <w:t xml:space="preserve">5.3. </w:t>
      </w:r>
    </w:p>
    <w:p w14:paraId="35155ED4" w14:textId="68C38332" w:rsidR="00572601" w:rsidRPr="00572601" w:rsidRDefault="008E581E" w:rsidP="004A5E79">
      <w:pPr>
        <w:pStyle w:val="QUESTAO11"/>
        <w:spacing w:before="0" w:line="360" w:lineRule="auto"/>
        <w:ind w:left="0" w:firstLine="426"/>
        <w:rPr>
          <w:b/>
        </w:rPr>
      </w:pPr>
      <w:r>
        <w:rPr>
          <w:b/>
        </w:rPr>
        <w:tab/>
      </w:r>
      <w:r>
        <w:rPr>
          <w:b/>
        </w:rPr>
        <w:tab/>
      </w:r>
      <w:r w:rsidRPr="008A4BAC">
        <w:rPr>
          <w:b/>
          <w:noProof/>
        </w:rPr>
        <w:drawing>
          <wp:inline distT="0" distB="0" distL="0" distR="0" wp14:anchorId="04D3E300" wp14:editId="0FC96BBD">
            <wp:extent cx="4338000" cy="874800"/>
            <wp:effectExtent l="0" t="0" r="5715" b="1905"/>
            <wp:docPr id="2" name="Imagem 2" descr="Uma imagem com file, origami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file, origami, design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601" w:rsidRPr="00572601" w:rsidSect="00B3235B">
      <w:headerReference w:type="even" r:id="rId21"/>
      <w:headerReference w:type="default" r:id="rId22"/>
      <w:pgSz w:w="11900" w:h="16840"/>
      <w:pgMar w:top="684" w:right="1134" w:bottom="1134" w:left="1134" w:header="568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03C0F" w14:textId="77777777" w:rsidR="00885D7B" w:rsidRDefault="00885D7B" w:rsidP="00D177B5">
      <w:pPr>
        <w:spacing w:after="0" w:line="240" w:lineRule="auto"/>
      </w:pPr>
      <w:r>
        <w:separator/>
      </w:r>
    </w:p>
  </w:endnote>
  <w:endnote w:type="continuationSeparator" w:id="0">
    <w:p w14:paraId="185CE8E3" w14:textId="77777777" w:rsidR="00885D7B" w:rsidRDefault="00885D7B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C4DF9" w14:textId="77777777" w:rsidR="00885D7B" w:rsidRDefault="00885D7B" w:rsidP="00D177B5">
      <w:pPr>
        <w:spacing w:after="0" w:line="240" w:lineRule="auto"/>
      </w:pPr>
      <w:r>
        <w:separator/>
      </w:r>
    </w:p>
  </w:footnote>
  <w:footnote w:type="continuationSeparator" w:id="0">
    <w:p w14:paraId="7E781A27" w14:textId="77777777" w:rsidR="00885D7B" w:rsidRDefault="00885D7B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EEAE4" w14:textId="77777777" w:rsidR="007A4811" w:rsidRDefault="007A4811">
    <w:pPr>
      <w:pStyle w:val="Cabealho"/>
      <w:rPr>
        <w:lang w:val="pt-PT"/>
      </w:rPr>
    </w:pPr>
  </w:p>
  <w:p w14:paraId="2495EC72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C4267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6A71D2F2" wp14:editId="2BB6777D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296" name="Imagem 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212CDA1" wp14:editId="76675D72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297" name="Imagem 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678D4F3" wp14:editId="148E55C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298" name="Imagem 2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.75pt;height:15.75pt;visibility:visible" o:bullet="t">
        <v:imagedata r:id="rId1" o:title=""/>
      </v:shape>
    </w:pict>
  </w:numPicBullet>
  <w:numPicBullet w:numPicBulletId="1">
    <w:pict>
      <v:shape id="_x0000_i1027" type="#_x0000_t75" style="width:15.75pt;height:15.75pt;visibility:visible" o:bullet="t">
        <v:imagedata r:id="rId2" o:title=""/>
      </v:shape>
    </w:pict>
  </w:numPicBullet>
  <w:numPicBullet w:numPicBulletId="2">
    <w:pict>
      <v:shape id="_x0000_i1028" type="#_x0000_t75" style="width:15.75pt;height:15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92C033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1808D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DD0DA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69019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78CD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E404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F09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C23F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E4AF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8E7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0DFB08F7"/>
    <w:multiLevelType w:val="hybridMultilevel"/>
    <w:tmpl w:val="4C8AB210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30F9D"/>
    <w:multiLevelType w:val="hybridMultilevel"/>
    <w:tmpl w:val="3C9800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5BE10622"/>
    <w:multiLevelType w:val="hybridMultilevel"/>
    <w:tmpl w:val="D1704B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2637D"/>
    <w:multiLevelType w:val="hybridMultilevel"/>
    <w:tmpl w:val="503C75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674456232">
    <w:abstractNumId w:val="16"/>
  </w:num>
  <w:num w:numId="2" w16cid:durableId="1683051883">
    <w:abstractNumId w:val="19"/>
  </w:num>
  <w:num w:numId="3" w16cid:durableId="276109020">
    <w:abstractNumId w:val="13"/>
  </w:num>
  <w:num w:numId="4" w16cid:durableId="19905552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3567254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1170543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1413062">
    <w:abstractNumId w:val="20"/>
  </w:num>
  <w:num w:numId="8" w16cid:durableId="1943419951">
    <w:abstractNumId w:val="15"/>
  </w:num>
  <w:num w:numId="9" w16cid:durableId="2119332200">
    <w:abstractNumId w:val="9"/>
  </w:num>
  <w:num w:numId="10" w16cid:durableId="711730943">
    <w:abstractNumId w:val="7"/>
  </w:num>
  <w:num w:numId="11" w16cid:durableId="397948365">
    <w:abstractNumId w:val="6"/>
  </w:num>
  <w:num w:numId="12" w16cid:durableId="274211075">
    <w:abstractNumId w:val="5"/>
  </w:num>
  <w:num w:numId="13" w16cid:durableId="1537428952">
    <w:abstractNumId w:val="4"/>
  </w:num>
  <w:num w:numId="14" w16cid:durableId="289168737">
    <w:abstractNumId w:val="8"/>
  </w:num>
  <w:num w:numId="15" w16cid:durableId="1663121021">
    <w:abstractNumId w:val="3"/>
  </w:num>
  <w:num w:numId="16" w16cid:durableId="1632907736">
    <w:abstractNumId w:val="2"/>
  </w:num>
  <w:num w:numId="17" w16cid:durableId="277808075">
    <w:abstractNumId w:val="1"/>
  </w:num>
  <w:num w:numId="18" w16cid:durableId="961226242">
    <w:abstractNumId w:val="0"/>
  </w:num>
  <w:num w:numId="19" w16cid:durableId="468404323">
    <w:abstractNumId w:val="17"/>
  </w:num>
  <w:num w:numId="20" w16cid:durableId="871529966">
    <w:abstractNumId w:val="14"/>
  </w:num>
  <w:num w:numId="21" w16cid:durableId="1089619058">
    <w:abstractNumId w:val="12"/>
  </w:num>
  <w:num w:numId="22" w16cid:durableId="21234498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407C6"/>
    <w:rsid w:val="000465E8"/>
    <w:rsid w:val="00053A67"/>
    <w:rsid w:val="000541B6"/>
    <w:rsid w:val="00062BD5"/>
    <w:rsid w:val="00077C7F"/>
    <w:rsid w:val="000844D9"/>
    <w:rsid w:val="00084847"/>
    <w:rsid w:val="00086D19"/>
    <w:rsid w:val="00087949"/>
    <w:rsid w:val="00091DDA"/>
    <w:rsid w:val="000A78A5"/>
    <w:rsid w:val="000C37B1"/>
    <w:rsid w:val="000C6245"/>
    <w:rsid w:val="000D413C"/>
    <w:rsid w:val="000D739D"/>
    <w:rsid w:val="000F1D5F"/>
    <w:rsid w:val="000F3806"/>
    <w:rsid w:val="000F3A2E"/>
    <w:rsid w:val="000F5C16"/>
    <w:rsid w:val="00101ADB"/>
    <w:rsid w:val="00101C2D"/>
    <w:rsid w:val="00125686"/>
    <w:rsid w:val="00127B52"/>
    <w:rsid w:val="00130517"/>
    <w:rsid w:val="00131497"/>
    <w:rsid w:val="001425BC"/>
    <w:rsid w:val="001443E6"/>
    <w:rsid w:val="00152806"/>
    <w:rsid w:val="00153DEB"/>
    <w:rsid w:val="00162A96"/>
    <w:rsid w:val="00164A36"/>
    <w:rsid w:val="00174392"/>
    <w:rsid w:val="00182809"/>
    <w:rsid w:val="001849CD"/>
    <w:rsid w:val="001949C9"/>
    <w:rsid w:val="00194FDC"/>
    <w:rsid w:val="001959D8"/>
    <w:rsid w:val="001A652A"/>
    <w:rsid w:val="001A7745"/>
    <w:rsid w:val="001B0A8D"/>
    <w:rsid w:val="001B679C"/>
    <w:rsid w:val="001C5DAF"/>
    <w:rsid w:val="001C7A1B"/>
    <w:rsid w:val="001E4CE7"/>
    <w:rsid w:val="001E6F9B"/>
    <w:rsid w:val="001F0CD8"/>
    <w:rsid w:val="001F2730"/>
    <w:rsid w:val="00203059"/>
    <w:rsid w:val="00207258"/>
    <w:rsid w:val="002109D0"/>
    <w:rsid w:val="00213D68"/>
    <w:rsid w:val="0021502B"/>
    <w:rsid w:val="00221223"/>
    <w:rsid w:val="00223CE9"/>
    <w:rsid w:val="0022472A"/>
    <w:rsid w:val="00226C3A"/>
    <w:rsid w:val="0023123F"/>
    <w:rsid w:val="002375BA"/>
    <w:rsid w:val="00241938"/>
    <w:rsid w:val="00245779"/>
    <w:rsid w:val="00246AE5"/>
    <w:rsid w:val="0025008B"/>
    <w:rsid w:val="002519FE"/>
    <w:rsid w:val="002569B9"/>
    <w:rsid w:val="00266005"/>
    <w:rsid w:val="00271F71"/>
    <w:rsid w:val="00274E47"/>
    <w:rsid w:val="00295F4C"/>
    <w:rsid w:val="002A1042"/>
    <w:rsid w:val="002A199D"/>
    <w:rsid w:val="002B338B"/>
    <w:rsid w:val="002C4E04"/>
    <w:rsid w:val="002E6EDD"/>
    <w:rsid w:val="002F1ADA"/>
    <w:rsid w:val="002F2BF5"/>
    <w:rsid w:val="002F2F61"/>
    <w:rsid w:val="002F41AF"/>
    <w:rsid w:val="002F6A7F"/>
    <w:rsid w:val="0030103E"/>
    <w:rsid w:val="003012AD"/>
    <w:rsid w:val="0030367A"/>
    <w:rsid w:val="003202C9"/>
    <w:rsid w:val="00335DAB"/>
    <w:rsid w:val="00341E1B"/>
    <w:rsid w:val="00350A6D"/>
    <w:rsid w:val="00360BC9"/>
    <w:rsid w:val="0036406B"/>
    <w:rsid w:val="00365C7C"/>
    <w:rsid w:val="00371CF4"/>
    <w:rsid w:val="00392283"/>
    <w:rsid w:val="003949E3"/>
    <w:rsid w:val="003B338A"/>
    <w:rsid w:val="003B6067"/>
    <w:rsid w:val="003D42D1"/>
    <w:rsid w:val="003E1C43"/>
    <w:rsid w:val="003E2A77"/>
    <w:rsid w:val="003E4309"/>
    <w:rsid w:val="003F0F45"/>
    <w:rsid w:val="003F5A65"/>
    <w:rsid w:val="00401547"/>
    <w:rsid w:val="004029A8"/>
    <w:rsid w:val="0040597E"/>
    <w:rsid w:val="004067E0"/>
    <w:rsid w:val="00407D05"/>
    <w:rsid w:val="00412CAA"/>
    <w:rsid w:val="00426607"/>
    <w:rsid w:val="00426CBD"/>
    <w:rsid w:val="00427019"/>
    <w:rsid w:val="0042777D"/>
    <w:rsid w:val="00433136"/>
    <w:rsid w:val="0044282D"/>
    <w:rsid w:val="004453EA"/>
    <w:rsid w:val="00445942"/>
    <w:rsid w:val="004602AB"/>
    <w:rsid w:val="00463006"/>
    <w:rsid w:val="00463ABE"/>
    <w:rsid w:val="004676B1"/>
    <w:rsid w:val="00474478"/>
    <w:rsid w:val="00476446"/>
    <w:rsid w:val="004777C1"/>
    <w:rsid w:val="00490305"/>
    <w:rsid w:val="00493BAA"/>
    <w:rsid w:val="004A36BB"/>
    <w:rsid w:val="004A5E79"/>
    <w:rsid w:val="004B15C0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52F3"/>
    <w:rsid w:val="004F7D91"/>
    <w:rsid w:val="00505333"/>
    <w:rsid w:val="00510026"/>
    <w:rsid w:val="0052168E"/>
    <w:rsid w:val="00522956"/>
    <w:rsid w:val="00552529"/>
    <w:rsid w:val="005608BA"/>
    <w:rsid w:val="00560EC5"/>
    <w:rsid w:val="0056333E"/>
    <w:rsid w:val="00564BCF"/>
    <w:rsid w:val="005656B4"/>
    <w:rsid w:val="00570BCB"/>
    <w:rsid w:val="00572601"/>
    <w:rsid w:val="005728B7"/>
    <w:rsid w:val="00575AC1"/>
    <w:rsid w:val="00580455"/>
    <w:rsid w:val="00580C18"/>
    <w:rsid w:val="00580ECD"/>
    <w:rsid w:val="0058531B"/>
    <w:rsid w:val="005912DB"/>
    <w:rsid w:val="00596566"/>
    <w:rsid w:val="005A06B8"/>
    <w:rsid w:val="005B6429"/>
    <w:rsid w:val="005C3EF4"/>
    <w:rsid w:val="005D240E"/>
    <w:rsid w:val="005D38D7"/>
    <w:rsid w:val="005D4451"/>
    <w:rsid w:val="005D5FF5"/>
    <w:rsid w:val="005E1CF5"/>
    <w:rsid w:val="005E2F6C"/>
    <w:rsid w:val="005E3D75"/>
    <w:rsid w:val="006007F1"/>
    <w:rsid w:val="00616F7F"/>
    <w:rsid w:val="00626873"/>
    <w:rsid w:val="00627293"/>
    <w:rsid w:val="0063038D"/>
    <w:rsid w:val="00647216"/>
    <w:rsid w:val="00653546"/>
    <w:rsid w:val="006568A5"/>
    <w:rsid w:val="00682499"/>
    <w:rsid w:val="00692081"/>
    <w:rsid w:val="00693559"/>
    <w:rsid w:val="006A3D4C"/>
    <w:rsid w:val="006A50CF"/>
    <w:rsid w:val="006A59C6"/>
    <w:rsid w:val="006C2C0F"/>
    <w:rsid w:val="006C3C18"/>
    <w:rsid w:val="006D3A39"/>
    <w:rsid w:val="006D4D88"/>
    <w:rsid w:val="006E72C0"/>
    <w:rsid w:val="006F1321"/>
    <w:rsid w:val="006F4F46"/>
    <w:rsid w:val="00702F0B"/>
    <w:rsid w:val="00715D47"/>
    <w:rsid w:val="00721BE9"/>
    <w:rsid w:val="0073590B"/>
    <w:rsid w:val="00747DAE"/>
    <w:rsid w:val="00751EFB"/>
    <w:rsid w:val="00752002"/>
    <w:rsid w:val="00752AAD"/>
    <w:rsid w:val="0076259D"/>
    <w:rsid w:val="007628BB"/>
    <w:rsid w:val="00773ADD"/>
    <w:rsid w:val="00776CC4"/>
    <w:rsid w:val="00787FD3"/>
    <w:rsid w:val="00790F61"/>
    <w:rsid w:val="0079313A"/>
    <w:rsid w:val="00794D89"/>
    <w:rsid w:val="007A211C"/>
    <w:rsid w:val="007A4811"/>
    <w:rsid w:val="007A5DAC"/>
    <w:rsid w:val="007B03B3"/>
    <w:rsid w:val="007B0B7B"/>
    <w:rsid w:val="007B1BAC"/>
    <w:rsid w:val="007B66B9"/>
    <w:rsid w:val="007C335B"/>
    <w:rsid w:val="007C5022"/>
    <w:rsid w:val="007D7AD3"/>
    <w:rsid w:val="007E0D87"/>
    <w:rsid w:val="007F14DE"/>
    <w:rsid w:val="007F1917"/>
    <w:rsid w:val="00813E36"/>
    <w:rsid w:val="00820745"/>
    <w:rsid w:val="00824080"/>
    <w:rsid w:val="00835C1D"/>
    <w:rsid w:val="00840629"/>
    <w:rsid w:val="008418E3"/>
    <w:rsid w:val="0085276B"/>
    <w:rsid w:val="00854FA7"/>
    <w:rsid w:val="00866C24"/>
    <w:rsid w:val="008704A8"/>
    <w:rsid w:val="00871045"/>
    <w:rsid w:val="00880634"/>
    <w:rsid w:val="00884BD6"/>
    <w:rsid w:val="00885D7B"/>
    <w:rsid w:val="008A4BAC"/>
    <w:rsid w:val="008A6B4D"/>
    <w:rsid w:val="008B3F29"/>
    <w:rsid w:val="008C0309"/>
    <w:rsid w:val="008C2B2F"/>
    <w:rsid w:val="008C3EF7"/>
    <w:rsid w:val="008C50B1"/>
    <w:rsid w:val="008D3348"/>
    <w:rsid w:val="008E2813"/>
    <w:rsid w:val="008E581E"/>
    <w:rsid w:val="008F3880"/>
    <w:rsid w:val="0090122B"/>
    <w:rsid w:val="0090282A"/>
    <w:rsid w:val="00904DE7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4F46"/>
    <w:rsid w:val="009858A5"/>
    <w:rsid w:val="009C2264"/>
    <w:rsid w:val="009C2ABF"/>
    <w:rsid w:val="009D561F"/>
    <w:rsid w:val="009E04ED"/>
    <w:rsid w:val="009E2F08"/>
    <w:rsid w:val="009E654C"/>
    <w:rsid w:val="00A115C4"/>
    <w:rsid w:val="00A128F3"/>
    <w:rsid w:val="00A158CE"/>
    <w:rsid w:val="00A17256"/>
    <w:rsid w:val="00A173FF"/>
    <w:rsid w:val="00A22A4E"/>
    <w:rsid w:val="00A25439"/>
    <w:rsid w:val="00A406BD"/>
    <w:rsid w:val="00A448BD"/>
    <w:rsid w:val="00A47644"/>
    <w:rsid w:val="00A6290F"/>
    <w:rsid w:val="00A6344F"/>
    <w:rsid w:val="00A649F4"/>
    <w:rsid w:val="00A72A2F"/>
    <w:rsid w:val="00A748EA"/>
    <w:rsid w:val="00A8230B"/>
    <w:rsid w:val="00A82518"/>
    <w:rsid w:val="00A87044"/>
    <w:rsid w:val="00A91AE6"/>
    <w:rsid w:val="00AA2A7C"/>
    <w:rsid w:val="00AA409F"/>
    <w:rsid w:val="00AB4A8F"/>
    <w:rsid w:val="00AC5908"/>
    <w:rsid w:val="00AC74EF"/>
    <w:rsid w:val="00AD26B9"/>
    <w:rsid w:val="00AD29FA"/>
    <w:rsid w:val="00AD5AA8"/>
    <w:rsid w:val="00AD69B6"/>
    <w:rsid w:val="00AD73B0"/>
    <w:rsid w:val="00AE5CF6"/>
    <w:rsid w:val="00AE5E7E"/>
    <w:rsid w:val="00AE7986"/>
    <w:rsid w:val="00AF0B1B"/>
    <w:rsid w:val="00AF462C"/>
    <w:rsid w:val="00AF6F80"/>
    <w:rsid w:val="00B01D1D"/>
    <w:rsid w:val="00B03DD5"/>
    <w:rsid w:val="00B06B4D"/>
    <w:rsid w:val="00B108B4"/>
    <w:rsid w:val="00B10F5E"/>
    <w:rsid w:val="00B14EE8"/>
    <w:rsid w:val="00B26A56"/>
    <w:rsid w:val="00B32118"/>
    <w:rsid w:val="00B3235B"/>
    <w:rsid w:val="00B35244"/>
    <w:rsid w:val="00B40527"/>
    <w:rsid w:val="00B50C52"/>
    <w:rsid w:val="00B514FB"/>
    <w:rsid w:val="00B73A6C"/>
    <w:rsid w:val="00B824B1"/>
    <w:rsid w:val="00B848AE"/>
    <w:rsid w:val="00B9253F"/>
    <w:rsid w:val="00BA0B0F"/>
    <w:rsid w:val="00BA3142"/>
    <w:rsid w:val="00BA4776"/>
    <w:rsid w:val="00BB57A9"/>
    <w:rsid w:val="00BB77A9"/>
    <w:rsid w:val="00BB7A6B"/>
    <w:rsid w:val="00BC38D8"/>
    <w:rsid w:val="00BE0AAD"/>
    <w:rsid w:val="00BE18BB"/>
    <w:rsid w:val="00BE6E70"/>
    <w:rsid w:val="00BF5DA5"/>
    <w:rsid w:val="00C04C98"/>
    <w:rsid w:val="00C11B28"/>
    <w:rsid w:val="00C22139"/>
    <w:rsid w:val="00C2303C"/>
    <w:rsid w:val="00C23320"/>
    <w:rsid w:val="00C274FC"/>
    <w:rsid w:val="00C34871"/>
    <w:rsid w:val="00C408B7"/>
    <w:rsid w:val="00C410BD"/>
    <w:rsid w:val="00C53985"/>
    <w:rsid w:val="00C615BE"/>
    <w:rsid w:val="00C63363"/>
    <w:rsid w:val="00C72BA7"/>
    <w:rsid w:val="00C74234"/>
    <w:rsid w:val="00C77EB1"/>
    <w:rsid w:val="00C85CAF"/>
    <w:rsid w:val="00C86170"/>
    <w:rsid w:val="00C93A43"/>
    <w:rsid w:val="00CA3B94"/>
    <w:rsid w:val="00CB3DD5"/>
    <w:rsid w:val="00CB4875"/>
    <w:rsid w:val="00CB7024"/>
    <w:rsid w:val="00CC6822"/>
    <w:rsid w:val="00CD729E"/>
    <w:rsid w:val="00CE4C41"/>
    <w:rsid w:val="00CE79A3"/>
    <w:rsid w:val="00CF07FF"/>
    <w:rsid w:val="00D01B93"/>
    <w:rsid w:val="00D177B5"/>
    <w:rsid w:val="00D37324"/>
    <w:rsid w:val="00D50060"/>
    <w:rsid w:val="00D50BC3"/>
    <w:rsid w:val="00D57C37"/>
    <w:rsid w:val="00D62E7B"/>
    <w:rsid w:val="00D705D5"/>
    <w:rsid w:val="00D7149F"/>
    <w:rsid w:val="00D7603C"/>
    <w:rsid w:val="00D82537"/>
    <w:rsid w:val="00D97572"/>
    <w:rsid w:val="00DA4DE7"/>
    <w:rsid w:val="00DB2ED5"/>
    <w:rsid w:val="00DB4163"/>
    <w:rsid w:val="00DB4D58"/>
    <w:rsid w:val="00DC0750"/>
    <w:rsid w:val="00DC0757"/>
    <w:rsid w:val="00DC43A3"/>
    <w:rsid w:val="00DC5B66"/>
    <w:rsid w:val="00DC79EF"/>
    <w:rsid w:val="00DD6C10"/>
    <w:rsid w:val="00E1061E"/>
    <w:rsid w:val="00E1561C"/>
    <w:rsid w:val="00E212E0"/>
    <w:rsid w:val="00E4139E"/>
    <w:rsid w:val="00E42002"/>
    <w:rsid w:val="00E43CD5"/>
    <w:rsid w:val="00E4687D"/>
    <w:rsid w:val="00E62244"/>
    <w:rsid w:val="00E70E42"/>
    <w:rsid w:val="00E755D9"/>
    <w:rsid w:val="00E828DF"/>
    <w:rsid w:val="00E857AC"/>
    <w:rsid w:val="00E941C7"/>
    <w:rsid w:val="00EB4909"/>
    <w:rsid w:val="00EB5BB5"/>
    <w:rsid w:val="00ED1713"/>
    <w:rsid w:val="00ED30E2"/>
    <w:rsid w:val="00ED458D"/>
    <w:rsid w:val="00EE0E1E"/>
    <w:rsid w:val="00F007C4"/>
    <w:rsid w:val="00F1013F"/>
    <w:rsid w:val="00F1064A"/>
    <w:rsid w:val="00F1363F"/>
    <w:rsid w:val="00F3128E"/>
    <w:rsid w:val="00F35487"/>
    <w:rsid w:val="00F35C87"/>
    <w:rsid w:val="00F363B7"/>
    <w:rsid w:val="00F55EB4"/>
    <w:rsid w:val="00F57443"/>
    <w:rsid w:val="00F5791C"/>
    <w:rsid w:val="00F60A55"/>
    <w:rsid w:val="00F654D4"/>
    <w:rsid w:val="00F657A6"/>
    <w:rsid w:val="00F749AB"/>
    <w:rsid w:val="00F75D18"/>
    <w:rsid w:val="00F77632"/>
    <w:rsid w:val="00F804DC"/>
    <w:rsid w:val="00F81987"/>
    <w:rsid w:val="00F844B3"/>
    <w:rsid w:val="00F91D35"/>
    <w:rsid w:val="00FA19DC"/>
    <w:rsid w:val="00FB3A45"/>
    <w:rsid w:val="00FC157B"/>
    <w:rsid w:val="00FC23DC"/>
    <w:rsid w:val="00FC5AF9"/>
    <w:rsid w:val="00FD2F52"/>
    <w:rsid w:val="00FE3C2F"/>
    <w:rsid w:val="00FE5902"/>
    <w:rsid w:val="00FF52F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64648FF"/>
  <w14:defaultImageDpi w14:val="330"/>
  <w15:docId w15:val="{018003BF-2941-4E00-B226-2B9775CD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5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164A36"/>
    <w:pPr>
      <w:tabs>
        <w:tab w:val="left" w:pos="113"/>
      </w:tabs>
      <w:spacing w:before="36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164A36"/>
    <w:pPr>
      <w:tabs>
        <w:tab w:val="left" w:pos="113"/>
        <w:tab w:val="left" w:pos="425"/>
      </w:tabs>
      <w:spacing w:before="240" w:line="264" w:lineRule="auto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164A36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E62244"/>
    <w:pPr>
      <w:tabs>
        <w:tab w:val="left" w:pos="1134"/>
      </w:tabs>
      <w:spacing w:line="240" w:lineRule="auto"/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QUESTAO11Texto">
    <w:name w:val="QUESTAO 1.1. Texto"/>
    <w:basedOn w:val="QUESTAO11"/>
    <w:qFormat/>
    <w:rsid w:val="005E2F6C"/>
    <w:pPr>
      <w:spacing w:before="0"/>
      <w:ind w:firstLine="0"/>
    </w:pPr>
  </w:style>
  <w:style w:type="paragraph" w:customStyle="1" w:styleId="muitypography-root">
    <w:name w:val="muitypography-root"/>
    <w:basedOn w:val="Normal"/>
    <w:rsid w:val="00246A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5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1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391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58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BEF47F-FA87-4F97-9572-8CB7CB0282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283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2023-07-31T16:29:00Z</cp:lastPrinted>
  <dcterms:created xsi:type="dcterms:W3CDTF">2023-06-06T11:47:00Z</dcterms:created>
  <dcterms:modified xsi:type="dcterms:W3CDTF">2023-07-31T16:29:00Z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