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BCD99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FF4CBB">
        <w:rPr>
          <w:lang w:val="pt-PT"/>
        </w:rPr>
        <w:t>3</w:t>
      </w:r>
      <w:r w:rsidR="00B32118" w:rsidRPr="00F620E7">
        <w:rPr>
          <w:lang w:val="pt-PT"/>
        </w:rPr>
        <w:tab/>
      </w:r>
      <w:r w:rsidR="00FF4CBB">
        <w:rPr>
          <w:rStyle w:val="TITULOFICHAS-alinea"/>
          <w:sz w:val="18"/>
          <w:szCs w:val="18"/>
          <w:lang w:val="pt-PT"/>
        </w:rPr>
        <w:t>3</w:t>
      </w:r>
      <w:r w:rsidR="00287445">
        <w:rPr>
          <w:rStyle w:val="TITULOFICHAS-alinea"/>
          <w:sz w:val="18"/>
          <w:szCs w:val="18"/>
          <w:lang w:val="pt-PT"/>
        </w:rPr>
        <w:t xml:space="preserve">. </w:t>
      </w:r>
      <w:r w:rsidR="00670361">
        <w:rPr>
          <w:rStyle w:val="TITULOFICHAS-alinea"/>
          <w:sz w:val="18"/>
          <w:szCs w:val="18"/>
          <w:lang w:val="pt-PT"/>
        </w:rPr>
        <w:t>Composição de translações. Adição de vetores</w:t>
      </w:r>
    </w:p>
    <w:p w14:paraId="7DDB442A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4EFA4A3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296B5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06FA5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CBD9A84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DD906D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799843F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FED92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DEA8E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A02950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01C626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BF88F2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4C7F94CA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7496E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0CCED1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0B12DE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83BC66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360C3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557BD822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4EFA4A3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6296B5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E06FA5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CBD9A84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DD906D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799843F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2FED92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5DEA8E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A02950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01C626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BF88F2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4C7F94CA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17496E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0CCED1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0B12DE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83BC66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8360C3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557BD822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0B1F6686" w14:textId="77777777" w:rsidR="00DB7C3F" w:rsidRDefault="00670361" w:rsidP="001F5240">
      <w:pPr>
        <w:pStyle w:val="QUESTAO1"/>
      </w:pPr>
      <w:r>
        <w:rPr>
          <w:noProof/>
          <w:lang w:eastAsia="pt-PT"/>
        </w:rPr>
        <w:drawing>
          <wp:anchor distT="0" distB="0" distL="114300" distR="114300" simplePos="0" relativeHeight="251692032" behindDoc="1" locked="0" layoutInCell="1" allowOverlap="1" wp14:anchorId="7F2E4B77" wp14:editId="7AE62150">
            <wp:simplePos x="0" y="0"/>
            <wp:positionH relativeFrom="column">
              <wp:posOffset>4516193</wp:posOffset>
            </wp:positionH>
            <wp:positionV relativeFrom="paragraph">
              <wp:posOffset>271026</wp:posOffset>
            </wp:positionV>
            <wp:extent cx="1429385" cy="1112520"/>
            <wp:effectExtent l="0" t="0" r="0" b="0"/>
            <wp:wrapTight wrapText="bothSides">
              <wp:wrapPolygon edited="0">
                <wp:start x="0" y="0"/>
                <wp:lineTo x="0" y="21082"/>
                <wp:lineTo x="21303" y="21082"/>
                <wp:lineTo x="21303" y="0"/>
                <wp:lineTo x="0" y="0"/>
              </wp:wrapPolygon>
            </wp:wrapTight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80E6F64" wp14:editId="4CD414C9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83C9F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80E6F64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9883C9F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>
        <w:t>Na figura está representado um retângulo dividido em seis quadrados congruentes.</w:t>
      </w:r>
    </w:p>
    <w:p w14:paraId="0A8A7EA0" w14:textId="77777777" w:rsidR="00670361" w:rsidRDefault="00670361" w:rsidP="00670361">
      <w:pPr>
        <w:pStyle w:val="QUESTAO1"/>
        <w:spacing w:before="0"/>
        <w:ind w:hanging="28"/>
      </w:pPr>
      <w:r>
        <w:t>Qual das seguintes igualdades é verdadeira?</w:t>
      </w:r>
    </w:p>
    <w:p w14:paraId="7E2871F3" w14:textId="40E5E3FC" w:rsidR="00670361" w:rsidRPr="001711E7" w:rsidRDefault="00670361" w:rsidP="00670361">
      <w:pPr>
        <w:pStyle w:val="QUESTAO1"/>
        <w:ind w:hanging="28"/>
      </w:pPr>
      <w:r w:rsidRPr="001711E7">
        <w:rPr>
          <w:b/>
        </w:rPr>
        <w:t xml:space="preserve">(A)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CE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E</m:t>
            </m:r>
          </m:e>
        </m:acc>
      </m:oMath>
      <w:r w:rsidRPr="001711E7">
        <w:tab/>
      </w:r>
      <w:r w:rsidRPr="001711E7">
        <w:tab/>
      </w:r>
      <w:r w:rsidRPr="001711E7">
        <w:tab/>
      </w:r>
      <w:r w:rsidRPr="001711E7">
        <w:rPr>
          <w:b/>
        </w:rPr>
        <w:t xml:space="preserve">(B) </w:t>
      </w:r>
      <w:r w:rsidRPr="001711E7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JI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HE</m:t>
            </m:r>
          </m:e>
        </m:acc>
      </m:oMath>
      <w:r w:rsidR="002D21FA" w:rsidRPr="001711E7">
        <w:tab/>
      </w:r>
    </w:p>
    <w:p w14:paraId="56C44C34" w14:textId="4AE39563" w:rsidR="00E670D5" w:rsidRPr="001711E7" w:rsidRDefault="00670361" w:rsidP="004D5AC2">
      <w:pPr>
        <w:pStyle w:val="QUESTAO1"/>
        <w:spacing w:before="280"/>
        <w:ind w:left="453" w:hanging="28"/>
        <w:rPr>
          <w:bCs/>
        </w:rPr>
      </w:pPr>
      <w:r w:rsidRPr="001711E7">
        <w:rPr>
          <w:b/>
        </w:rPr>
        <w:t>(C)</w:t>
      </w:r>
      <w:r w:rsidR="001F39A3" w:rsidRPr="001711E7">
        <w:rPr>
          <w:b/>
        </w:rPr>
        <w:t xml:space="preserve"> </w:t>
      </w:r>
      <w:r w:rsidRPr="001711E7">
        <w:rPr>
          <w:b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KB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CJ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 w:rsidR="002D21FA" w:rsidRPr="001711E7">
        <w:tab/>
      </w:r>
      <w:r w:rsidRPr="001711E7">
        <w:rPr>
          <w:b/>
        </w:rPr>
        <w:tab/>
      </w:r>
      <w:r w:rsidR="002D21FA" w:rsidRPr="001711E7">
        <w:rPr>
          <w:b/>
        </w:rPr>
        <w:tab/>
      </w:r>
      <w:r w:rsidRPr="001711E7">
        <w:rPr>
          <w:b/>
        </w:rPr>
        <w:t>(D)</w:t>
      </w:r>
      <w:r w:rsidR="001F39A3" w:rsidRPr="001711E7">
        <w:rPr>
          <w:b/>
        </w:rPr>
        <w:t xml:space="preserve"> </w:t>
      </w:r>
      <w:r w:rsidRPr="001711E7">
        <w:rPr>
          <w:b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ED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FC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AL</m:t>
            </m:r>
          </m:e>
        </m:acc>
      </m:oMath>
      <w:r w:rsidR="002D21FA" w:rsidRPr="001711E7">
        <w:tab/>
      </w:r>
    </w:p>
    <w:p w14:paraId="105F4D70" w14:textId="77777777" w:rsidR="001F5240" w:rsidRPr="00DD4126" w:rsidRDefault="001F5240" w:rsidP="00043952">
      <w:pPr>
        <w:pStyle w:val="QUESTAO1"/>
        <w:spacing w:before="0" w:line="240" w:lineRule="auto"/>
        <w:rPr>
          <w:bCs/>
        </w:rPr>
      </w:pPr>
    </w:p>
    <w:p w14:paraId="332A85B9" w14:textId="77777777" w:rsidR="00FF7943" w:rsidRDefault="00381EC5" w:rsidP="00FF7943">
      <w:pPr>
        <w:pStyle w:val="QUESTAO1"/>
      </w:pPr>
      <w:r w:rsidRPr="00381EC5">
        <w:rPr>
          <w:noProof/>
        </w:rPr>
        <w:drawing>
          <wp:anchor distT="0" distB="0" distL="114300" distR="114300" simplePos="0" relativeHeight="251693056" behindDoc="1" locked="0" layoutInCell="1" allowOverlap="1" wp14:anchorId="44F245A3" wp14:editId="0B83486E">
            <wp:simplePos x="0" y="0"/>
            <wp:positionH relativeFrom="column">
              <wp:posOffset>4295095</wp:posOffset>
            </wp:positionH>
            <wp:positionV relativeFrom="paragraph">
              <wp:posOffset>313055</wp:posOffset>
            </wp:positionV>
            <wp:extent cx="1558800" cy="1594800"/>
            <wp:effectExtent l="0" t="0" r="3810" b="5715"/>
            <wp:wrapTight wrapText="bothSides">
              <wp:wrapPolygon edited="0">
                <wp:start x="0" y="0"/>
                <wp:lineTo x="0" y="21419"/>
                <wp:lineTo x="21389" y="21419"/>
                <wp:lineTo x="2138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8800" cy="159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C88E905" wp14:editId="2B60561C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9923B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C88E905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409923B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59650C">
        <w:t>O José e a Bruna estão a jogar ao jogo do galo.</w:t>
      </w:r>
    </w:p>
    <w:p w14:paraId="5E3BD3FF" w14:textId="19ED5E90" w:rsidR="0059650C" w:rsidRDefault="0059650C" w:rsidP="008A01FC">
      <w:pPr>
        <w:pStyle w:val="QUESTAO1"/>
        <w:spacing w:before="0"/>
        <w:ind w:hanging="28"/>
      </w:pPr>
      <w:r>
        <w:t>Considera que o jogo está como mostra o tabuleiro da figura.</w:t>
      </w:r>
      <w:r w:rsidR="00381EC5">
        <w:t xml:space="preserve"> </w:t>
      </w:r>
    </w:p>
    <w:p w14:paraId="3840D36D" w14:textId="77777777" w:rsidR="00CA3D99" w:rsidRDefault="00381EC5" w:rsidP="008A01FC">
      <w:pPr>
        <w:pStyle w:val="QUESTAO1"/>
        <w:spacing w:before="0"/>
        <w:ind w:hanging="28"/>
      </w:pPr>
      <w:r>
        <w:t>A B</w:t>
      </w:r>
      <w:r w:rsidR="00CA3D99">
        <w:t>runa vai fazer a próxima jogada com as peças brancas.</w:t>
      </w:r>
    </w:p>
    <w:p w14:paraId="29FBC4C1" w14:textId="77777777" w:rsidR="00381EC5" w:rsidRDefault="00381EC5" w:rsidP="008A01FC">
      <w:pPr>
        <w:pStyle w:val="QUESTAO1"/>
        <w:spacing w:before="0"/>
        <w:ind w:hanging="28"/>
      </w:pPr>
      <w:r>
        <w:t>Considera que a Brun</w:t>
      </w:r>
      <w:r w:rsidR="008A01FC">
        <w:t xml:space="preserve">a está com a sua peça na casa </w:t>
      </w:r>
      <w:r w:rsidR="008A01FC" w:rsidRPr="008A01FC">
        <w:rPr>
          <w:i/>
        </w:rPr>
        <w:t>DC</w:t>
      </w:r>
      <w:r>
        <w:t xml:space="preserve">. </w:t>
      </w:r>
    </w:p>
    <w:p w14:paraId="3AB7F6E2" w14:textId="24EFADDB" w:rsidR="00381EC5" w:rsidRDefault="00381EC5" w:rsidP="008A01FC">
      <w:pPr>
        <w:pStyle w:val="QUESTAO1"/>
        <w:spacing w:before="0" w:line="480" w:lineRule="auto"/>
        <w:ind w:hanging="28"/>
      </w:pPr>
      <w:r>
        <w:t>Qual dos seguintes movimentos permite à Bruna vencer a partida?</w:t>
      </w:r>
      <w:r w:rsidR="00CA3D99" w:rsidRPr="00CA3D99">
        <w:t xml:space="preserve"> </w:t>
      </w:r>
    </w:p>
    <w:p w14:paraId="3E86FC9E" w14:textId="4DC84B32" w:rsidR="00D06C27" w:rsidRPr="001711E7" w:rsidRDefault="00D06C27" w:rsidP="008A01FC">
      <w:pPr>
        <w:pStyle w:val="QUESTAO1"/>
        <w:spacing w:before="0" w:line="600" w:lineRule="auto"/>
        <w:ind w:hanging="28"/>
      </w:pPr>
      <w:r w:rsidRPr="001711E7">
        <w:rPr>
          <w:b/>
        </w:rPr>
        <w:t xml:space="preserve">(A)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  <w:r w:rsidR="004B15C0" w:rsidRPr="001711E7">
        <w:tab/>
      </w:r>
      <w:r w:rsidR="00144C7A" w:rsidRPr="001711E7">
        <w:tab/>
      </w:r>
      <w:r w:rsidR="00144C7A" w:rsidRPr="001711E7">
        <w:tab/>
      </w:r>
      <w:r w:rsidR="004B15C0" w:rsidRPr="001711E7">
        <w:rPr>
          <w:b/>
        </w:rPr>
        <w:t>(B)</w:t>
      </w:r>
      <w:r w:rsidR="00144C7A" w:rsidRPr="001711E7">
        <w:rPr>
          <w:b/>
        </w:rPr>
        <w:t xml:space="preserve"> </w:t>
      </w:r>
      <w:r w:rsidR="00DD4126" w:rsidRPr="001711E7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</m:t>
            </m:r>
          </m:e>
        </m:acc>
      </m:oMath>
      <w:r w:rsidR="00DD4126" w:rsidRPr="001711E7">
        <w:t xml:space="preserve"> </w:t>
      </w:r>
      <w:r w:rsidR="00DD4126" w:rsidRPr="001711E7">
        <w:tab/>
      </w:r>
    </w:p>
    <w:p w14:paraId="78CA9234" w14:textId="0B4D12E0" w:rsidR="004B15C0" w:rsidRPr="001711E7" w:rsidRDefault="004B15C0" w:rsidP="008A01FC">
      <w:pPr>
        <w:pStyle w:val="QUESTAO1"/>
        <w:spacing w:before="0"/>
        <w:ind w:hanging="28"/>
        <w:rPr>
          <w:bCs/>
        </w:rPr>
      </w:pPr>
      <w:r w:rsidRPr="001711E7">
        <w:rPr>
          <w:b/>
        </w:rPr>
        <w:t>(C)</w:t>
      </w:r>
      <w:r w:rsidR="001F39A3" w:rsidRPr="001711E7">
        <w:rPr>
          <w:b/>
        </w:rPr>
        <w:t xml:space="preserve"> </w:t>
      </w:r>
      <w:r w:rsidR="00144C7A" w:rsidRPr="001711E7">
        <w:rPr>
          <w:b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DF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  <w:r w:rsidRPr="001711E7">
        <w:rPr>
          <w:b/>
        </w:rPr>
        <w:tab/>
      </w:r>
      <w:r w:rsidR="00144C7A" w:rsidRPr="001711E7">
        <w:rPr>
          <w:b/>
        </w:rPr>
        <w:tab/>
      </w:r>
      <w:r w:rsidR="00144C7A" w:rsidRPr="001711E7">
        <w:rPr>
          <w:b/>
        </w:rPr>
        <w:tab/>
      </w:r>
      <w:r w:rsidRPr="001711E7">
        <w:rPr>
          <w:b/>
        </w:rPr>
        <w:t>(D)</w:t>
      </w:r>
      <w:r w:rsidR="001F39A3" w:rsidRPr="001711E7">
        <w:rPr>
          <w:b/>
        </w:rPr>
        <w:t xml:space="preserve"> </w:t>
      </w:r>
      <w:r w:rsidR="0068310B" w:rsidRPr="001711E7">
        <w:rPr>
          <w:b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DF</m:t>
            </m:r>
          </m:e>
        </m:acc>
      </m:oMath>
    </w:p>
    <w:p w14:paraId="79F28CD7" w14:textId="77777777" w:rsidR="00F218E5" w:rsidRDefault="00F218E5" w:rsidP="00043952">
      <w:pPr>
        <w:pStyle w:val="QUESTAO11"/>
        <w:tabs>
          <w:tab w:val="left" w:pos="4253"/>
          <w:tab w:val="left" w:pos="4820"/>
        </w:tabs>
        <w:spacing w:line="240" w:lineRule="auto"/>
        <w:ind w:left="0" w:firstLine="0"/>
        <w:rPr>
          <w:b/>
          <w:sz w:val="22"/>
          <w:szCs w:val="22"/>
        </w:rPr>
      </w:pPr>
    </w:p>
    <w:p w14:paraId="69122038" w14:textId="77777777" w:rsidR="00172EE7" w:rsidRDefault="00DB7C3F" w:rsidP="00A77E76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0B6AD7F" wp14:editId="3B2AC0F8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4FD50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0B6AD7F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D74FD50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77E76">
        <w:t>N</w:t>
      </w:r>
      <w:r w:rsidR="00050B80">
        <w:t xml:space="preserve">a figura estão representados, num referencial cartesiano, o triângulo </w:t>
      </w:r>
      <m:oMath>
        <m:r>
          <w:rPr>
            <w:rFonts w:ascii="Cambria Math" w:hAnsi="Cambria Math"/>
          </w:rPr>
          <m:t>[ABC]</m:t>
        </m:r>
      </m:oMath>
      <w:r w:rsidR="00050B80">
        <w:t xml:space="preserve"> e os vetores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050B80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050B80">
        <w:t xml:space="preserve"> .</w:t>
      </w:r>
    </w:p>
    <w:p w14:paraId="639B8E40" w14:textId="77777777" w:rsidR="00A77E76" w:rsidRDefault="00050B80" w:rsidP="00A77E76">
      <w:pPr>
        <w:pStyle w:val="QUESTAO1"/>
        <w:spacing w:before="120"/>
      </w:pPr>
      <w:r w:rsidRPr="00050B80">
        <w:rPr>
          <w:b/>
          <w:noProof/>
        </w:rPr>
        <w:drawing>
          <wp:anchor distT="0" distB="0" distL="114300" distR="114300" simplePos="0" relativeHeight="251703296" behindDoc="1" locked="0" layoutInCell="1" allowOverlap="1" wp14:anchorId="759468CC" wp14:editId="0B6BD955">
            <wp:simplePos x="0" y="0"/>
            <wp:positionH relativeFrom="column">
              <wp:posOffset>1990725</wp:posOffset>
            </wp:positionH>
            <wp:positionV relativeFrom="paragraph">
              <wp:posOffset>219075</wp:posOffset>
            </wp:positionV>
            <wp:extent cx="2174400" cy="2174400"/>
            <wp:effectExtent l="0" t="0" r="0" b="0"/>
            <wp:wrapTight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ight>
            <wp:docPr id="288" name="Imagem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m 288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400" cy="217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D1B9E" w14:textId="77777777" w:rsidR="00043952" w:rsidRDefault="00DB7C3F" w:rsidP="00DB7C3F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49096B97" w14:textId="77777777" w:rsidR="00043952" w:rsidRDefault="00043952" w:rsidP="00DB7C3F">
      <w:pPr>
        <w:pStyle w:val="QUESTAO1"/>
        <w:rPr>
          <w:b/>
        </w:rPr>
      </w:pPr>
    </w:p>
    <w:p w14:paraId="09716EFA" w14:textId="77777777" w:rsidR="00050B80" w:rsidRDefault="00050B80" w:rsidP="00DB7C3F">
      <w:pPr>
        <w:pStyle w:val="QUESTAO1"/>
        <w:rPr>
          <w:b/>
        </w:rPr>
      </w:pPr>
    </w:p>
    <w:p w14:paraId="5FBB2E9B" w14:textId="77777777" w:rsidR="00050B80" w:rsidRDefault="00050B80" w:rsidP="00DB7C3F">
      <w:pPr>
        <w:pStyle w:val="QUESTAO1"/>
        <w:rPr>
          <w:b/>
        </w:rPr>
      </w:pPr>
    </w:p>
    <w:p w14:paraId="2AF7DC95" w14:textId="77777777" w:rsidR="00050B80" w:rsidRDefault="00050B80" w:rsidP="00DB7C3F">
      <w:pPr>
        <w:pStyle w:val="QUESTAO1"/>
        <w:rPr>
          <w:b/>
        </w:rPr>
      </w:pPr>
    </w:p>
    <w:p w14:paraId="1F4FF8EC" w14:textId="77777777" w:rsidR="001F39A3" w:rsidRDefault="001F39A3" w:rsidP="00FF4CBB">
      <w:pPr>
        <w:pStyle w:val="QUESTAO1"/>
        <w:spacing w:before="0"/>
        <w:ind w:left="0" w:firstLine="426"/>
      </w:pPr>
    </w:p>
    <w:p w14:paraId="0AA413D1" w14:textId="69C6C3CC" w:rsidR="00043952" w:rsidRPr="00043952" w:rsidRDefault="00FF4CBB" w:rsidP="00FF4CBB">
      <w:pPr>
        <w:pStyle w:val="QUESTAO1"/>
        <w:spacing w:before="0"/>
        <w:ind w:left="0" w:firstLine="426"/>
      </w:pPr>
      <w:r>
        <w:t xml:space="preserve">Qual é o valor da soma das abcissas dos vértices do triângulo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A'B'C'</m:t>
            </m:r>
          </m:e>
        </m:d>
      </m:oMath>
      <w:r>
        <w:t xml:space="preserve"> obtido pela</w:t>
      </w:r>
      <w:r w:rsidR="005F40E1">
        <w:t xml:space="preserve"> 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sub>
            </m:sSub>
            <m:r>
              <w:rPr>
                <w:rFonts w:ascii="Cambria Math" w:hAnsi="Cambria Math"/>
              </w:rPr>
              <m:t xml:space="preserve"> °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ABC</m:t>
                </m:r>
              </m:e>
            </m:d>
          </m:e>
        </m:d>
      </m:oMath>
      <w:r w:rsidR="005F40E1">
        <w:t xml:space="preserve"> </w:t>
      </w:r>
      <w:r>
        <w:t>?</w:t>
      </w:r>
    </w:p>
    <w:p w14:paraId="712DC0F4" w14:textId="10AD6F01" w:rsidR="00C2137E" w:rsidRPr="00043952" w:rsidRDefault="00DB7C3F" w:rsidP="00043952">
      <w:pPr>
        <w:pStyle w:val="QUESTAO1"/>
        <w:ind w:hanging="28"/>
        <w:rPr>
          <w:bCs/>
        </w:rPr>
      </w:pPr>
      <w:r>
        <w:rPr>
          <w:b/>
        </w:rPr>
        <w:t xml:space="preserve">(A)  </w:t>
      </w:r>
      <w:r w:rsidR="00FF4CBB">
        <w:t>0</w:t>
      </w:r>
      <w:r>
        <w:tab/>
      </w:r>
      <w:r>
        <w:tab/>
      </w:r>
      <w:r w:rsidR="00043952">
        <w:tab/>
      </w:r>
      <w:r>
        <w:rPr>
          <w:b/>
        </w:rPr>
        <w:t>(B)</w:t>
      </w:r>
      <w:r w:rsidR="00043952">
        <w:rPr>
          <w:b/>
        </w:rPr>
        <w:t xml:space="preserve"> </w:t>
      </w:r>
      <w:r w:rsidR="001F39A3">
        <w:rPr>
          <w:b/>
        </w:rPr>
        <w:t xml:space="preserve"> </w:t>
      </w:r>
      <w:r w:rsidR="00FF4CBB">
        <w:t>1</w:t>
      </w:r>
      <w:r>
        <w:rPr>
          <w:bCs/>
        </w:rPr>
        <w:tab/>
      </w:r>
      <w:r>
        <w:rPr>
          <w:bCs/>
        </w:rPr>
        <w:tab/>
      </w:r>
      <w:r w:rsidR="00FF4CBB">
        <w:rPr>
          <w:bCs/>
        </w:rPr>
        <w:tab/>
      </w:r>
      <w:r>
        <w:rPr>
          <w:b/>
        </w:rPr>
        <w:t>(C)</w:t>
      </w:r>
      <w:r w:rsidR="00043952">
        <w:rPr>
          <w:b/>
        </w:rPr>
        <w:t xml:space="preserve"> </w:t>
      </w:r>
      <w:r w:rsidR="001F39A3">
        <w:rPr>
          <w:b/>
        </w:rPr>
        <w:t xml:space="preserve"> </w:t>
      </w:r>
      <w:r w:rsidR="00FF4CBB">
        <w:t>2</w:t>
      </w:r>
      <w:r w:rsidR="00C2137E">
        <w:tab/>
      </w:r>
      <w:r w:rsidR="00FF4CBB">
        <w:tab/>
      </w:r>
      <w:r w:rsidR="00C2137E">
        <w:tab/>
      </w:r>
      <w:r>
        <w:rPr>
          <w:b/>
        </w:rPr>
        <w:t>(D)</w:t>
      </w:r>
      <w:r w:rsidR="00043952">
        <w:rPr>
          <w:b/>
        </w:rPr>
        <w:t xml:space="preserve"> </w:t>
      </w:r>
      <w:r w:rsidR="001F39A3">
        <w:rPr>
          <w:b/>
        </w:rPr>
        <w:t xml:space="preserve"> </w:t>
      </w:r>
      <w:r w:rsidR="00FF4CBB">
        <w:t>3</w:t>
      </w:r>
    </w:p>
    <w:sectPr w:rsidR="00C2137E" w:rsidRPr="00043952" w:rsidSect="00A22A4E">
      <w:headerReference w:type="even" r:id="rId14"/>
      <w:headerReference w:type="default" r:id="rId1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E9987" w14:textId="77777777" w:rsidR="00CC4A5A" w:rsidRDefault="00CC4A5A" w:rsidP="00D177B5">
      <w:pPr>
        <w:spacing w:after="0" w:line="240" w:lineRule="auto"/>
      </w:pPr>
      <w:r>
        <w:separator/>
      </w:r>
    </w:p>
  </w:endnote>
  <w:endnote w:type="continuationSeparator" w:id="0">
    <w:p w14:paraId="5ED7D060" w14:textId="77777777" w:rsidR="00CC4A5A" w:rsidRDefault="00CC4A5A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CC459" w14:textId="77777777" w:rsidR="00CC4A5A" w:rsidRDefault="00CC4A5A" w:rsidP="00D177B5">
      <w:pPr>
        <w:spacing w:after="0" w:line="240" w:lineRule="auto"/>
      </w:pPr>
      <w:r>
        <w:separator/>
      </w:r>
    </w:p>
  </w:footnote>
  <w:footnote w:type="continuationSeparator" w:id="0">
    <w:p w14:paraId="146F5F3A" w14:textId="77777777" w:rsidR="00CC4A5A" w:rsidRDefault="00CC4A5A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C52D7" w14:textId="77777777" w:rsidR="007A4811" w:rsidRDefault="007A4811">
    <w:pPr>
      <w:pStyle w:val="Cabealho"/>
      <w:rPr>
        <w:lang w:val="pt-PT"/>
      </w:rPr>
    </w:pPr>
  </w:p>
  <w:p w14:paraId="3D22CE16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2DA68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D329D1C" wp14:editId="69C1EB80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4F746D68" wp14:editId="40961BCD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59B56C53" wp14:editId="200998B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17.25pt;visibility:visible" o:bullet="t">
        <v:imagedata r:id="rId1" o:title=""/>
      </v:shape>
    </w:pict>
  </w:numPicBullet>
  <w:numPicBullet w:numPicBulletId="1">
    <w:pict>
      <v:shape id="_x0000_i1027" type="#_x0000_t75" style="width:17.25pt;height:17.25pt;visibility:visible" o:bullet="t">
        <v:imagedata r:id="rId2" o:title=""/>
      </v:shape>
    </w:pict>
  </w:numPicBullet>
  <w:numPicBullet w:numPicBulletId="2">
    <w:pict>
      <v:shape id="_x0000_i1028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625241659">
    <w:abstractNumId w:val="15"/>
  </w:num>
  <w:num w:numId="2" w16cid:durableId="898589521">
    <w:abstractNumId w:val="16"/>
  </w:num>
  <w:num w:numId="3" w16cid:durableId="1346862595">
    <w:abstractNumId w:val="13"/>
  </w:num>
  <w:num w:numId="4" w16cid:durableId="4974983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8257709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43055345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0726225">
    <w:abstractNumId w:val="17"/>
  </w:num>
  <w:num w:numId="8" w16cid:durableId="1510559169">
    <w:abstractNumId w:val="14"/>
  </w:num>
  <w:num w:numId="9" w16cid:durableId="1145850856">
    <w:abstractNumId w:val="9"/>
  </w:num>
  <w:num w:numId="10" w16cid:durableId="116677644">
    <w:abstractNumId w:val="7"/>
  </w:num>
  <w:num w:numId="11" w16cid:durableId="144204851">
    <w:abstractNumId w:val="6"/>
  </w:num>
  <w:num w:numId="12" w16cid:durableId="1513912416">
    <w:abstractNumId w:val="5"/>
  </w:num>
  <w:num w:numId="13" w16cid:durableId="1562061926">
    <w:abstractNumId w:val="4"/>
  </w:num>
  <w:num w:numId="14" w16cid:durableId="1822696235">
    <w:abstractNumId w:val="8"/>
  </w:num>
  <w:num w:numId="15" w16cid:durableId="1684621799">
    <w:abstractNumId w:val="3"/>
  </w:num>
  <w:num w:numId="16" w16cid:durableId="291638843">
    <w:abstractNumId w:val="2"/>
  </w:num>
  <w:num w:numId="17" w16cid:durableId="1045719955">
    <w:abstractNumId w:val="1"/>
  </w:num>
  <w:num w:numId="18" w16cid:durableId="334578494">
    <w:abstractNumId w:val="0"/>
  </w:num>
  <w:num w:numId="19" w16cid:durableId="19481512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43952"/>
    <w:rsid w:val="00050B80"/>
    <w:rsid w:val="000541B6"/>
    <w:rsid w:val="000729D0"/>
    <w:rsid w:val="00084847"/>
    <w:rsid w:val="00086D19"/>
    <w:rsid w:val="00087949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44F9"/>
    <w:rsid w:val="00157DEB"/>
    <w:rsid w:val="00162A96"/>
    <w:rsid w:val="001711E7"/>
    <w:rsid w:val="00172EE7"/>
    <w:rsid w:val="00174392"/>
    <w:rsid w:val="00182809"/>
    <w:rsid w:val="001841C7"/>
    <w:rsid w:val="001849CD"/>
    <w:rsid w:val="00185BCD"/>
    <w:rsid w:val="001959D8"/>
    <w:rsid w:val="001A7745"/>
    <w:rsid w:val="001C5DAF"/>
    <w:rsid w:val="001C7A1B"/>
    <w:rsid w:val="001D6B42"/>
    <w:rsid w:val="001E4CE7"/>
    <w:rsid w:val="001F39A3"/>
    <w:rsid w:val="001F5240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87445"/>
    <w:rsid w:val="00295F4C"/>
    <w:rsid w:val="002A1042"/>
    <w:rsid w:val="002A5BB3"/>
    <w:rsid w:val="002B338B"/>
    <w:rsid w:val="002D21FA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4FF4"/>
    <w:rsid w:val="00365C7C"/>
    <w:rsid w:val="00371CF4"/>
    <w:rsid w:val="00381EC5"/>
    <w:rsid w:val="003949E3"/>
    <w:rsid w:val="003B338A"/>
    <w:rsid w:val="003C0EAA"/>
    <w:rsid w:val="003D3016"/>
    <w:rsid w:val="003D42D1"/>
    <w:rsid w:val="003E2A77"/>
    <w:rsid w:val="003F5A65"/>
    <w:rsid w:val="00401547"/>
    <w:rsid w:val="0040597E"/>
    <w:rsid w:val="004067E0"/>
    <w:rsid w:val="00407B68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0486"/>
    <w:rsid w:val="00493BAA"/>
    <w:rsid w:val="004A36BB"/>
    <w:rsid w:val="004B15C0"/>
    <w:rsid w:val="004C44FD"/>
    <w:rsid w:val="004C7EA8"/>
    <w:rsid w:val="004D0B7B"/>
    <w:rsid w:val="004D0C5D"/>
    <w:rsid w:val="004D23F5"/>
    <w:rsid w:val="004D5AC2"/>
    <w:rsid w:val="004D6448"/>
    <w:rsid w:val="004E069A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0A91"/>
    <w:rsid w:val="005912DB"/>
    <w:rsid w:val="00595B0C"/>
    <w:rsid w:val="005965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0E1"/>
    <w:rsid w:val="005F4F4B"/>
    <w:rsid w:val="006007F1"/>
    <w:rsid w:val="00616F7F"/>
    <w:rsid w:val="00626873"/>
    <w:rsid w:val="00627293"/>
    <w:rsid w:val="00653546"/>
    <w:rsid w:val="006568A5"/>
    <w:rsid w:val="00670361"/>
    <w:rsid w:val="00682499"/>
    <w:rsid w:val="0068310B"/>
    <w:rsid w:val="006866CA"/>
    <w:rsid w:val="00693559"/>
    <w:rsid w:val="00694113"/>
    <w:rsid w:val="006A0142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A01FC"/>
    <w:rsid w:val="008C3EF7"/>
    <w:rsid w:val="008C50B1"/>
    <w:rsid w:val="008E2813"/>
    <w:rsid w:val="008F3880"/>
    <w:rsid w:val="008F6A0B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37497"/>
    <w:rsid w:val="009519C0"/>
    <w:rsid w:val="009559C7"/>
    <w:rsid w:val="00960394"/>
    <w:rsid w:val="00963658"/>
    <w:rsid w:val="00967586"/>
    <w:rsid w:val="00984F46"/>
    <w:rsid w:val="009858A5"/>
    <w:rsid w:val="009A21B6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77E76"/>
    <w:rsid w:val="00A91AE6"/>
    <w:rsid w:val="00AA2A7C"/>
    <w:rsid w:val="00AB4A8F"/>
    <w:rsid w:val="00AB70DC"/>
    <w:rsid w:val="00AC74EF"/>
    <w:rsid w:val="00AC7FB8"/>
    <w:rsid w:val="00AD26B9"/>
    <w:rsid w:val="00AD29FA"/>
    <w:rsid w:val="00AD5AA8"/>
    <w:rsid w:val="00AD69B6"/>
    <w:rsid w:val="00AD73B0"/>
    <w:rsid w:val="00AE4EE3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137E"/>
    <w:rsid w:val="00C2303C"/>
    <w:rsid w:val="00C23320"/>
    <w:rsid w:val="00C274FC"/>
    <w:rsid w:val="00C34871"/>
    <w:rsid w:val="00C410BD"/>
    <w:rsid w:val="00C56D85"/>
    <w:rsid w:val="00C615BE"/>
    <w:rsid w:val="00C63363"/>
    <w:rsid w:val="00C72BA7"/>
    <w:rsid w:val="00C74234"/>
    <w:rsid w:val="00C77EB1"/>
    <w:rsid w:val="00CA3B94"/>
    <w:rsid w:val="00CA3D99"/>
    <w:rsid w:val="00CB3DD5"/>
    <w:rsid w:val="00CC4A5A"/>
    <w:rsid w:val="00CC6822"/>
    <w:rsid w:val="00CD0757"/>
    <w:rsid w:val="00CD729E"/>
    <w:rsid w:val="00CE4C41"/>
    <w:rsid w:val="00CE79A3"/>
    <w:rsid w:val="00CF07FF"/>
    <w:rsid w:val="00D01B93"/>
    <w:rsid w:val="00D06C27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0BD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670D5"/>
    <w:rsid w:val="00E70E42"/>
    <w:rsid w:val="00E74A02"/>
    <w:rsid w:val="00E755D9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1CD8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  <w:rsid w:val="00FF4CBB"/>
    <w:rsid w:val="00FF79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F17CF3E0-D95F-4338-A140-B46AFAFD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1DA6A8-223C-495A-8406-20A65F5BE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62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2023-06-08T17:26:00Z</dcterms:created>
  <dcterms:modified xsi:type="dcterms:W3CDTF">2023-07-31T16:22:00Z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