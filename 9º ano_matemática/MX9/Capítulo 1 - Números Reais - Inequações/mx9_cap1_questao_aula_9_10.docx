
<file path=[Content_Types].xml><?xml version="1.0" encoding="utf-8"?>
<Types xmlns="http://schemas.openxmlformats.org/package/2006/content-types">
  <Default ContentType="application/vnd.openxmlformats-officedocument.oleObject" Extension="bin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8843D" w14:textId="697D5E8A" w:rsidR="00C72BA7" w:rsidRPr="00D67637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647059">
        <w:rPr>
          <w:rStyle w:val="TITULOFICHAS-alinea"/>
          <w:sz w:val="18"/>
          <w:szCs w:val="18"/>
          <w:lang w:val="pt-PT"/>
        </w:rPr>
        <w:t>5</w:t>
      </w:r>
      <w:r w:rsidR="00DD2363">
        <w:rPr>
          <w:rStyle w:val="TITULOFICHAS-alinea"/>
          <w:sz w:val="18"/>
          <w:szCs w:val="18"/>
          <w:lang w:val="pt-PT"/>
        </w:rPr>
        <w:t>.</w:t>
      </w:r>
      <w:r w:rsidRPr="003114B9">
        <w:rPr>
          <w:rStyle w:val="TITULOFICHAS-alinea"/>
          <w:sz w:val="18"/>
          <w:szCs w:val="18"/>
          <w:lang w:val="pt-PT"/>
        </w:rPr>
        <w:t xml:space="preserve"> </w:t>
      </w:r>
      <w:r w:rsidR="004D319D" w:rsidRPr="004D319D">
        <w:rPr>
          <w:rStyle w:val="TITULOFICHAS-alinea"/>
          <w:sz w:val="18"/>
          <w:szCs w:val="18"/>
          <w:lang w:val="pt-PT"/>
        </w:rPr>
        <w:t>Interseção e reunião</w:t>
      </w:r>
      <w:r w:rsidR="004D319D">
        <w:rPr>
          <w:rStyle w:val="TITULOFICHAS-alinea"/>
          <w:sz w:val="18"/>
          <w:szCs w:val="18"/>
          <w:lang w:val="pt-PT"/>
        </w:rPr>
        <w:t xml:space="preserve"> de i</w:t>
      </w:r>
      <w:r w:rsidR="00E76645" w:rsidRPr="00E76645">
        <w:rPr>
          <w:color w:val="000000" w:themeColor="text1"/>
          <w:sz w:val="18"/>
          <w:szCs w:val="18"/>
          <w:lang w:val="pt-PT"/>
        </w:rPr>
        <w:t>ntervalos de números reais</w:t>
      </w:r>
    </w:p>
    <w:p w14:paraId="3085C93D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49B50B6" wp14:editId="5573F96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48FA" w14:paraId="7D31A7A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8CD8D0" w14:textId="77777777" w:rsidR="00DB2ED5" w:rsidRPr="00DB48FA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666C17" w14:textId="77777777" w:rsidR="00DB2ED5" w:rsidRPr="00DB48FA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4DA7F6" w14:textId="77777777" w:rsidR="00DB2ED5" w:rsidRPr="00DB48FA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3318113" w14:textId="77777777" w:rsidR="00DB2ED5" w:rsidRPr="00DB48FA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 xml:space="preserve">Matemática | </w:t>
                                  </w:r>
                                  <w:r w:rsidR="00DD2363" w:rsidRPr="00DB48FA">
                                    <w:rPr>
                                      <w:sz w:val="16"/>
                                      <w:lang w:val="pt-PT"/>
                                    </w:rPr>
                                    <w:t>9</w:t>
                                  </w:r>
                                  <w:r w:rsidR="00DB2ED5" w:rsidRPr="00DB48FA">
                                    <w:rPr>
                                      <w:sz w:val="16"/>
                                      <w:lang w:val="pt-PT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48FA" w14:paraId="28F30AA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F93470" w14:textId="77777777" w:rsidR="00DB2ED5" w:rsidRPr="00DB48FA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5DA241" w14:textId="77777777" w:rsidR="00DB2ED5" w:rsidRPr="00DB48FA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264AF0" w14:textId="77777777" w:rsidR="00DB2ED5" w:rsidRPr="00DB48FA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15C34A" w14:textId="77777777" w:rsidR="00DB2ED5" w:rsidRPr="00DB48FA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F1A927" w14:textId="77777777" w:rsidR="00DB2ED5" w:rsidRPr="00DB48FA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48FA" w14:paraId="65F1CDB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EC2EBE" w14:textId="77777777" w:rsidR="00DB2ED5" w:rsidRPr="00DB48FA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9D77D" w14:textId="77777777" w:rsidR="00DB2ED5" w:rsidRPr="00DB48FA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5C8D2E" w14:textId="77777777" w:rsidR="00DB2ED5" w:rsidRPr="00DB48FA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A11573" w14:textId="77777777" w:rsidR="00DB2ED5" w:rsidRPr="00DB48FA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C09A71" w14:textId="77777777" w:rsidR="00DB2ED5" w:rsidRPr="00DB48FA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  <w:lang w:val="pt-PT"/>
                                    </w:rPr>
                                  </w:pP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</w:t>
                                  </w:r>
                                  <w:r w:rsidR="00DB2ED5" w:rsidRPr="00DB48FA">
                                    <w:rPr>
                                      <w:sz w:val="16"/>
                                      <w:lang w:val="pt-PT"/>
                                    </w:rPr>
                                    <w:t>-</w:t>
                                  </w: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____</w:t>
                                  </w:r>
                                  <w:r w:rsidR="00DB2ED5" w:rsidRPr="00DB48FA">
                                    <w:rPr>
                                      <w:sz w:val="16"/>
                                      <w:lang w:val="pt-PT"/>
                                    </w:rPr>
                                    <w:t>-20</w:t>
                                  </w:r>
                                  <w:r w:rsidRPr="00DB48FA">
                                    <w:rPr>
                                      <w:sz w:val="16"/>
                                      <w:lang w:val="pt-PT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86D0E0B" w14:textId="77777777" w:rsidR="007A4811" w:rsidRPr="00DB48FA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9B50B6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48FA" w14:paraId="7D31A7A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F8CD8D0" w14:textId="77777777" w:rsidR="00DB2ED5" w:rsidRPr="00DB48FA" w:rsidRDefault="00DB2ED5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9666C17" w14:textId="77777777" w:rsidR="00DB2ED5" w:rsidRPr="00DB48FA" w:rsidRDefault="00182809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94DA7F6" w14:textId="77777777" w:rsidR="00DB2ED5" w:rsidRPr="00DB48FA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3318113" w14:textId="77777777" w:rsidR="00DB2ED5" w:rsidRPr="00DB48FA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 xml:space="preserve">Matemática | </w:t>
                            </w:r>
                            <w:r w:rsidR="00DD2363" w:rsidRPr="00DB48FA">
                              <w:rPr>
                                <w:sz w:val="16"/>
                                <w:lang w:val="pt-PT"/>
                              </w:rPr>
                              <w:t>9</w:t>
                            </w:r>
                            <w:r w:rsidR="00DB2ED5" w:rsidRPr="00DB48FA">
                              <w:rPr>
                                <w:sz w:val="16"/>
                                <w:lang w:val="pt-PT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48FA" w14:paraId="28F30AA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F93470" w14:textId="77777777" w:rsidR="00DB2ED5" w:rsidRPr="00DB48FA" w:rsidRDefault="00DB2ED5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75DA241" w14:textId="77777777" w:rsidR="00DB2ED5" w:rsidRPr="00DB48FA" w:rsidRDefault="00182809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E264AF0" w14:textId="77777777" w:rsidR="00DB2ED5" w:rsidRPr="00DB48FA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E15C34A" w14:textId="77777777" w:rsidR="00DB2ED5" w:rsidRPr="00DB48FA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3F1A927" w14:textId="77777777" w:rsidR="00DB2ED5" w:rsidRPr="00DB48FA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48FA" w14:paraId="65F1CDB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EEC2EBE" w14:textId="77777777" w:rsidR="00DB2ED5" w:rsidRPr="00DB48FA" w:rsidRDefault="00DB2ED5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C9D77D" w14:textId="77777777" w:rsidR="00DB2ED5" w:rsidRPr="00DB48FA" w:rsidRDefault="00182809" w:rsidP="00130517">
                            <w:pPr>
                              <w:pStyle w:val="IDENTIFICACAO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B5C8D2E" w14:textId="77777777" w:rsidR="00DB2ED5" w:rsidRPr="00DB48FA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8A11573" w14:textId="77777777" w:rsidR="00DB2ED5" w:rsidRPr="00DB48FA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6C09A71" w14:textId="77777777" w:rsidR="00DB2ED5" w:rsidRPr="00DB48FA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  <w:lang w:val="pt-PT"/>
                              </w:rPr>
                            </w:pP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</w:t>
                            </w:r>
                            <w:r w:rsidR="00DB2ED5" w:rsidRPr="00DB48FA">
                              <w:rPr>
                                <w:sz w:val="16"/>
                                <w:lang w:val="pt-PT"/>
                              </w:rPr>
                              <w:t>-</w:t>
                            </w:r>
                            <w:r w:rsidRPr="00DB48FA">
                              <w:rPr>
                                <w:sz w:val="16"/>
                                <w:lang w:val="pt-PT"/>
                              </w:rPr>
                              <w:t>____</w:t>
                            </w:r>
                            <w:r w:rsidR="00DB2ED5" w:rsidRPr="00DB48FA">
                              <w:rPr>
                                <w:sz w:val="16"/>
                                <w:lang w:val="pt-PT"/>
                              </w:rPr>
                              <w:t>-20</w:t>
                            </w:r>
                            <w:r w:rsidRPr="00DB48FA">
                              <w:rPr>
                                <w:sz w:val="16"/>
                                <w:lang w:val="pt-PT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86D0E0B" w14:textId="77777777" w:rsidR="007A4811" w:rsidRPr="00DB48FA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7860207" w14:textId="72CBFBE3" w:rsidR="00B32118" w:rsidRPr="00DE2566" w:rsidRDefault="09B6072E" w:rsidP="09B404D3">
      <w:pPr>
        <w:pStyle w:val="QuestaoAulaTITULO"/>
        <w:ind w:left="0" w:firstLine="0"/>
        <w:rPr>
          <w:lang w:val="pt-PT"/>
        </w:rPr>
      </w:pPr>
      <w:r w:rsidRPr="09B404D3">
        <w:rPr>
          <w:lang w:val="pt-PT"/>
        </w:rPr>
        <w:t xml:space="preserve">Questão-aula </w:t>
      </w:r>
      <w:r w:rsidR="00647059">
        <w:rPr>
          <w:lang w:val="pt-PT"/>
        </w:rPr>
        <w:t>9</w:t>
      </w:r>
    </w:p>
    <w:p w14:paraId="0B088A5B" w14:textId="4291070D" w:rsidR="00816463" w:rsidRDefault="00947351" w:rsidP="00F16E65">
      <w:pPr>
        <w:pStyle w:val="QUESTAO1"/>
        <w:spacing w:before="120"/>
      </w:pPr>
      <w:r w:rsidRPr="00DD52C4">
        <w:rPr>
          <w:bCs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DC02EF" wp14:editId="66E47341">
                <wp:simplePos x="0" y="0"/>
                <wp:positionH relativeFrom="column">
                  <wp:posOffset>4032885</wp:posOffset>
                </wp:positionH>
                <wp:positionV relativeFrom="paragraph">
                  <wp:posOffset>236220</wp:posOffset>
                </wp:positionV>
                <wp:extent cx="1800000" cy="540000"/>
                <wp:effectExtent l="0" t="0" r="0" b="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54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F69CE" w14:textId="52C04970" w:rsidR="00DD52C4" w:rsidRDefault="00B45350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26"/>
                              </w:rPr>
                              <w:object w:dxaOrig="1680" w:dyaOrig="620" w14:anchorId="3355C28F">
                                <v:shape id="_x0000_i1231" type="#_x0000_t75" style="width:84pt;height:31pt" o:ole="">
                                  <v:imagedata r:id="rId11" o:title=""/>
                                </v:shape>
                                <o:OLEObject Type="Embed" ProgID="Equation.DSMT4" ShapeID="_x0000_i1231" DrawAspect="Content" ObjectID="_1770530968" r:id="rId12"/>
                              </w:object>
                            </w:r>
                          </w:p>
                        </w:txbxContent>
                      </wps:txbx>
                      <wps:bodyPr rot="0" vert="horz" wrap="square" lIns="91440" tIns="720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DC02E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317.55pt;margin-top:18.6pt;width:141.75pt;height:4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" fillcolor="#daeef3 [664]" stroked="f">
                <v:textbox inset=",2mm">
                  <w:txbxContent>
                    <w:p w14:paraId="5DCF69CE" w14:textId="52C04970" w:rsidR="00DD52C4" w:rsidRDefault="00B45350" w:rsidP="00647059">
                      <w:pPr>
                        <w:pStyle w:val="MTDisplayEquation"/>
                      </w:pPr>
                      <w:r w:rsidRPr="00B45350">
                        <w:rPr>
                          <w:position w:val="-26"/>
                        </w:rPr>
                        <w:object w:dxaOrig="1680" w:dyaOrig="620" w14:anchorId="3355C28F">
                          <v:shape id="_x0000_i1231" type="#_x0000_t75" style="width:84pt;height:31pt" o:ole="">
                            <v:imagedata r:id="rId11" o:title=""/>
                          </v:shape>
                          <o:OLEObject Type="Embed" ProgID="Equation.DSMT4" ShapeID="_x0000_i1231" DrawAspect="Content" ObjectID="_1770530968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D33F9D3" wp14:editId="4DCDEE5D">
                <wp:simplePos x="0" y="0"/>
                <wp:positionH relativeFrom="column">
                  <wp:posOffset>270510</wp:posOffset>
                </wp:positionH>
                <wp:positionV relativeFrom="paragraph">
                  <wp:posOffset>236220</wp:posOffset>
                </wp:positionV>
                <wp:extent cx="1799590" cy="540000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54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6A4F3" w14:textId="41C30C62" w:rsidR="00566A1B" w:rsidRDefault="00BC3A04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12"/>
                              </w:rPr>
                              <w:object w:dxaOrig="1719" w:dyaOrig="340" w14:anchorId="1C507199">
                                <v:shape id="_x0000_i1340" type="#_x0000_t75" style="width:85.95pt;height:17pt" o:ole="">
                                  <v:imagedata r:id="rId14" o:title=""/>
                                </v:shape>
                                <o:OLEObject Type="Embed" ProgID="Equation.DSMT4" ShapeID="_x0000_i1340" DrawAspect="Content" ObjectID="_1770530969" r:id="rId15"/>
                              </w:object>
                            </w:r>
                          </w:p>
                        </w:txbxContent>
                      </wps:txbx>
                      <wps:bodyPr rot="0" vert="horz" wrap="none" lIns="91440" tIns="14400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F9D3" id="_x0000_s1028" type="#_x0000_t202" style="position:absolute;left:0;text-align:left;margin-left:21.3pt;margin-top:18.6pt;width:141.7pt;height:42.5pt;z-index:2516439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" fillcolor="#e5b8b7 [1301]" stroked="f">
                <v:textbox style="mso-fit-shape-to-text:t" inset=",4mm">
                  <w:txbxContent>
                    <w:p w14:paraId="23A6A4F3" w14:textId="41C30C62" w:rsidR="00566A1B" w:rsidRDefault="00BC3A04" w:rsidP="00647059">
                      <w:pPr>
                        <w:pStyle w:val="MTDisplayEquation"/>
                      </w:pPr>
                      <w:r w:rsidRPr="00B45350">
                        <w:rPr>
                          <w:position w:val="-12"/>
                        </w:rPr>
                        <w:object w:dxaOrig="1719" w:dyaOrig="340" w14:anchorId="1C507199">
                          <v:shape id="_x0000_i1340" type="#_x0000_t75" style="width:85.95pt;height:17pt" o:ole="">
                            <v:imagedata r:id="rId14" o:title=""/>
                          </v:shape>
                          <o:OLEObject Type="Embed" ProgID="Equation.DSMT4" ShapeID="_x0000_i1340" DrawAspect="Content" ObjectID="_1770530969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DD52C4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D47FC5" wp14:editId="7C33D707">
                <wp:simplePos x="0" y="0"/>
                <wp:positionH relativeFrom="column">
                  <wp:posOffset>2156460</wp:posOffset>
                </wp:positionH>
                <wp:positionV relativeFrom="paragraph">
                  <wp:posOffset>236220</wp:posOffset>
                </wp:positionV>
                <wp:extent cx="1800000" cy="540000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540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bookmarkStart w:id="0" w:name="MTBlankEqn"/>
                          <w:p w14:paraId="2AA1039A" w14:textId="1E950729" w:rsidR="00566A1B" w:rsidRDefault="00B45350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12"/>
                              </w:rPr>
                              <w:object w:dxaOrig="1719" w:dyaOrig="340" w14:anchorId="6065E21C">
                                <v:shape id="_x0000_i1240" type="#_x0000_t75" style="width:85.95pt;height:17pt" o:ole="">
                                  <v:imagedata r:id="rId17" o:title=""/>
                                </v:shape>
                                <o:OLEObject Type="Embed" ProgID="Equation.DSMT4" ShapeID="_x0000_i1240" DrawAspect="Content" ObjectID="_1770530970" r:id="rId18"/>
                              </w:objec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14400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7FC5" id="_x0000_s1029" type="#_x0000_t202" style="position:absolute;left:0;text-align:left;margin-left:169.8pt;margin-top:18.6pt;width:141.75pt;height:42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" fillcolor="#d6e3bc [1302]" stroked="f">
                <v:textbox inset=",4mm">
                  <w:txbxContent>
                    <w:bookmarkStart w:id="1" w:name="MTBlankEqn"/>
                    <w:p w14:paraId="2AA1039A" w14:textId="1E950729" w:rsidR="00566A1B" w:rsidRDefault="00B45350" w:rsidP="00647059">
                      <w:pPr>
                        <w:pStyle w:val="MTDisplayEquation"/>
                      </w:pPr>
                      <w:r w:rsidRPr="00B45350">
                        <w:rPr>
                          <w:position w:val="-12"/>
                        </w:rPr>
                        <w:object w:dxaOrig="1719" w:dyaOrig="340" w14:anchorId="6065E21C">
                          <v:shape id="_x0000_i1240" type="#_x0000_t75" style="width:85.95pt;height:17pt" o:ole="">
                            <v:imagedata r:id="rId17" o:title=""/>
                          </v:shape>
                          <o:OLEObject Type="Embed" ProgID="Equation.DSMT4" ShapeID="_x0000_i1240" DrawAspect="Content" ObjectID="_1770530970" r:id="rId19"/>
                        </w:objec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11B28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A30F77B" wp14:editId="439328B0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E51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A30F77B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B6E51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11B28" w:rsidRPr="004E7A84">
        <w:tab/>
      </w:r>
      <w:r w:rsidR="00816463">
        <w:t>Considera os conjuntos:</w:t>
      </w:r>
    </w:p>
    <w:p w14:paraId="61B0874B" w14:textId="77777777" w:rsidR="00566A1B" w:rsidRDefault="00566A1B" w:rsidP="00816463">
      <w:pPr>
        <w:pStyle w:val="QUESTAO1"/>
        <w:spacing w:before="120"/>
        <w:jc w:val="center"/>
      </w:pPr>
    </w:p>
    <w:p w14:paraId="4C4337F7" w14:textId="77777777" w:rsidR="00DD52C4" w:rsidRDefault="00816463" w:rsidP="00816463">
      <w:pPr>
        <w:pStyle w:val="QUESTAO1"/>
        <w:spacing w:before="120"/>
      </w:pPr>
      <w:r>
        <w:tab/>
      </w:r>
      <w:r>
        <w:tab/>
      </w:r>
    </w:p>
    <w:p w14:paraId="49C6D1E7" w14:textId="77777777" w:rsidR="00816463" w:rsidRDefault="00DD52C4" w:rsidP="00816463">
      <w:pPr>
        <w:pStyle w:val="QUESTAO1"/>
        <w:spacing w:before="120"/>
        <w:rPr>
          <w:b/>
          <w:bCs/>
        </w:rPr>
      </w:pPr>
      <w:r>
        <w:tab/>
      </w:r>
      <w:r>
        <w:tab/>
      </w:r>
      <w:r w:rsidR="00816463">
        <w:t>Escreve sob a forma de intervalo de números reais ou de reunião de intervalos de números reais:</w:t>
      </w:r>
      <w:r w:rsidR="00816463">
        <w:rPr>
          <w:b/>
          <w:bCs/>
        </w:rPr>
        <w:tab/>
      </w:r>
    </w:p>
    <w:p w14:paraId="6B6F5638" w14:textId="14B20E2A" w:rsidR="621499C2" w:rsidRDefault="00816463" w:rsidP="00721353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1A20ADD1" w:rsidRPr="09B404D3">
        <w:rPr>
          <w:b/>
          <w:bCs/>
        </w:rPr>
        <w:t xml:space="preserve">1.1. </w:t>
      </w:r>
      <w:r w:rsidR="00B45350" w:rsidRPr="00025957">
        <w:rPr>
          <w:position w:val="-4"/>
        </w:rPr>
        <w:object w:dxaOrig="580" w:dyaOrig="240" w14:anchorId="645A45B0">
          <v:shape id="_x0000_i1257" type="#_x0000_t75" style="width:29pt;height:12pt" o:ole="">
            <v:imagedata r:id="rId20" o:title=""/>
          </v:shape>
          <o:OLEObject Type="Embed" ProgID="Equation.DSMT4" ShapeID="_x0000_i1257" DrawAspect="Content" ObjectID="_1770530955" r:id="rId21"/>
        </w:object>
      </w:r>
      <w:r w:rsidR="00721353">
        <w:rPr>
          <w:bCs/>
        </w:rPr>
        <w:tab/>
      </w:r>
      <w:r w:rsidR="00721353">
        <w:rPr>
          <w:bCs/>
        </w:rPr>
        <w:tab/>
      </w:r>
      <w:r w:rsidR="00721353">
        <w:rPr>
          <w:bCs/>
        </w:rPr>
        <w:tab/>
      </w:r>
      <w:r w:rsidR="00721353">
        <w:rPr>
          <w:bCs/>
        </w:rPr>
        <w:tab/>
      </w:r>
      <w:r w:rsidR="00721353">
        <w:rPr>
          <w:bCs/>
        </w:rPr>
        <w:tab/>
      </w:r>
      <w:r>
        <w:rPr>
          <w:bCs/>
        </w:rPr>
        <w:tab/>
      </w:r>
      <w:r w:rsidR="621499C2" w:rsidRPr="09B404D3">
        <w:rPr>
          <w:b/>
          <w:bCs/>
        </w:rPr>
        <w:t xml:space="preserve">1.2. </w:t>
      </w:r>
      <w:r w:rsidR="00B45350" w:rsidRPr="00025957">
        <w:rPr>
          <w:position w:val="-4"/>
        </w:rPr>
        <w:object w:dxaOrig="580" w:dyaOrig="240" w14:anchorId="10DF182D">
          <v:shape id="_x0000_i1262" type="#_x0000_t75" style="width:29pt;height:12pt" o:ole="">
            <v:imagedata r:id="rId22" o:title=""/>
          </v:shape>
          <o:OLEObject Type="Embed" ProgID="Equation.DSMT4" ShapeID="_x0000_i1262" DrawAspect="Content" ObjectID="_1770530956" r:id="rId23"/>
        </w:object>
      </w:r>
      <w:r>
        <w:rPr>
          <w:bCs/>
        </w:rPr>
        <w:tab/>
      </w:r>
    </w:p>
    <w:p w14:paraId="294B913D" w14:textId="136261D1" w:rsidR="00721353" w:rsidRDefault="00721353" w:rsidP="00721353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  <w:t>1.3</w:t>
      </w:r>
      <w:r w:rsidRPr="09B404D3">
        <w:rPr>
          <w:b/>
          <w:bCs/>
        </w:rPr>
        <w:t xml:space="preserve">. </w:t>
      </w:r>
      <w:r w:rsidR="00B45350" w:rsidRPr="00B45350">
        <w:rPr>
          <w:position w:val="-6"/>
        </w:rPr>
        <w:object w:dxaOrig="580" w:dyaOrig="260" w14:anchorId="1AE60A21">
          <v:shape id="_x0000_i1267" type="#_x0000_t75" style="width:29pt;height:13pt" o:ole="">
            <v:imagedata r:id="rId24" o:title=""/>
          </v:shape>
          <o:OLEObject Type="Embed" ProgID="Equation.DSMT4" ShapeID="_x0000_i1267" DrawAspect="Content" ObjectID="_1770530957" r:id="rId25"/>
        </w:object>
      </w:r>
      <w:r w:rsidR="00816463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  <w:bCs/>
        </w:rPr>
        <w:t>1.4</w:t>
      </w:r>
      <w:r w:rsidRPr="09B404D3">
        <w:rPr>
          <w:b/>
          <w:bCs/>
        </w:rPr>
        <w:t xml:space="preserve">. </w:t>
      </w:r>
      <w:r w:rsidR="00B45350" w:rsidRPr="00B45350">
        <w:rPr>
          <w:position w:val="-6"/>
        </w:rPr>
        <w:object w:dxaOrig="580" w:dyaOrig="260" w14:anchorId="65208076">
          <v:shape id="_x0000_i1272" type="#_x0000_t75" style="width:29pt;height:13pt" o:ole="">
            <v:imagedata r:id="rId26" o:title=""/>
          </v:shape>
          <o:OLEObject Type="Embed" ProgID="Equation.DSMT4" ShapeID="_x0000_i1272" DrawAspect="Content" ObjectID="_1770530958" r:id="rId27"/>
        </w:object>
      </w:r>
      <w:r w:rsidR="00816463">
        <w:rPr>
          <w:bCs/>
        </w:rPr>
        <w:tab/>
      </w:r>
    </w:p>
    <w:p w14:paraId="530FA468" w14:textId="675CD6A9" w:rsidR="00721353" w:rsidRPr="00721353" w:rsidRDefault="00721353" w:rsidP="00721353">
      <w:pPr>
        <w:pStyle w:val="QUESTAO1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1.5</w:t>
      </w:r>
      <w:r w:rsidRPr="09B404D3">
        <w:rPr>
          <w:b/>
          <w:bCs/>
        </w:rPr>
        <w:t xml:space="preserve">. </w:t>
      </w:r>
      <w:r w:rsidR="00B45350" w:rsidRPr="00B45350">
        <w:rPr>
          <w:position w:val="-6"/>
        </w:rPr>
        <w:object w:dxaOrig="580" w:dyaOrig="260" w14:anchorId="06600FA6">
          <v:shape id="_x0000_i1277" type="#_x0000_t75" style="width:29pt;height:13pt" o:ole="">
            <v:imagedata r:id="rId28" o:title=""/>
          </v:shape>
          <o:OLEObject Type="Embed" ProgID="Equation.DSMT4" ShapeID="_x0000_i1277" DrawAspect="Content" ObjectID="_1770530959" r:id="rId29"/>
        </w:object>
      </w:r>
      <w:r w:rsidR="00816463">
        <w:rPr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1.6</w:t>
      </w:r>
      <w:r w:rsidRPr="09B404D3">
        <w:rPr>
          <w:b/>
          <w:bCs/>
        </w:rPr>
        <w:t xml:space="preserve">. </w:t>
      </w:r>
      <w:r w:rsidR="00B45350" w:rsidRPr="00B45350">
        <w:rPr>
          <w:position w:val="-6"/>
        </w:rPr>
        <w:object w:dxaOrig="580" w:dyaOrig="260" w14:anchorId="05CA94BC">
          <v:shape id="_x0000_i1282" type="#_x0000_t75" style="width:29pt;height:13pt" o:ole="">
            <v:imagedata r:id="rId30" o:title=""/>
          </v:shape>
          <o:OLEObject Type="Embed" ProgID="Equation.DSMT4" ShapeID="_x0000_i1282" DrawAspect="Content" ObjectID="_1770530960" r:id="rId31"/>
        </w:object>
      </w:r>
    </w:p>
    <w:p w14:paraId="1A22FC0E" w14:textId="77777777" w:rsidR="00D846BE" w:rsidRDefault="00D846BE" w:rsidP="6C8B6EC3">
      <w:pPr>
        <w:pStyle w:val="QuestaoAulaTITULO"/>
        <w:pBdr>
          <w:top w:val="single" w:sz="6" w:space="0" w:color="193E7E"/>
        </w:pBdr>
        <w:rPr>
          <w:lang w:val="pt-PT"/>
        </w:rPr>
      </w:pPr>
    </w:p>
    <w:p w14:paraId="4B2C697F" w14:textId="71AC6282" w:rsidR="00B32118" w:rsidRPr="00DE2566" w:rsidRDefault="00B07599" w:rsidP="00D846BE">
      <w:pPr>
        <w:pStyle w:val="QuestaoAulaTITULO"/>
        <w:pBdr>
          <w:top w:val="single" w:sz="6" w:space="0" w:color="193E7E"/>
        </w:pBdr>
        <w:spacing w:before="0"/>
        <w:rPr>
          <w:lang w:val="pt-PT"/>
        </w:rPr>
      </w:pPr>
      <w:r w:rsidRPr="6C8B6EC3">
        <w:rPr>
          <w:lang w:val="pt-PT"/>
        </w:rPr>
        <w:t xml:space="preserve">Questão-aula </w:t>
      </w:r>
      <w:r w:rsidR="00D846BE">
        <w:rPr>
          <w:lang w:val="pt-PT"/>
        </w:rPr>
        <w:t>1</w:t>
      </w:r>
      <w:r w:rsidR="00647059">
        <w:rPr>
          <w:lang w:val="pt-PT"/>
        </w:rPr>
        <w:t>0</w:t>
      </w:r>
    </w:p>
    <w:p w14:paraId="01D800C3" w14:textId="5262D234" w:rsidR="003B5F95" w:rsidRDefault="00B45350" w:rsidP="003B5F95">
      <w:pPr>
        <w:pStyle w:val="QUESTAO1"/>
        <w:spacing w:before="120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8CBD47" wp14:editId="2EFAE9D5">
                <wp:simplePos x="0" y="0"/>
                <wp:positionH relativeFrom="column">
                  <wp:posOffset>4004310</wp:posOffset>
                </wp:positionH>
                <wp:positionV relativeFrom="paragraph">
                  <wp:posOffset>217805</wp:posOffset>
                </wp:positionV>
                <wp:extent cx="1800000" cy="540000"/>
                <wp:effectExtent l="0" t="0" r="0" b="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54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30CE1" w14:textId="131E912D" w:rsidR="00566A1B" w:rsidRDefault="00B45350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12"/>
                              </w:rPr>
                              <w:object w:dxaOrig="2079" w:dyaOrig="340" w14:anchorId="4FE824A9">
                                <v:shape id="_x0000_i1245" type="#_x0000_t75" style="width:103.95pt;height:17pt" o:ole="">
                                  <v:imagedata r:id="rId32" o:title=""/>
                                </v:shape>
                                <o:OLEObject Type="Embed" ProgID="Equation.DSMT4" ShapeID="_x0000_i1245" DrawAspect="Content" ObjectID="_1770530971" r:id="rId33"/>
                              </w:object>
                            </w:r>
                          </w:p>
                        </w:txbxContent>
                      </wps:txbx>
                      <wps:bodyPr rot="0" vert="horz" wrap="none" lIns="91440" tIns="14400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CBD47" id="_x0000_s1031" type="#_x0000_t202" style="position:absolute;left:0;text-align:left;margin-left:315.3pt;margin-top:17.15pt;width:141.75pt;height:42.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" fillcolor="#e5b8b7 [1301]" stroked="f">
                <v:textbox style="mso-fit-shape-to-text:t" inset=",4mm">
                  <w:txbxContent>
                    <w:p w14:paraId="6BB30CE1" w14:textId="131E912D" w:rsidR="00566A1B" w:rsidRDefault="00B45350" w:rsidP="00647059">
                      <w:pPr>
                        <w:pStyle w:val="MTDisplayEquation"/>
                      </w:pPr>
                      <w:r w:rsidRPr="00B45350">
                        <w:rPr>
                          <w:position w:val="-12"/>
                        </w:rPr>
                        <w:object w:dxaOrig="2079" w:dyaOrig="340" w14:anchorId="4FE824A9">
                          <v:shape id="_x0000_i1245" type="#_x0000_t75" style="width:103.95pt;height:17pt" o:ole="">
                            <v:imagedata r:id="rId32" o:title=""/>
                          </v:shape>
                          <o:OLEObject Type="Embed" ProgID="Equation.DSMT4" ShapeID="_x0000_i1245" DrawAspect="Content" ObjectID="_1770530971" r:id="rId34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i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76FECCD" wp14:editId="3E00D3EF">
                <wp:simplePos x="0" y="0"/>
                <wp:positionH relativeFrom="column">
                  <wp:posOffset>260985</wp:posOffset>
                </wp:positionH>
                <wp:positionV relativeFrom="paragraph">
                  <wp:posOffset>217805</wp:posOffset>
                </wp:positionV>
                <wp:extent cx="1800000" cy="540000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540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00369" w14:textId="6F889F1D" w:rsidR="00566A1B" w:rsidRDefault="00B45350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16"/>
                              </w:rPr>
                              <w:object w:dxaOrig="1420" w:dyaOrig="420" w14:anchorId="01B37DF2">
                                <v:shape id="_x0000_i1249" type="#_x0000_t75" style="width:71pt;height:21pt" o:ole="">
                                  <v:imagedata r:id="rId35" o:title=""/>
                                </v:shape>
                                <o:OLEObject Type="Embed" ProgID="Equation.DSMT4" ShapeID="_x0000_i1249" DrawAspect="Content" ObjectID="_1770530972" r:id="rId36"/>
                              </w:object>
                            </w:r>
                          </w:p>
                        </w:txbxContent>
                      </wps:txbx>
                      <wps:bodyPr rot="0" vert="horz" wrap="square" lIns="91440" tIns="14400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FECCD" id="_x0000_s1032" type="#_x0000_t202" style="position:absolute;left:0;text-align:left;margin-left:20.55pt;margin-top:17.15pt;width:141.75pt;height:42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" fillcolor="#d6e3bc [1302]" stroked="f">
                <v:textbox inset=",4mm">
                  <w:txbxContent>
                    <w:p w14:paraId="4A700369" w14:textId="6F889F1D" w:rsidR="00566A1B" w:rsidRDefault="00B45350" w:rsidP="00647059">
                      <w:pPr>
                        <w:pStyle w:val="MTDisplayEquation"/>
                      </w:pPr>
                      <w:r w:rsidRPr="00B45350">
                        <w:rPr>
                          <w:position w:val="-16"/>
                        </w:rPr>
                        <w:object w:dxaOrig="1420" w:dyaOrig="420" w14:anchorId="01B37DF2">
                          <v:shape id="_x0000_i1249" type="#_x0000_t75" style="width:71pt;height:21pt" o:ole="">
                            <v:imagedata r:id="rId35" o:title=""/>
                          </v:shape>
                          <o:OLEObject Type="Embed" ProgID="Equation.DSMT4" ShapeID="_x0000_i1249" DrawAspect="Content" ObjectID="_1770530972" r:id="rId3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947351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0CBD5" wp14:editId="3BCED0AB">
                <wp:simplePos x="0" y="0"/>
                <wp:positionH relativeFrom="column">
                  <wp:posOffset>2134870</wp:posOffset>
                </wp:positionH>
                <wp:positionV relativeFrom="paragraph">
                  <wp:posOffset>222250</wp:posOffset>
                </wp:positionV>
                <wp:extent cx="1799590" cy="54000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54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05F18" w14:textId="28533A9B" w:rsidR="00566A1B" w:rsidRDefault="00B45350" w:rsidP="00647059">
                            <w:pPr>
                              <w:pStyle w:val="MTDisplayEquation"/>
                            </w:pPr>
                            <w:r w:rsidRPr="00B45350">
                              <w:rPr>
                                <w:position w:val="-12"/>
                              </w:rPr>
                              <w:object w:dxaOrig="1620" w:dyaOrig="340" w14:anchorId="7E5C6672">
                                <v:shape id="_x0000_i1253" type="#_x0000_t75" style="width:81pt;height:17pt" o:ole="">
                                  <v:imagedata r:id="rId38" o:title=""/>
                                </v:shape>
                                <o:OLEObject Type="Embed" ProgID="Equation.DSMT4" ShapeID="_x0000_i1253" DrawAspect="Content" ObjectID="_1770530973" r:id="rId39"/>
                              </w:object>
                            </w:r>
                          </w:p>
                        </w:txbxContent>
                      </wps:txbx>
                      <wps:bodyPr rot="0" vert="horz" wrap="square" lIns="91440" tIns="1440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0CBD5" id="_x0000_s1033" type="#_x0000_t202" style="position:absolute;left:0;text-align:left;margin-left:168.1pt;margin-top:17.5pt;width:141.7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" fillcolor="#daeef3 [664]" stroked="f">
                <v:textbox inset=",4mm">
                  <w:txbxContent>
                    <w:p w14:paraId="1D005F18" w14:textId="28533A9B" w:rsidR="00566A1B" w:rsidRDefault="00B45350" w:rsidP="00647059">
                      <w:pPr>
                        <w:pStyle w:val="MTDisplayEquation"/>
                      </w:pPr>
                      <w:r w:rsidRPr="00B45350">
                        <w:rPr>
                          <w:position w:val="-12"/>
                        </w:rPr>
                        <w:object w:dxaOrig="1620" w:dyaOrig="340" w14:anchorId="7E5C6672">
                          <v:shape id="_x0000_i1253" type="#_x0000_t75" style="width:81pt;height:17pt" o:ole="">
                            <v:imagedata r:id="rId38" o:title=""/>
                          </v:shape>
                          <o:OLEObject Type="Embed" ProgID="Equation.DSMT4" ShapeID="_x0000_i1253" DrawAspect="Content" ObjectID="_1770530973" r:id="rId4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2CB4A26" wp14:editId="7BE87A27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278DA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2CB4A26" id="Oval 7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BAS8S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33278DA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3A422A">
        <w:t xml:space="preserve"> </w:t>
      </w:r>
      <w:r w:rsidR="003B5F95">
        <w:t xml:space="preserve">Considera os conjuntos: </w:t>
      </w:r>
    </w:p>
    <w:p w14:paraId="56A1E13A" w14:textId="1D052221" w:rsidR="003B5F95" w:rsidRDefault="003B5F95" w:rsidP="003B5F95">
      <w:pPr>
        <w:pStyle w:val="QUESTAO1"/>
        <w:spacing w:before="120"/>
        <w:jc w:val="center"/>
      </w:pPr>
      <w:r>
        <w:t xml:space="preserve">,   </w:t>
      </w:r>
      <w:r w:rsidR="00B45350" w:rsidRPr="00B45350">
        <w:rPr>
          <w:position w:val="-6"/>
        </w:rPr>
        <w:object w:dxaOrig="139" w:dyaOrig="100" w14:anchorId="3231F1B6">
          <v:shape id="_x0000_i1287" type="#_x0000_t75" style="width:6.95pt;height:5pt" o:ole="">
            <v:imagedata r:id="rId41" o:title=""/>
          </v:shape>
          <o:OLEObject Type="Embed" ProgID="Equation.DSMT4" ShapeID="_x0000_i1287" DrawAspect="Content" ObjectID="_1770530961" r:id="rId42"/>
        </w:object>
      </w:r>
      <w:r>
        <w:t xml:space="preserve"> </w:t>
      </w:r>
    </w:p>
    <w:p w14:paraId="1B4A443E" w14:textId="77777777" w:rsidR="00566A1B" w:rsidRDefault="003B5F95" w:rsidP="003B5F95">
      <w:pPr>
        <w:pStyle w:val="QUESTAO1"/>
        <w:spacing w:before="120"/>
      </w:pPr>
      <w:r>
        <w:tab/>
      </w:r>
      <w:r>
        <w:tab/>
      </w:r>
    </w:p>
    <w:p w14:paraId="0B28C4A9" w14:textId="77777777" w:rsidR="003B5F95" w:rsidRDefault="003B5F95" w:rsidP="00D846BE">
      <w:pPr>
        <w:pStyle w:val="QUESTAO1"/>
        <w:spacing w:before="120"/>
        <w:ind w:hanging="28"/>
      </w:pPr>
      <w:r>
        <w:t>Escreve sob a forma de intervalo de números reais ou de reunião de intervalos de números reais:</w:t>
      </w:r>
    </w:p>
    <w:p w14:paraId="360D3B78" w14:textId="7F9D8FD3" w:rsidR="00717C14" w:rsidRDefault="003B5F95" w:rsidP="00717C14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717C14">
        <w:rPr>
          <w:b/>
          <w:bCs/>
        </w:rPr>
        <w:t>1.1</w:t>
      </w:r>
      <w:r w:rsidR="007F2F85" w:rsidRPr="09B404D3">
        <w:rPr>
          <w:b/>
          <w:bCs/>
        </w:rPr>
        <w:t xml:space="preserve">. </w:t>
      </w:r>
      <w:r w:rsidR="00B45350" w:rsidRPr="00B45350">
        <w:rPr>
          <w:position w:val="-12"/>
        </w:rPr>
        <w:object w:dxaOrig="1140" w:dyaOrig="340" w14:anchorId="45DCD28C">
          <v:shape id="_x0000_i1292" type="#_x0000_t75" style="width:57pt;height:17pt" o:ole="">
            <v:imagedata r:id="rId43" o:title=""/>
          </v:shape>
          <o:OLEObject Type="Embed" ProgID="Equation.DSMT4" ShapeID="_x0000_i1292" DrawAspect="Content" ObjectID="_1770530962" r:id="rId44"/>
        </w:objec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B45350">
        <w:rPr>
          <w:bCs/>
        </w:rPr>
        <w:tab/>
      </w:r>
      <w:r w:rsidR="00717C14">
        <w:rPr>
          <w:b/>
          <w:bCs/>
        </w:rPr>
        <w:t>1.2</w:t>
      </w:r>
      <w:r w:rsidR="00717C14" w:rsidRPr="09B404D3">
        <w:rPr>
          <w:b/>
          <w:bCs/>
        </w:rPr>
        <w:t xml:space="preserve">. </w:t>
      </w:r>
      <w:r w:rsidR="00B45350" w:rsidRPr="00B45350">
        <w:rPr>
          <w:position w:val="-12"/>
        </w:rPr>
        <w:object w:dxaOrig="1140" w:dyaOrig="340" w14:anchorId="6B1B7B7D">
          <v:shape id="_x0000_i1297" type="#_x0000_t75" style="width:57pt;height:17pt" o:ole="">
            <v:imagedata r:id="rId45" o:title=""/>
          </v:shape>
          <o:OLEObject Type="Embed" ProgID="Equation.DSMT4" ShapeID="_x0000_i1297" DrawAspect="Content" ObjectID="_1770530963" r:id="rId46"/>
        </w:object>
      </w:r>
      <w:r>
        <w:rPr>
          <w:bCs/>
        </w:rPr>
        <w:tab/>
      </w:r>
    </w:p>
    <w:p w14:paraId="34AF4DA6" w14:textId="20C717FF" w:rsidR="003B5F95" w:rsidRDefault="003B5F95" w:rsidP="003B5F95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  <w:t>1.3</w:t>
      </w:r>
      <w:r w:rsidRPr="09B404D3">
        <w:rPr>
          <w:b/>
          <w:bCs/>
        </w:rPr>
        <w:t xml:space="preserve">. </w:t>
      </w:r>
      <w:r w:rsidR="00B45350" w:rsidRPr="00B45350">
        <w:rPr>
          <w:position w:val="-12"/>
        </w:rPr>
        <w:object w:dxaOrig="1140" w:dyaOrig="340" w14:anchorId="2614DC32">
          <v:shape id="_x0000_i1302" type="#_x0000_t75" style="width:57pt;height:17pt" o:ole="">
            <v:imagedata r:id="rId47" o:title=""/>
          </v:shape>
          <o:OLEObject Type="Embed" ProgID="Equation.DSMT4" ShapeID="_x0000_i1302" DrawAspect="Content" ObjectID="_1770530964" r:id="rId48"/>
        </w:objec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B45350">
        <w:rPr>
          <w:bCs/>
        </w:rPr>
        <w:tab/>
      </w:r>
      <w:r>
        <w:rPr>
          <w:b/>
          <w:bCs/>
        </w:rPr>
        <w:t>1.4</w:t>
      </w:r>
      <w:r w:rsidRPr="09B404D3">
        <w:rPr>
          <w:b/>
          <w:bCs/>
        </w:rPr>
        <w:t xml:space="preserve">. </w:t>
      </w:r>
      <w:r w:rsidR="00B45350" w:rsidRPr="00B45350">
        <w:rPr>
          <w:position w:val="-12"/>
        </w:rPr>
        <w:object w:dxaOrig="1140" w:dyaOrig="340" w14:anchorId="2F4763E4">
          <v:shape id="_x0000_i1307" type="#_x0000_t75" style="width:57pt;height:17pt" o:ole="">
            <v:imagedata r:id="rId49" o:title=""/>
          </v:shape>
          <o:OLEObject Type="Embed" ProgID="Equation.DSMT4" ShapeID="_x0000_i1307" DrawAspect="Content" ObjectID="_1770530965" r:id="rId50"/>
        </w:object>
      </w:r>
      <w:r>
        <w:rPr>
          <w:bCs/>
        </w:rPr>
        <w:tab/>
      </w:r>
    </w:p>
    <w:p w14:paraId="4442B817" w14:textId="16DFFE66" w:rsidR="003B5F95" w:rsidRDefault="003B5F95" w:rsidP="003B5F95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  <w:t>1.</w:t>
      </w:r>
      <w:r w:rsidR="00566A1B">
        <w:rPr>
          <w:b/>
          <w:bCs/>
        </w:rPr>
        <w:t>5</w:t>
      </w:r>
      <w:r w:rsidRPr="09B404D3">
        <w:rPr>
          <w:b/>
          <w:bCs/>
        </w:rPr>
        <w:t xml:space="preserve">. </w:t>
      </w:r>
      <w:r w:rsidR="00B45350" w:rsidRPr="00B45350">
        <w:rPr>
          <w:position w:val="-12"/>
        </w:rPr>
        <w:object w:dxaOrig="1140" w:dyaOrig="340" w14:anchorId="7A781529">
          <v:shape id="_x0000_i1312" type="#_x0000_t75" style="width:57pt;height:17pt" o:ole="">
            <v:imagedata r:id="rId51" o:title=""/>
          </v:shape>
          <o:OLEObject Type="Embed" ProgID="Equation.DSMT4" ShapeID="_x0000_i1312" DrawAspect="Content" ObjectID="_1770530966" r:id="rId52"/>
        </w:objec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B45350">
        <w:rPr>
          <w:bCs/>
        </w:rPr>
        <w:tab/>
      </w:r>
      <w:r>
        <w:rPr>
          <w:b/>
          <w:bCs/>
        </w:rPr>
        <w:t>1.</w:t>
      </w:r>
      <w:r w:rsidR="00566A1B">
        <w:rPr>
          <w:b/>
          <w:bCs/>
        </w:rPr>
        <w:t>6</w:t>
      </w:r>
      <w:r w:rsidRPr="09B404D3">
        <w:rPr>
          <w:b/>
          <w:bCs/>
        </w:rPr>
        <w:t xml:space="preserve">. </w:t>
      </w:r>
      <w:r w:rsidR="00B45350" w:rsidRPr="00025957">
        <w:rPr>
          <w:position w:val="-4"/>
        </w:rPr>
        <w:object w:dxaOrig="600" w:dyaOrig="240" w14:anchorId="4FCDFD57">
          <v:shape id="_x0000_i1317" type="#_x0000_t75" style="width:30pt;height:12pt" o:ole="">
            <v:imagedata r:id="rId53" o:title=""/>
          </v:shape>
          <o:OLEObject Type="Embed" ProgID="Equation.DSMT4" ShapeID="_x0000_i1317" DrawAspect="Content" ObjectID="_1770530967" r:id="rId54"/>
        </w:object>
      </w:r>
      <w:r>
        <w:rPr>
          <w:bCs/>
        </w:rPr>
        <w:tab/>
      </w:r>
    </w:p>
    <w:p w14:paraId="4E9D1B94" w14:textId="77777777" w:rsidR="003B5F95" w:rsidRDefault="003B5F95" w:rsidP="00717C14">
      <w:pPr>
        <w:pStyle w:val="QUESTAO1"/>
        <w:rPr>
          <w:bCs/>
        </w:rPr>
      </w:pPr>
    </w:p>
    <w:p w14:paraId="7C37D2B4" w14:textId="77777777" w:rsidR="00EC7C5C" w:rsidRPr="00930EC2" w:rsidRDefault="00EC7C5C" w:rsidP="00401547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60" w:after="60" w:line="276" w:lineRule="auto"/>
        <w:ind w:left="476" w:hanging="426"/>
        <w:rPr>
          <w:b/>
          <w:szCs w:val="22"/>
        </w:rPr>
      </w:pPr>
    </w:p>
    <w:sectPr w:rsidR="00EC7C5C" w:rsidRPr="00930EC2" w:rsidSect="006D0A54">
      <w:headerReference w:type="even" r:id="rId5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16730" w14:textId="77777777" w:rsidR="006D0A54" w:rsidRDefault="006D0A54" w:rsidP="00D177B5">
      <w:pPr>
        <w:spacing w:after="0" w:line="240" w:lineRule="auto"/>
      </w:pPr>
      <w:r>
        <w:separator/>
      </w:r>
    </w:p>
  </w:endnote>
  <w:endnote w:type="continuationSeparator" w:id="0">
    <w:p w14:paraId="1C236331" w14:textId="77777777" w:rsidR="006D0A54" w:rsidRDefault="006D0A54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0FB2" w14:textId="77777777" w:rsidR="006D0A54" w:rsidRDefault="006D0A54" w:rsidP="00D177B5">
      <w:pPr>
        <w:spacing w:after="0" w:line="240" w:lineRule="auto"/>
      </w:pPr>
      <w:r>
        <w:separator/>
      </w:r>
    </w:p>
  </w:footnote>
  <w:footnote w:type="continuationSeparator" w:id="0">
    <w:p w14:paraId="737AE230" w14:textId="77777777" w:rsidR="006D0A54" w:rsidRDefault="006D0A54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41E16" w14:textId="77777777" w:rsidR="007A4811" w:rsidRDefault="007A4811">
    <w:pPr>
      <w:pStyle w:val="Header"/>
      <w:rPr>
        <w:lang w:val="pt-PT"/>
      </w:rPr>
    </w:pPr>
  </w:p>
  <w:p w14:paraId="2142F607" w14:textId="77777777" w:rsidR="007A4811" w:rsidRPr="00360BC9" w:rsidRDefault="007A4811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6.5pt;height:16.5pt;visibility:visible" o:bullet="t">
        <v:imagedata r:id="rId1" o:title=""/>
      </v:shape>
    </w:pict>
  </w:numPicBullet>
  <w:numPicBullet w:numPicBulletId="1">
    <w:pict>
      <v:shape id="_x0000_i1072" type="#_x0000_t75" style="width:16.5pt;height:16.5pt;visibility:visible" o:bullet="t">
        <v:imagedata r:id="rId2" o:title=""/>
      </v:shape>
    </w:pict>
  </w:numPicBullet>
  <w:numPicBullet w:numPicBulletId="2">
    <w:pict>
      <v:shape id="_x0000_i1073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698432528">
    <w:abstractNumId w:val="14"/>
  </w:num>
  <w:num w:numId="2" w16cid:durableId="1897354447">
    <w:abstractNumId w:val="15"/>
  </w:num>
  <w:num w:numId="3" w16cid:durableId="258830755">
    <w:abstractNumId w:val="12"/>
  </w:num>
  <w:num w:numId="4" w16cid:durableId="13753513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920858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118841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7034271">
    <w:abstractNumId w:val="16"/>
  </w:num>
  <w:num w:numId="8" w16cid:durableId="1131706903">
    <w:abstractNumId w:val="13"/>
  </w:num>
  <w:num w:numId="9" w16cid:durableId="1765416306">
    <w:abstractNumId w:val="9"/>
  </w:num>
  <w:num w:numId="10" w16cid:durableId="16935211">
    <w:abstractNumId w:val="7"/>
  </w:num>
  <w:num w:numId="11" w16cid:durableId="1631670071">
    <w:abstractNumId w:val="6"/>
  </w:num>
  <w:num w:numId="12" w16cid:durableId="1594708140">
    <w:abstractNumId w:val="5"/>
  </w:num>
  <w:num w:numId="13" w16cid:durableId="1907229198">
    <w:abstractNumId w:val="4"/>
  </w:num>
  <w:num w:numId="14" w16cid:durableId="716469749">
    <w:abstractNumId w:val="8"/>
  </w:num>
  <w:num w:numId="15" w16cid:durableId="1551187788">
    <w:abstractNumId w:val="3"/>
  </w:num>
  <w:num w:numId="16" w16cid:durableId="1921215890">
    <w:abstractNumId w:val="2"/>
  </w:num>
  <w:num w:numId="17" w16cid:durableId="273248602">
    <w:abstractNumId w:val="1"/>
  </w:num>
  <w:num w:numId="18" w16cid:durableId="137666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61A62"/>
    <w:rsid w:val="00084847"/>
    <w:rsid w:val="00086D19"/>
    <w:rsid w:val="000A78A5"/>
    <w:rsid w:val="000BC1C7"/>
    <w:rsid w:val="000C37B1"/>
    <w:rsid w:val="000D413C"/>
    <w:rsid w:val="000D739D"/>
    <w:rsid w:val="000F1D5F"/>
    <w:rsid w:val="000F3806"/>
    <w:rsid w:val="000F5C16"/>
    <w:rsid w:val="00101ADB"/>
    <w:rsid w:val="0012094E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959D8"/>
    <w:rsid w:val="001A7745"/>
    <w:rsid w:val="001B24EC"/>
    <w:rsid w:val="001C5DAF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4CBB"/>
    <w:rsid w:val="002569B9"/>
    <w:rsid w:val="00266005"/>
    <w:rsid w:val="00271F71"/>
    <w:rsid w:val="00274E47"/>
    <w:rsid w:val="00295F4C"/>
    <w:rsid w:val="002A1042"/>
    <w:rsid w:val="002A75CF"/>
    <w:rsid w:val="002B338B"/>
    <w:rsid w:val="002D7BA0"/>
    <w:rsid w:val="002E6EDD"/>
    <w:rsid w:val="002F41AF"/>
    <w:rsid w:val="0030103E"/>
    <w:rsid w:val="003012AD"/>
    <w:rsid w:val="0030367A"/>
    <w:rsid w:val="003114B9"/>
    <w:rsid w:val="00316738"/>
    <w:rsid w:val="00350A6D"/>
    <w:rsid w:val="00360BC9"/>
    <w:rsid w:val="0036406B"/>
    <w:rsid w:val="00365C7C"/>
    <w:rsid w:val="00367A2F"/>
    <w:rsid w:val="00370869"/>
    <w:rsid w:val="00371CF4"/>
    <w:rsid w:val="003949E3"/>
    <w:rsid w:val="003A422A"/>
    <w:rsid w:val="003B338A"/>
    <w:rsid w:val="003B5F95"/>
    <w:rsid w:val="003C2FB8"/>
    <w:rsid w:val="003D42D1"/>
    <w:rsid w:val="003E1747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76446"/>
    <w:rsid w:val="00490305"/>
    <w:rsid w:val="00493BAA"/>
    <w:rsid w:val="004A36BB"/>
    <w:rsid w:val="004C44FD"/>
    <w:rsid w:val="004C7EA8"/>
    <w:rsid w:val="004D0B7B"/>
    <w:rsid w:val="004D0C5D"/>
    <w:rsid w:val="004D23F5"/>
    <w:rsid w:val="004D319D"/>
    <w:rsid w:val="004D6448"/>
    <w:rsid w:val="004E7A84"/>
    <w:rsid w:val="004F47FE"/>
    <w:rsid w:val="004F4ED0"/>
    <w:rsid w:val="004F7D91"/>
    <w:rsid w:val="00507BF4"/>
    <w:rsid w:val="00510026"/>
    <w:rsid w:val="0052168E"/>
    <w:rsid w:val="00531614"/>
    <w:rsid w:val="00552529"/>
    <w:rsid w:val="005608BA"/>
    <w:rsid w:val="00560EC5"/>
    <w:rsid w:val="0056333E"/>
    <w:rsid w:val="00566A1B"/>
    <w:rsid w:val="00570BCB"/>
    <w:rsid w:val="005728B7"/>
    <w:rsid w:val="00580C18"/>
    <w:rsid w:val="005912DB"/>
    <w:rsid w:val="00596566"/>
    <w:rsid w:val="005A06B8"/>
    <w:rsid w:val="005D240E"/>
    <w:rsid w:val="005D38D7"/>
    <w:rsid w:val="005D4451"/>
    <w:rsid w:val="005D5FF5"/>
    <w:rsid w:val="005D7D1A"/>
    <w:rsid w:val="005E1CF5"/>
    <w:rsid w:val="005F65B0"/>
    <w:rsid w:val="006007F1"/>
    <w:rsid w:val="00603478"/>
    <w:rsid w:val="006149E9"/>
    <w:rsid w:val="00616F7F"/>
    <w:rsid w:val="0062446A"/>
    <w:rsid w:val="00626873"/>
    <w:rsid w:val="00627293"/>
    <w:rsid w:val="00647059"/>
    <w:rsid w:val="00653546"/>
    <w:rsid w:val="006568A5"/>
    <w:rsid w:val="00682499"/>
    <w:rsid w:val="006878DE"/>
    <w:rsid w:val="00693559"/>
    <w:rsid w:val="006A3D4C"/>
    <w:rsid w:val="006A50CF"/>
    <w:rsid w:val="006A59C6"/>
    <w:rsid w:val="006C14B0"/>
    <w:rsid w:val="006C3C18"/>
    <w:rsid w:val="006D0A54"/>
    <w:rsid w:val="006D3A39"/>
    <w:rsid w:val="006D4D88"/>
    <w:rsid w:val="006E72C0"/>
    <w:rsid w:val="006F4F46"/>
    <w:rsid w:val="00702F0B"/>
    <w:rsid w:val="00715D47"/>
    <w:rsid w:val="00717C14"/>
    <w:rsid w:val="00721353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96C6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50BD"/>
    <w:rsid w:val="007D7AD3"/>
    <w:rsid w:val="007F10BF"/>
    <w:rsid w:val="007F14DE"/>
    <w:rsid w:val="007F1917"/>
    <w:rsid w:val="007F2F85"/>
    <w:rsid w:val="007F3C72"/>
    <w:rsid w:val="00813E36"/>
    <w:rsid w:val="00813FDA"/>
    <w:rsid w:val="00816463"/>
    <w:rsid w:val="008337EE"/>
    <w:rsid w:val="00835C1D"/>
    <w:rsid w:val="00840629"/>
    <w:rsid w:val="008418E3"/>
    <w:rsid w:val="00854FA7"/>
    <w:rsid w:val="00871045"/>
    <w:rsid w:val="008777E8"/>
    <w:rsid w:val="00885AA0"/>
    <w:rsid w:val="008A0EF4"/>
    <w:rsid w:val="008C3EF7"/>
    <w:rsid w:val="008C50B1"/>
    <w:rsid w:val="008D2774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3912"/>
    <w:rsid w:val="009246FD"/>
    <w:rsid w:val="00927F3E"/>
    <w:rsid w:val="00930EC2"/>
    <w:rsid w:val="00947351"/>
    <w:rsid w:val="009519C0"/>
    <w:rsid w:val="009559C7"/>
    <w:rsid w:val="00960394"/>
    <w:rsid w:val="00963658"/>
    <w:rsid w:val="0096589E"/>
    <w:rsid w:val="00967586"/>
    <w:rsid w:val="00984F46"/>
    <w:rsid w:val="009858A5"/>
    <w:rsid w:val="009C2264"/>
    <w:rsid w:val="009C2ABF"/>
    <w:rsid w:val="009D4EFA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A6691"/>
    <w:rsid w:val="00AB2FD2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07599"/>
    <w:rsid w:val="00B108B4"/>
    <w:rsid w:val="00B10F5E"/>
    <w:rsid w:val="00B26A56"/>
    <w:rsid w:val="00B32118"/>
    <w:rsid w:val="00B35244"/>
    <w:rsid w:val="00B40527"/>
    <w:rsid w:val="00B45350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C3A04"/>
    <w:rsid w:val="00BE0AAD"/>
    <w:rsid w:val="00BE18BB"/>
    <w:rsid w:val="00BE6E70"/>
    <w:rsid w:val="00BE7B45"/>
    <w:rsid w:val="00BF5DA5"/>
    <w:rsid w:val="00C04C98"/>
    <w:rsid w:val="00C11B28"/>
    <w:rsid w:val="00C168AA"/>
    <w:rsid w:val="00C2303C"/>
    <w:rsid w:val="00C23320"/>
    <w:rsid w:val="00C274FC"/>
    <w:rsid w:val="00C336CF"/>
    <w:rsid w:val="00C34871"/>
    <w:rsid w:val="00C410BD"/>
    <w:rsid w:val="00C615BE"/>
    <w:rsid w:val="00C72BA7"/>
    <w:rsid w:val="00C77EB1"/>
    <w:rsid w:val="00CA3B94"/>
    <w:rsid w:val="00CB3DD5"/>
    <w:rsid w:val="00CB77F1"/>
    <w:rsid w:val="00CC6822"/>
    <w:rsid w:val="00CD729E"/>
    <w:rsid w:val="00CE0646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67637"/>
    <w:rsid w:val="00D73C8B"/>
    <w:rsid w:val="00D7603C"/>
    <w:rsid w:val="00D82537"/>
    <w:rsid w:val="00D846BE"/>
    <w:rsid w:val="00D97572"/>
    <w:rsid w:val="00DA4DE7"/>
    <w:rsid w:val="00DB2ED5"/>
    <w:rsid w:val="00DB48FA"/>
    <w:rsid w:val="00DB4D58"/>
    <w:rsid w:val="00DC43A3"/>
    <w:rsid w:val="00DC5B66"/>
    <w:rsid w:val="00DD2363"/>
    <w:rsid w:val="00DD52C4"/>
    <w:rsid w:val="00DD6C10"/>
    <w:rsid w:val="00DE2566"/>
    <w:rsid w:val="00DE334C"/>
    <w:rsid w:val="00E1061E"/>
    <w:rsid w:val="00E1561C"/>
    <w:rsid w:val="00E172AC"/>
    <w:rsid w:val="00E20615"/>
    <w:rsid w:val="00E212E0"/>
    <w:rsid w:val="00E42002"/>
    <w:rsid w:val="00E4687D"/>
    <w:rsid w:val="00E588FC"/>
    <w:rsid w:val="00E70E42"/>
    <w:rsid w:val="00E755D9"/>
    <w:rsid w:val="00E76645"/>
    <w:rsid w:val="00E828DF"/>
    <w:rsid w:val="00E831A5"/>
    <w:rsid w:val="00E857AC"/>
    <w:rsid w:val="00E941C7"/>
    <w:rsid w:val="00EB0F7D"/>
    <w:rsid w:val="00EB4909"/>
    <w:rsid w:val="00EC09F5"/>
    <w:rsid w:val="00EC7C5C"/>
    <w:rsid w:val="00ED1713"/>
    <w:rsid w:val="00ED30E2"/>
    <w:rsid w:val="00EE0E1E"/>
    <w:rsid w:val="00EE5A0D"/>
    <w:rsid w:val="00F007C4"/>
    <w:rsid w:val="00F1013F"/>
    <w:rsid w:val="00F1363F"/>
    <w:rsid w:val="00F16E65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2C91BEB"/>
    <w:rsid w:val="03EB6EA8"/>
    <w:rsid w:val="0411B7A1"/>
    <w:rsid w:val="0600BCAD"/>
    <w:rsid w:val="066F581A"/>
    <w:rsid w:val="07F46C67"/>
    <w:rsid w:val="080B287B"/>
    <w:rsid w:val="09B404D3"/>
    <w:rsid w:val="09B6072E"/>
    <w:rsid w:val="0AB2842F"/>
    <w:rsid w:val="0C38CFA1"/>
    <w:rsid w:val="0FAF8C79"/>
    <w:rsid w:val="15899BCE"/>
    <w:rsid w:val="166C5387"/>
    <w:rsid w:val="174120BA"/>
    <w:rsid w:val="18764A62"/>
    <w:rsid w:val="1A20ADD1"/>
    <w:rsid w:val="1A22E893"/>
    <w:rsid w:val="1C8E0F81"/>
    <w:rsid w:val="1D09B6E5"/>
    <w:rsid w:val="256BEFA3"/>
    <w:rsid w:val="26088BBD"/>
    <w:rsid w:val="27A45C1E"/>
    <w:rsid w:val="2C52E07E"/>
    <w:rsid w:val="2CE6367B"/>
    <w:rsid w:val="2F94E4E0"/>
    <w:rsid w:val="321CB450"/>
    <w:rsid w:val="3725B027"/>
    <w:rsid w:val="394A0A01"/>
    <w:rsid w:val="3CFCB109"/>
    <w:rsid w:val="3D7C4DAE"/>
    <w:rsid w:val="3E6BD374"/>
    <w:rsid w:val="45B4CF18"/>
    <w:rsid w:val="46B20633"/>
    <w:rsid w:val="4882A17C"/>
    <w:rsid w:val="4913EF05"/>
    <w:rsid w:val="4EFF9778"/>
    <w:rsid w:val="50305B9D"/>
    <w:rsid w:val="50829EAD"/>
    <w:rsid w:val="5359212E"/>
    <w:rsid w:val="55481DA5"/>
    <w:rsid w:val="599E584B"/>
    <w:rsid w:val="5B987A6E"/>
    <w:rsid w:val="5BB9A623"/>
    <w:rsid w:val="5C2390E2"/>
    <w:rsid w:val="5DAA3E70"/>
    <w:rsid w:val="5E9520D2"/>
    <w:rsid w:val="5F424793"/>
    <w:rsid w:val="621499C2"/>
    <w:rsid w:val="695C2A1A"/>
    <w:rsid w:val="6B691C06"/>
    <w:rsid w:val="6C80F63A"/>
    <w:rsid w:val="6C8B6EC3"/>
    <w:rsid w:val="6D0388D7"/>
    <w:rsid w:val="6D8093CB"/>
    <w:rsid w:val="6DA962AB"/>
    <w:rsid w:val="6DC72F47"/>
    <w:rsid w:val="71D85D8A"/>
    <w:rsid w:val="767F68A3"/>
    <w:rsid w:val="78F999B7"/>
    <w:rsid w:val="79893E96"/>
    <w:rsid w:val="79914144"/>
    <w:rsid w:val="7A401CE7"/>
    <w:rsid w:val="7C59DA66"/>
    <w:rsid w:val="7DF5AA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0EBED3"/>
  <w14:defaultImageDpi w14:val="330"/>
  <w15:docId w15:val="{06F303C6-0CB8-4225-899E-EAF03A57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HeaderChar">
    <w:name w:val="Header Char"/>
    <w:link w:val="Header"/>
    <w:uiPriority w:val="99"/>
    <w:rsid w:val="00D177B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FooterChar">
    <w:name w:val="Footer Char"/>
    <w:link w:val="Footer"/>
    <w:uiPriority w:val="99"/>
    <w:rsid w:val="00D177B5"/>
    <w:rPr>
      <w:sz w:val="24"/>
      <w:szCs w:val="24"/>
    </w:rPr>
  </w:style>
  <w:style w:type="table" w:styleId="TableGrid">
    <w:name w:val="Table Grid"/>
    <w:basedOn w:val="Table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DefaultParagraphFont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DefaultParagraphFont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D30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30E2"/>
    <w:rPr>
      <w:rFonts w:eastAsia="Cambri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E2"/>
    <w:rPr>
      <w:rFonts w:eastAsia="Cambria"/>
      <w:b/>
      <w:bCs/>
      <w:lang w:eastAsia="en-US"/>
    </w:rPr>
  </w:style>
  <w:style w:type="character" w:styleId="Emphasis">
    <w:name w:val="Emphasis"/>
    <w:basedOn w:val="DefaultParagraphFont"/>
    <w:uiPriority w:val="20"/>
    <w:qFormat/>
    <w:rsid w:val="00752AAD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DefaultParagraphFont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DefaultParagraphFont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DefaultParagraphFont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DefaultParagraphFont"/>
    <w:rsid w:val="00EC7C5C"/>
  </w:style>
  <w:style w:type="character" w:customStyle="1" w:styleId="eop">
    <w:name w:val="eop"/>
    <w:basedOn w:val="DefaultParagraphFont"/>
    <w:rsid w:val="00EC7C5C"/>
  </w:style>
  <w:style w:type="character" w:customStyle="1" w:styleId="tabchar">
    <w:name w:val="tabchar"/>
    <w:basedOn w:val="DefaultParagraphFont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4.wmf" Type="http://schemas.openxmlformats.org/officeDocument/2006/relationships/image"/><Relationship Id="rId12" Target="embeddings/oleObject1.bin" Type="http://schemas.openxmlformats.org/officeDocument/2006/relationships/oleObject"/><Relationship Id="rId13" Target="embeddings/oleObject2.bin" Type="http://schemas.openxmlformats.org/officeDocument/2006/relationships/oleObject"/><Relationship Id="rId14" Target="media/image5.wmf" Type="http://schemas.openxmlformats.org/officeDocument/2006/relationships/image"/><Relationship Id="rId15" Target="embeddings/oleObject3.bin" Type="http://schemas.openxmlformats.org/officeDocument/2006/relationships/oleObject"/><Relationship Id="rId16" Target="embeddings/oleObject4.bin" Type="http://schemas.openxmlformats.org/officeDocument/2006/relationships/oleObject"/><Relationship Id="rId17" Target="media/image6.wmf" Type="http://schemas.openxmlformats.org/officeDocument/2006/relationships/image"/><Relationship Id="rId18" Target="embeddings/oleObject5.bin" Type="http://schemas.openxmlformats.org/officeDocument/2006/relationships/oleObject"/><Relationship Id="rId19" Target="embeddings/oleObject6.bin" Type="http://schemas.openxmlformats.org/officeDocument/2006/relationships/oleObject"/><Relationship Id="rId2" Target="../customXml/item2.xml" Type="http://schemas.openxmlformats.org/officeDocument/2006/relationships/customXml"/><Relationship Id="rId20" Target="media/image7.wmf" Type="http://schemas.openxmlformats.org/officeDocument/2006/relationships/image"/><Relationship Id="rId21" Target="embeddings/oleObject7.bin" Type="http://schemas.openxmlformats.org/officeDocument/2006/relationships/oleObject"/><Relationship Id="rId22" Target="media/image8.wmf" Type="http://schemas.openxmlformats.org/officeDocument/2006/relationships/image"/><Relationship Id="rId23" Target="embeddings/oleObject8.bin" Type="http://schemas.openxmlformats.org/officeDocument/2006/relationships/oleObject"/><Relationship Id="rId24" Target="media/image9.wmf" Type="http://schemas.openxmlformats.org/officeDocument/2006/relationships/image"/><Relationship Id="rId25" Target="embeddings/oleObject9.bin" Type="http://schemas.openxmlformats.org/officeDocument/2006/relationships/oleObject"/><Relationship Id="rId26" Target="media/image10.wmf" Type="http://schemas.openxmlformats.org/officeDocument/2006/relationships/image"/><Relationship Id="rId27" Target="embeddings/oleObject10.bin" Type="http://schemas.openxmlformats.org/officeDocument/2006/relationships/oleObject"/><Relationship Id="rId28" Target="media/image11.wmf" Type="http://schemas.openxmlformats.org/officeDocument/2006/relationships/image"/><Relationship Id="rId29" Target="embeddings/oleObject11.bin" Type="http://schemas.openxmlformats.org/officeDocument/2006/relationships/oleObject"/><Relationship Id="rId3" Target="../customXml/item3.xml" Type="http://schemas.openxmlformats.org/officeDocument/2006/relationships/customXml"/><Relationship Id="rId30" Target="media/image12.wmf" Type="http://schemas.openxmlformats.org/officeDocument/2006/relationships/image"/><Relationship Id="rId31" Target="embeddings/oleObject12.bin" Type="http://schemas.openxmlformats.org/officeDocument/2006/relationships/oleObject"/><Relationship Id="rId32" Target="media/image13.wmf" Type="http://schemas.openxmlformats.org/officeDocument/2006/relationships/image"/><Relationship Id="rId33" Target="embeddings/oleObject13.bin" Type="http://schemas.openxmlformats.org/officeDocument/2006/relationships/oleObject"/><Relationship Id="rId34" Target="embeddings/oleObject14.bin" Type="http://schemas.openxmlformats.org/officeDocument/2006/relationships/oleObject"/><Relationship Id="rId35" Target="media/image14.wmf" Type="http://schemas.openxmlformats.org/officeDocument/2006/relationships/image"/><Relationship Id="rId36" Target="embeddings/oleObject15.bin" Type="http://schemas.openxmlformats.org/officeDocument/2006/relationships/oleObject"/><Relationship Id="rId37" Target="embeddings/oleObject16.bin" Type="http://schemas.openxmlformats.org/officeDocument/2006/relationships/oleObject"/><Relationship Id="rId38" Target="media/image15.wmf" Type="http://schemas.openxmlformats.org/officeDocument/2006/relationships/image"/><Relationship Id="rId39" Target="embeddings/oleObject17.bin" Type="http://schemas.openxmlformats.org/officeDocument/2006/relationships/oleObject"/><Relationship Id="rId4" Target="../customXml/item4.xml" Type="http://schemas.openxmlformats.org/officeDocument/2006/relationships/customXml"/><Relationship Id="rId40" Target="embeddings/oleObject18.bin" Type="http://schemas.openxmlformats.org/officeDocument/2006/relationships/oleObject"/><Relationship Id="rId41" Target="media/image16.wmf" Type="http://schemas.openxmlformats.org/officeDocument/2006/relationships/image"/><Relationship Id="rId42" Target="embeddings/oleObject19.bin" Type="http://schemas.openxmlformats.org/officeDocument/2006/relationships/oleObject"/><Relationship Id="rId43" Target="media/image17.wmf" Type="http://schemas.openxmlformats.org/officeDocument/2006/relationships/image"/><Relationship Id="rId44" Target="embeddings/oleObject20.bin" Type="http://schemas.openxmlformats.org/officeDocument/2006/relationships/oleObject"/><Relationship Id="rId45" Target="media/image18.wmf" Type="http://schemas.openxmlformats.org/officeDocument/2006/relationships/image"/><Relationship Id="rId46" Target="embeddings/oleObject21.bin" Type="http://schemas.openxmlformats.org/officeDocument/2006/relationships/oleObject"/><Relationship Id="rId47" Target="media/image19.wmf" Type="http://schemas.openxmlformats.org/officeDocument/2006/relationships/image"/><Relationship Id="rId48" Target="embeddings/oleObject22.bin" Type="http://schemas.openxmlformats.org/officeDocument/2006/relationships/oleObject"/><Relationship Id="rId49" Target="media/image20.wmf" Type="http://schemas.openxmlformats.org/officeDocument/2006/relationships/image"/><Relationship Id="rId5" Target="numbering.xml" Type="http://schemas.openxmlformats.org/officeDocument/2006/relationships/numbering"/><Relationship Id="rId50" Target="embeddings/oleObject23.bin" Type="http://schemas.openxmlformats.org/officeDocument/2006/relationships/oleObject"/><Relationship Id="rId51" Target="media/image21.wmf" Type="http://schemas.openxmlformats.org/officeDocument/2006/relationships/image"/><Relationship Id="rId52" Target="embeddings/oleObject24.bin" Type="http://schemas.openxmlformats.org/officeDocument/2006/relationships/oleObject"/><Relationship Id="rId53" Target="media/image22.wmf" Type="http://schemas.openxmlformats.org/officeDocument/2006/relationships/image"/><Relationship Id="rId54" Target="embeddings/oleObject25.bin" Type="http://schemas.openxmlformats.org/officeDocument/2006/relationships/oleObject"/><Relationship Id="rId55" Target="header1.xml" Type="http://schemas.openxmlformats.org/officeDocument/2006/relationships/header"/><Relationship Id="rId56" Target="fontTable.xml" Type="http://schemas.openxmlformats.org/officeDocument/2006/relationships/fontTable"/><Relationship Id="rId57" Target="theme/theme1.xml" Type="http://schemas.openxmlformats.org/officeDocument/2006/relationships/theme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numbering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Users/user/Desktop/BK_HENRIQUE/6&#186;%20ano/Matem&#225;tica%20A/2016/M&#225;ximo%20Professor/CAP1/MT_1_1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B84154-88BA-44D9-B209-4C40292C7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113</TotalTime>
  <Pages>1</Pages>
  <Words>131</Words>
  <Characters>711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Capítulo 1</vt:lpstr>
      <vt:lpstr>Capítulo 1</vt:lpstr>
    </vt:vector>
  </TitlesOfParts>
  <Company>Bloco Grafico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2023-09-26T09:22:00Z</dcterms:created>
  <dc:creator>MX7 - Porto Editora</dc:creator>
  <cp:lastModifiedBy>Inês Costa</cp:lastModifiedBy>
  <cp:lastPrinted>2024-02-27T09:18:00Z</cp:lastPrinted>
  <dcterms:modified xsi:type="dcterms:W3CDTF">2024-02-27T09:19:00Z</dcterms:modified>
  <cp:revision>13</cp:revision>
  <dc:subject>Dossiê do Professor</dc:subject>
  <dc:title>Capítulo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